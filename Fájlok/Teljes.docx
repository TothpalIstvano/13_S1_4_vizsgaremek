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BAE93" w14:textId="77777777" w:rsidR="002167D8" w:rsidRDefault="002167D8" w:rsidP="002167D8">
      <w:pPr>
        <w:spacing w:before="2760"/>
        <w:jc w:val="center"/>
        <w:rPr>
          <w:rFonts w:cs="Times New Roman"/>
          <w:b/>
          <w:bCs/>
          <w:sz w:val="52"/>
          <w:szCs w:val="52"/>
          <w:u w:val="single"/>
        </w:rPr>
      </w:pPr>
      <w:r w:rsidRPr="00A5313F">
        <w:rPr>
          <w:rFonts w:cs="Times New Roman"/>
          <w:b/>
          <w:bCs/>
          <w:sz w:val="52"/>
          <w:szCs w:val="52"/>
          <w:u w:val="single"/>
        </w:rPr>
        <w:t>Kreatív hobbi- és barkács webáruház</w:t>
      </w:r>
    </w:p>
    <w:p w14:paraId="60253D74" w14:textId="77777777" w:rsidR="002167D8" w:rsidRDefault="00402788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Vizsgaremek</w:t>
      </w:r>
    </w:p>
    <w:p w14:paraId="0FB3753E" w14:textId="77777777" w:rsidR="002167D8" w:rsidRDefault="002167D8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noProof/>
          <w:sz w:val="48"/>
          <w:szCs w:val="48"/>
          <w:lang w:eastAsia="hu-HU"/>
        </w:rPr>
        <w:drawing>
          <wp:inline distT="0" distB="0" distL="0" distR="0" wp14:anchorId="59818369" wp14:editId="589B49C1">
            <wp:extent cx="2782941" cy="27622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8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51" cy="27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86CA" w14:textId="77777777" w:rsidR="002167D8" w:rsidRDefault="002167D8" w:rsidP="002167D8">
      <w:pPr>
        <w:spacing w:before="180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 xml:space="preserve">Készítette: </w:t>
      </w:r>
    </w:p>
    <w:p w14:paraId="5330E739" w14:textId="77777777" w:rsidR="002167D8" w:rsidRDefault="002167D8" w:rsidP="002167D8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Kovács Edit</w:t>
      </w:r>
    </w:p>
    <w:p w14:paraId="162348A8" w14:textId="77777777" w:rsidR="00CA29DA" w:rsidRDefault="002167D8" w:rsidP="00CA29DA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Tóthpál István</w:t>
      </w:r>
    </w:p>
    <w:sdt>
      <w:sdtPr>
        <w:rPr>
          <w:rFonts w:eastAsiaTheme="minorHAnsi" w:cstheme="minorBidi"/>
          <w:color w:val="auto"/>
          <w:sz w:val="26"/>
          <w:szCs w:val="22"/>
          <w:lang w:eastAsia="en-US"/>
        </w:rPr>
        <w:id w:val="1825244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A70B6D" w14:textId="77777777" w:rsidR="0084473A" w:rsidRPr="0084473A" w:rsidRDefault="0084473A" w:rsidP="0084473A">
          <w:pPr>
            <w:pStyle w:val="Tartalomjegyzkcmsora"/>
            <w:spacing w:line="480" w:lineRule="auto"/>
            <w:ind w:left="431" w:hanging="431"/>
            <w:rPr>
              <w:rFonts w:cs="Times New Roman"/>
              <w:b/>
              <w:bCs/>
              <w:color w:val="833C0B" w:themeColor="accent2" w:themeShade="80"/>
            </w:rPr>
          </w:pPr>
          <w:r w:rsidRPr="0084473A">
            <w:rPr>
              <w:rFonts w:cs="Times New Roman"/>
              <w:b/>
              <w:bCs/>
              <w:color w:val="833C0B" w:themeColor="accent2" w:themeShade="80"/>
            </w:rPr>
            <w:t>Tartalom</w:t>
          </w:r>
          <w:r>
            <w:rPr>
              <w:rFonts w:cs="Times New Roman"/>
              <w:b/>
              <w:bCs/>
              <w:color w:val="833C0B" w:themeColor="accent2" w:themeShade="80"/>
            </w:rPr>
            <w:t>jegyzék</w:t>
          </w:r>
        </w:p>
        <w:p w14:paraId="6B795CC2" w14:textId="4C4E2900" w:rsidR="00EE52F9" w:rsidRDefault="00EE52F9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7149896" w:history="1">
            <w:r w:rsidRPr="0037313E">
              <w:rPr>
                <w:rStyle w:val="Hiperhivatkozs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37313E">
              <w:rPr>
                <w:rStyle w:val="Hiperhivatkozs"/>
                <w:noProof/>
              </w:rPr>
              <w:t>Projekt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7C35" w14:textId="5C5B3485" w:rsidR="00EE52F9" w:rsidRDefault="00361FE1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897" w:history="1">
            <w:r w:rsidR="00EE52F9" w:rsidRPr="0037313E">
              <w:rPr>
                <w:rStyle w:val="Hiperhivatkozs"/>
                <w:noProof/>
              </w:rPr>
              <w:t>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Felhasználói dokumentáció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_Toc227149897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6F1CF4D" w14:textId="5C003672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898" w:history="1">
            <w:r w:rsidR="00EE52F9" w:rsidRPr="0037313E">
              <w:rPr>
                <w:rStyle w:val="Hiperhivatkozs"/>
                <w:noProof/>
              </w:rPr>
              <w:t>2.1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Rendszer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_Toc227149898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15AA92D8" w14:textId="01F5D0BC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899" w:history="1">
            <w:r w:rsidR="00EE52F9" w:rsidRPr="0037313E">
              <w:rPr>
                <w:rStyle w:val="Hiperhivatkozs"/>
                <w:noProof/>
              </w:rPr>
              <w:t>2.1.1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Minimális rendszerkövetelmény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_Toc227149899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4BD02217" w14:textId="1ADBCF97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0" w:history="1">
            <w:r w:rsidR="00EE52F9" w:rsidRPr="0037313E">
              <w:rPr>
                <w:rStyle w:val="Hiperhivatkozs"/>
                <w:noProof/>
              </w:rPr>
              <w:t>2.2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Oldal jogosultságok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_Toc227149900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AB899FC" w14:textId="1C3373F4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1" w:history="1">
            <w:r w:rsidR="00EE52F9" w:rsidRPr="0037313E">
              <w:rPr>
                <w:rStyle w:val="Hiperhivatkozs"/>
                <w:noProof/>
              </w:rPr>
              <w:t>2.3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Regisztráció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_Toc227149901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7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6F812EA" w14:textId="78C9B227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2" w:history="1">
            <w:r w:rsidR="00EE52F9" w:rsidRPr="0037313E">
              <w:rPr>
                <w:rStyle w:val="Hiperhivatkozs"/>
                <w:noProof/>
              </w:rPr>
              <w:t>2.4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Belépés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_Toc227149902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7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5FA87F4" w14:textId="27D5F6B8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3" w:history="1">
            <w:r w:rsidR="00EE52F9" w:rsidRPr="0037313E">
              <w:rPr>
                <w:rStyle w:val="Hiperhivatkozs"/>
                <w:noProof/>
              </w:rPr>
              <w:t>2.5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Profil oldal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_Toc227149903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8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73E7988" w14:textId="6B031F60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4" w:history="1">
            <w:r w:rsidR="00EE52F9" w:rsidRPr="0037313E">
              <w:rPr>
                <w:rStyle w:val="Hiperhivatkozs"/>
                <w:noProof/>
              </w:rPr>
              <w:t>2.5.1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Poszt hozzáadása és szerkesztése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_Toc227149904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8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2C8FA60" w14:textId="7F05C695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5" w:history="1">
            <w:r w:rsidR="00EE52F9" w:rsidRPr="0037313E">
              <w:rPr>
                <w:rStyle w:val="Hiperhivatkozs"/>
                <w:noProof/>
              </w:rPr>
              <w:t>2.6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Adminisztrációs felület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_Toc227149905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9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7339EF8B" w14:textId="4A498200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6" w:history="1">
            <w:r w:rsidR="00EE52F9" w:rsidRPr="0037313E">
              <w:rPr>
                <w:rStyle w:val="Hiperhivatkozs"/>
                <w:noProof/>
              </w:rPr>
              <w:t>2.7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Áruház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_Toc227149906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10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10A789F5" w14:textId="78A2C7FF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7" w:history="1">
            <w:r w:rsidR="00EE52F9" w:rsidRPr="0037313E">
              <w:rPr>
                <w:rStyle w:val="Hiperhivatkozs"/>
                <w:noProof/>
              </w:rPr>
              <w:t>2.7.1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Termék(ek) rendelése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_Toc227149907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12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6643A20" w14:textId="6F002DB0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8" w:history="1">
            <w:r w:rsidR="00EE52F9" w:rsidRPr="0037313E">
              <w:rPr>
                <w:rStyle w:val="Hiperhivatkozs"/>
                <w:noProof/>
              </w:rPr>
              <w:t>2.7.2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Fizetés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_Toc227149908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14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4E1680FE" w14:textId="21E017C7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09" w:history="1">
            <w:r w:rsidR="00EE52F9" w:rsidRPr="0037313E">
              <w:rPr>
                <w:rStyle w:val="Hiperhivatkozs"/>
                <w:noProof/>
              </w:rPr>
              <w:t>2.8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Blog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_Toc227149909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15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05F5FEC" w14:textId="0DCD80C3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10" w:history="1">
            <w:r w:rsidR="00EE52F9" w:rsidRPr="0037313E">
              <w:rPr>
                <w:rStyle w:val="Hiperhivatkozs"/>
                <w:noProof/>
              </w:rPr>
              <w:t>2.8.1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Poszt megjelenítése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_Toc227149910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17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75EFBDCB" w14:textId="6539EA23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11" w:history="1">
            <w:r w:rsidR="00EE52F9" w:rsidRPr="0037313E">
              <w:rPr>
                <w:rStyle w:val="Hiperhivatkozs"/>
                <w:noProof/>
              </w:rPr>
              <w:t>2.8.2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Kommentelés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_Toc227149911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18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9510584" w14:textId="049E9D3D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12" w:history="1">
            <w:r w:rsidR="00EE52F9" w:rsidRPr="0037313E">
              <w:rPr>
                <w:rStyle w:val="Hiperhivatkozs"/>
                <w:noProof/>
              </w:rPr>
              <w:t>2.9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Mintakészítő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_Toc227149912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19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44D5AAB" w14:textId="22710778" w:rsidR="00EE52F9" w:rsidRDefault="00361FE1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13" w:history="1">
            <w:r w:rsidR="00EE52F9" w:rsidRPr="0037313E">
              <w:rPr>
                <w:rStyle w:val="Hiperhivatkozs"/>
                <w:noProof/>
              </w:rPr>
              <w:t>3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Fejlesztői dokumentáció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_Toc227149913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21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269C1110" w14:textId="779EB115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14" w:history="1">
            <w:r w:rsidR="00EE52F9" w:rsidRPr="0037313E">
              <w:rPr>
                <w:rStyle w:val="Hiperhivatkozs"/>
                <w:noProof/>
              </w:rPr>
              <w:t>3.1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Fejlesztői környezet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_Toc227149914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21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4C475C77" w14:textId="26C9C911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15" w:history="1">
            <w:r w:rsidR="00EE52F9" w:rsidRPr="0037313E">
              <w:rPr>
                <w:rStyle w:val="Hiperhivatkozs"/>
                <w:noProof/>
              </w:rPr>
              <w:t>3.2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Adatbázis dokumentáció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_Toc227149915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21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8B33046" w14:textId="6D6FFB19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16" w:history="1">
            <w:r w:rsidR="00EE52F9" w:rsidRPr="0037313E">
              <w:rPr>
                <w:rStyle w:val="Hiperhivatkozs"/>
                <w:noProof/>
              </w:rPr>
              <w:t>3.2.1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Felhasználók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_Toc227149916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21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3D4FCE9D" w14:textId="4B1182F8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17" w:history="1">
            <w:r w:rsidR="00EE52F9" w:rsidRPr="0037313E">
              <w:rPr>
                <w:rStyle w:val="Hiperhivatkozs"/>
                <w:noProof/>
              </w:rPr>
              <w:t>3.2.1.1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Felhasználó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_Toc227149917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21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39B62711" w14:textId="3072AAD6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18" w:history="1">
            <w:r w:rsidR="00EE52F9" w:rsidRPr="0037313E">
              <w:rPr>
                <w:rStyle w:val="Hiperhivatkozs"/>
                <w:noProof/>
              </w:rPr>
              <w:t>3.2.1.2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Felhasználó adatok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_Toc227149918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22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1C057C56" w14:textId="2CB8EC60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19" w:history="1">
            <w:r w:rsidR="00EE52F9" w:rsidRPr="0037313E">
              <w:rPr>
                <w:rStyle w:val="Hiperhivatkozs"/>
                <w:noProof/>
              </w:rPr>
              <w:t>3.2.2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Termékek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_Toc227149919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23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197FBBD2" w14:textId="3D6B1587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20" w:history="1">
            <w:r w:rsidR="00EE52F9" w:rsidRPr="0037313E">
              <w:rPr>
                <w:rStyle w:val="Hiperhivatkozs"/>
                <w:noProof/>
              </w:rPr>
              <w:t>3.2.2.1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Termékek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_Toc227149920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23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4553331" w14:textId="28BF03BD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21" w:history="1">
            <w:r w:rsidR="00EE52F9" w:rsidRPr="0037313E">
              <w:rPr>
                <w:rStyle w:val="Hiperhivatkozs"/>
                <w:noProof/>
              </w:rPr>
              <w:t>3.2.2.2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Összekötő táblák a termékekhez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_Toc227149921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23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399B8B6" w14:textId="1EBC6718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22" w:history="1">
            <w:r w:rsidR="00EE52F9" w:rsidRPr="0037313E">
              <w:rPr>
                <w:rStyle w:val="Hiperhivatkozs"/>
                <w:noProof/>
              </w:rPr>
              <w:t>3.2.2.3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Kedvencek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_Toc227149922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23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1B501D20" w14:textId="1A1B2FA8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23" w:history="1">
            <w:r w:rsidR="00EE52F9" w:rsidRPr="0037313E">
              <w:rPr>
                <w:rStyle w:val="Hiperhivatkozs"/>
                <w:noProof/>
              </w:rPr>
              <w:t>3.2.3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Termék megrendelése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_Toc227149923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24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B7A0387" w14:textId="08C4D8E6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24" w:history="1">
            <w:r w:rsidR="00EE52F9" w:rsidRPr="0037313E">
              <w:rPr>
                <w:rStyle w:val="Hiperhivatkozs"/>
                <w:noProof/>
              </w:rPr>
              <w:t>3.2.3.1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Rendelések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_Toc227149924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24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42E64702" w14:textId="41BCD2BD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25" w:history="1">
            <w:r w:rsidR="00EE52F9" w:rsidRPr="0037313E">
              <w:rPr>
                <w:rStyle w:val="Hiperhivatkozs"/>
                <w:noProof/>
              </w:rPr>
              <w:t>3.2.3.2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Rendelt termékek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_Toc227149925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24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173EE009" w14:textId="4E4A8CF4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26" w:history="1">
            <w:r w:rsidR="00EE52F9" w:rsidRPr="0037313E">
              <w:rPr>
                <w:rStyle w:val="Hiperhivatkozs"/>
                <w:noProof/>
              </w:rPr>
              <w:t>3.2.4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Blog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_Toc227149926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25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225779C" w14:textId="2EB82595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27" w:history="1">
            <w:r w:rsidR="00EE52F9" w:rsidRPr="0037313E">
              <w:rPr>
                <w:rStyle w:val="Hiperhivatkozs"/>
                <w:noProof/>
              </w:rPr>
              <w:t>3.2.4.1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Posztok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_Toc227149927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25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26A7A4E" w14:textId="5D5B302E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28" w:history="1">
            <w:r w:rsidR="00EE52F9" w:rsidRPr="0037313E">
              <w:rPr>
                <w:rStyle w:val="Hiperhivatkozs"/>
                <w:noProof/>
              </w:rPr>
              <w:t>3.2.4.2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Kommentek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_Toc227149928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25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9E2EBFC" w14:textId="4F1648DE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29" w:history="1">
            <w:r w:rsidR="00EE52F9" w:rsidRPr="0037313E">
              <w:rPr>
                <w:rStyle w:val="Hiperhivatkozs"/>
                <w:noProof/>
              </w:rPr>
              <w:t>3.2.4.3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Kiegészítő táblák a bloghoz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_Toc227149929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718400BB" w14:textId="7E6BDD1B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30" w:history="1">
            <w:r w:rsidR="00EE52F9" w:rsidRPr="0037313E">
              <w:rPr>
                <w:rStyle w:val="Hiperhivatkozs"/>
                <w:noProof/>
              </w:rPr>
              <w:t>3.2.5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Kiegészítő táblák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_Toc227149930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701CEC22" w14:textId="610300B7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31" w:history="1">
            <w:r w:rsidR="00EE52F9" w:rsidRPr="0037313E">
              <w:rPr>
                <w:rStyle w:val="Hiperhivatkozs"/>
                <w:noProof/>
              </w:rPr>
              <w:t>3.2.5.1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Címkék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_Toc227149931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209BCB44" w14:textId="20293C7E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32" w:history="1">
            <w:r w:rsidR="00EE52F9" w:rsidRPr="0037313E">
              <w:rPr>
                <w:rStyle w:val="Hiperhivatkozs"/>
                <w:noProof/>
              </w:rPr>
              <w:t>3.2.5.2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Kategóriák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_Toc227149932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13D1AD5F" w14:textId="67A3B5FE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33" w:history="1">
            <w:r w:rsidR="00EE52F9" w:rsidRPr="0037313E">
              <w:rPr>
                <w:rStyle w:val="Hiperhivatkozs"/>
                <w:noProof/>
              </w:rPr>
              <w:t>3.2.5.3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Színek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_Toc227149933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27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DF4DBCB" w14:textId="1294E1F6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34" w:history="1">
            <w:r w:rsidR="00EE52F9" w:rsidRPr="0037313E">
              <w:rPr>
                <w:rStyle w:val="Hiperhivatkozs"/>
                <w:noProof/>
              </w:rPr>
              <w:t>3.2.5.4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Képek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_Toc227149934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27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5A0E31F" w14:textId="44C677F5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35" w:history="1">
            <w:r w:rsidR="00EE52F9" w:rsidRPr="0037313E">
              <w:rPr>
                <w:rStyle w:val="Hiperhivatkozs"/>
                <w:noProof/>
              </w:rPr>
              <w:t>3.2.5.5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Városok tábla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_Toc227149935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27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835F726" w14:textId="2E7BFB09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36" w:history="1">
            <w:r w:rsidR="00EE52F9" w:rsidRPr="0037313E">
              <w:rPr>
                <w:rStyle w:val="Hiperhivatkozs"/>
                <w:noProof/>
              </w:rPr>
              <w:t>3.3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Algoritmus dokumentáció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_Toc227149936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27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7957534E" w14:textId="2986D82E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37" w:history="1">
            <w:r w:rsidR="00EE52F9" w:rsidRPr="0037313E">
              <w:rPr>
                <w:rStyle w:val="Hiperhivatkozs"/>
                <w:noProof/>
              </w:rPr>
              <w:t>3.3.1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Regisztráció és bejelentkezés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_Toc227149937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27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2623C3C2" w14:textId="1088E2D8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38" w:history="1">
            <w:r w:rsidR="00EE52F9" w:rsidRPr="0037313E">
              <w:rPr>
                <w:rStyle w:val="Hiperhivatkozs"/>
                <w:noProof/>
              </w:rPr>
              <w:t>3.3.1.1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Regisztráció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_Toc227149938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27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4519BD06" w14:textId="7EDF7CD1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39" w:history="1">
            <w:r w:rsidR="00EE52F9" w:rsidRPr="0037313E">
              <w:rPr>
                <w:rStyle w:val="Hiperhivatkozs"/>
                <w:noProof/>
              </w:rPr>
              <w:t>3.3.1.2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Belépés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_Toc227149939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28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77556F7" w14:textId="386A8A12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40" w:history="1">
            <w:r w:rsidR="00EE52F9" w:rsidRPr="0037313E">
              <w:rPr>
                <w:rStyle w:val="Hiperhivatkozs"/>
                <w:noProof/>
              </w:rPr>
              <w:t>3.3.2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Termékek és vásárlás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_Toc227149940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28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3B95F5A8" w14:textId="41AF03A8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41" w:history="1">
            <w:r w:rsidR="00EE52F9" w:rsidRPr="0037313E">
              <w:rPr>
                <w:rStyle w:val="Hiperhivatkozs"/>
                <w:noProof/>
              </w:rPr>
              <w:t>3.3.2.1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Termékek megjelenítése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_Toc227149941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28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2FE0327" w14:textId="3F0B3F14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42" w:history="1">
            <w:r w:rsidR="00EE52F9" w:rsidRPr="0037313E">
              <w:rPr>
                <w:rStyle w:val="Hiperhivatkozs"/>
                <w:noProof/>
              </w:rPr>
              <w:t>3.3.2.2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Termékek kosárhoz adása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_Toc227149942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28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5CBAFD4" w14:textId="2125F218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43" w:history="1">
            <w:r w:rsidR="00EE52F9" w:rsidRPr="0037313E">
              <w:rPr>
                <w:rStyle w:val="Hiperhivatkozs"/>
                <w:noProof/>
              </w:rPr>
              <w:t>3.3.2.3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Fizetés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_Toc227149943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29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2254EDA" w14:textId="76B57034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44" w:history="1">
            <w:r w:rsidR="00EE52F9" w:rsidRPr="0037313E">
              <w:rPr>
                <w:rStyle w:val="Hiperhivatkozs"/>
                <w:noProof/>
              </w:rPr>
              <w:t>3.3.3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Blog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_Toc227149944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30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7C4EF52E" w14:textId="13576B45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45" w:history="1">
            <w:r w:rsidR="00EE52F9" w:rsidRPr="0037313E">
              <w:rPr>
                <w:rStyle w:val="Hiperhivatkozs"/>
                <w:noProof/>
              </w:rPr>
              <w:t>3.3.3.1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Posztok megjelenítése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_Toc227149945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30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7C20ECCE" w14:textId="6A1CB79A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46" w:history="1">
            <w:r w:rsidR="00EE52F9" w:rsidRPr="0037313E">
              <w:rPr>
                <w:rStyle w:val="Hiperhivatkozs"/>
                <w:noProof/>
              </w:rPr>
              <w:t>3.3.3.2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Poszt írása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_Toc227149946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30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162987DC" w14:textId="6DD1EF61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47" w:history="1">
            <w:r w:rsidR="00EE52F9" w:rsidRPr="0037313E">
              <w:rPr>
                <w:rStyle w:val="Hiperhivatkozs"/>
                <w:noProof/>
              </w:rPr>
              <w:t>3.3.4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Mintakészítő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_Toc227149947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31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24DC17C" w14:textId="2F48CB0D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48" w:history="1">
            <w:r w:rsidR="00EE52F9" w:rsidRPr="0037313E">
              <w:rPr>
                <w:rStyle w:val="Hiperhivatkozs"/>
                <w:noProof/>
              </w:rPr>
              <w:t>3.3.4.1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Adatok bekérése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_Toc227149948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31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C04A597" w14:textId="6F573347" w:rsidR="00EE52F9" w:rsidRDefault="00361FE1">
          <w:pPr>
            <w:pStyle w:val="TJ4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7149949" w:history="1">
            <w:r w:rsidR="00EE52F9" w:rsidRPr="0037313E">
              <w:rPr>
                <w:rStyle w:val="Hiperhivatkozs"/>
                <w:noProof/>
              </w:rPr>
              <w:t>3.3.4.2</w:t>
            </w:r>
            <w:r w:rsidR="00EE52F9">
              <w:rPr>
                <w:noProof/>
              </w:rPr>
              <w:tab/>
            </w:r>
            <w:r w:rsidR="00EE52F9" w:rsidRPr="0037313E">
              <w:rPr>
                <w:rStyle w:val="Hiperhivatkozs"/>
                <w:noProof/>
              </w:rPr>
              <w:t>Minta megjelenítése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_Toc227149949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32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295148C8" w14:textId="457730E4" w:rsidR="00EE52F9" w:rsidRDefault="00361FE1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50" w:history="1">
            <w:r w:rsidR="00EE52F9" w:rsidRPr="0037313E">
              <w:rPr>
                <w:rStyle w:val="Hiperhivatkozs"/>
                <w:noProof/>
              </w:rPr>
              <w:t>4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Tesztelési dokumentáció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_Toc227149950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33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2E61D99A" w14:textId="5136CDB6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51" w:history="1">
            <w:r w:rsidR="00EE52F9" w:rsidRPr="0037313E">
              <w:rPr>
                <w:rStyle w:val="Hiperhivatkozs"/>
                <w:noProof/>
              </w:rPr>
              <w:t>4.1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Backend tesztek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_Toc227149951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33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7AE5C494" w14:textId="53206CB6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52" w:history="1">
            <w:r w:rsidR="00EE52F9" w:rsidRPr="0037313E">
              <w:rPr>
                <w:rStyle w:val="Hiperhivatkozs"/>
                <w:noProof/>
              </w:rPr>
              <w:t>4.1.1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Összefoglaló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_Toc227149952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33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BB36796" w14:textId="7826943C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53" w:history="1">
            <w:r w:rsidR="00EE52F9" w:rsidRPr="0037313E">
              <w:rPr>
                <w:rStyle w:val="Hiperhivatkozs"/>
                <w:noProof/>
              </w:rPr>
              <w:t>4.1.2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Tesztesetek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_Toc227149953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33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C99CF38" w14:textId="7E9A9033" w:rsidR="00EE52F9" w:rsidRDefault="00361FE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54" w:history="1">
            <w:r w:rsidR="00EE52F9" w:rsidRPr="0037313E">
              <w:rPr>
                <w:rStyle w:val="Hiperhivatkozs"/>
                <w:noProof/>
              </w:rPr>
              <w:t>4.2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Frontend tesztek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_Toc227149954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03AF5623" w14:textId="101DB199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55" w:history="1">
            <w:r w:rsidR="00EE52F9" w:rsidRPr="0037313E">
              <w:rPr>
                <w:rStyle w:val="Hiperhivatkozs"/>
                <w:noProof/>
              </w:rPr>
              <w:t>4.2.1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Összefoglaló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_Toc227149955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7888386E" w14:textId="3710B1F2" w:rsidR="00EE52F9" w:rsidRDefault="00361FE1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56" w:history="1">
            <w:r w:rsidR="00EE52F9" w:rsidRPr="0037313E">
              <w:rPr>
                <w:rStyle w:val="Hiperhivatkozs"/>
                <w:noProof/>
              </w:rPr>
              <w:t>4.2.2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Tesztesetek áttekintő táblázata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_Toc227149956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36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1CE9CB40" w14:textId="073A7A01" w:rsidR="00EE52F9" w:rsidRDefault="00361FE1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57" w:history="1">
            <w:r w:rsidR="00EE52F9" w:rsidRPr="0037313E">
              <w:rPr>
                <w:rStyle w:val="Hiperhivatkozs"/>
                <w:noProof/>
              </w:rPr>
              <w:t>5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Fejlesztési lehetőségek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_Toc227149957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40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50271052" w14:textId="4BD448F6" w:rsidR="00EE52F9" w:rsidRDefault="00361FE1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149958" w:history="1">
            <w:r w:rsidR="00EE52F9" w:rsidRPr="0037313E">
              <w:rPr>
                <w:rStyle w:val="Hiperhivatkozs"/>
                <w:noProof/>
              </w:rPr>
              <w:t>6</w:t>
            </w:r>
            <w:r w:rsidR="00EE52F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EE52F9" w:rsidRPr="0037313E">
              <w:rPr>
                <w:rStyle w:val="Hiperhivatkozs"/>
                <w:noProof/>
              </w:rPr>
              <w:t>Források</w:t>
            </w:r>
            <w:r w:rsidR="00EE52F9">
              <w:rPr>
                <w:noProof/>
                <w:webHidden/>
              </w:rPr>
              <w:tab/>
            </w:r>
            <w:r w:rsidR="00EE52F9">
              <w:rPr>
                <w:noProof/>
                <w:webHidden/>
              </w:rPr>
              <w:fldChar w:fldCharType="begin"/>
            </w:r>
            <w:r w:rsidR="00EE52F9">
              <w:rPr>
                <w:noProof/>
                <w:webHidden/>
              </w:rPr>
              <w:instrText xml:space="preserve"> PAGEREF _Toc227149958 \h </w:instrText>
            </w:r>
            <w:r w:rsidR="00EE52F9">
              <w:rPr>
                <w:noProof/>
                <w:webHidden/>
              </w:rPr>
            </w:r>
            <w:r w:rsidR="00EE52F9">
              <w:rPr>
                <w:noProof/>
                <w:webHidden/>
              </w:rPr>
              <w:fldChar w:fldCharType="separate"/>
            </w:r>
            <w:r w:rsidR="00EE52F9">
              <w:rPr>
                <w:noProof/>
                <w:webHidden/>
              </w:rPr>
              <w:t>41</w:t>
            </w:r>
            <w:r w:rsidR="00EE52F9">
              <w:rPr>
                <w:noProof/>
                <w:webHidden/>
              </w:rPr>
              <w:fldChar w:fldCharType="end"/>
            </w:r>
          </w:hyperlink>
        </w:p>
        <w:p w14:paraId="609B97C3" w14:textId="50A4C764" w:rsidR="00EE52F9" w:rsidRDefault="00EE52F9" w:rsidP="00EE52F9">
          <w:r>
            <w:fldChar w:fldCharType="end"/>
          </w:r>
        </w:p>
      </w:sdtContent>
    </w:sdt>
    <w:p w14:paraId="64069521" w14:textId="471A8CE2" w:rsidR="00402788" w:rsidRDefault="00402788" w:rsidP="00092007">
      <w:pPr>
        <w:pStyle w:val="Stlus1"/>
      </w:pPr>
      <w:bookmarkStart w:id="0" w:name="_Toc227149896"/>
      <w:r>
        <w:lastRenderedPageBreak/>
        <w:t>Projekt bemutatása</w:t>
      </w:r>
      <w:bookmarkEnd w:id="0"/>
    </w:p>
    <w:p w14:paraId="283B8CCC" w14:textId="77777777" w:rsidR="00402788" w:rsidRDefault="00402788" w:rsidP="00402788">
      <w:pPr>
        <w:rPr>
          <w:rFonts w:cs="Times New Roman"/>
          <w:szCs w:val="26"/>
        </w:rPr>
      </w:pPr>
      <w:r w:rsidRPr="00915066">
        <w:rPr>
          <w:rFonts w:cs="Times New Roman"/>
          <w:szCs w:val="26"/>
        </w:rPr>
        <w:t>Egy kreatív hobbi- és barkácsáruház</w:t>
      </w:r>
      <w:r>
        <w:rPr>
          <w:rFonts w:cs="Times New Roman"/>
          <w:szCs w:val="26"/>
        </w:rPr>
        <w:t xml:space="preserve"> számára</w:t>
      </w:r>
      <w:r w:rsidRPr="00915066">
        <w:rPr>
          <w:rFonts w:cs="Times New Roman"/>
          <w:szCs w:val="26"/>
        </w:rPr>
        <w:t xml:space="preserve"> készítünk</w:t>
      </w:r>
      <w:r>
        <w:rPr>
          <w:rFonts w:cs="Times New Roman"/>
          <w:szCs w:val="26"/>
        </w:rPr>
        <w:t xml:space="preserve"> egy komplex, modern</w:t>
      </w:r>
      <w:r w:rsidRPr="00915066">
        <w:rPr>
          <w:rFonts w:cs="Times New Roman"/>
          <w:szCs w:val="26"/>
        </w:rPr>
        <w:t xml:space="preserve"> weboldalt, </w:t>
      </w:r>
      <w:r>
        <w:t>amelynek elsődleges célja, hogy növelje az áruház online jelenlétét, ezáltal szélesebb közönséget érjen el, és hosszú távon növelje a vásárlók számát</w:t>
      </w:r>
      <w:r w:rsidRPr="00915066">
        <w:rPr>
          <w:rFonts w:cs="Times New Roman"/>
          <w:szCs w:val="26"/>
        </w:rPr>
        <w:t xml:space="preserve">. </w:t>
      </w:r>
      <w:r>
        <w:rPr>
          <w:rFonts w:cs="Times New Roman"/>
          <w:szCs w:val="26"/>
        </w:rPr>
        <w:t>Az korszerű</w:t>
      </w:r>
      <w:r w:rsidRPr="00915066">
        <w:rPr>
          <w:rFonts w:cs="Times New Roman"/>
          <w:szCs w:val="26"/>
        </w:rPr>
        <w:t xml:space="preserve"> webshop </w:t>
      </w:r>
      <w:r>
        <w:rPr>
          <w:rFonts w:cs="Times New Roman"/>
          <w:szCs w:val="26"/>
        </w:rPr>
        <w:t xml:space="preserve">által a </w:t>
      </w:r>
      <w:r w:rsidRPr="006032BE">
        <w:rPr>
          <w:rFonts w:cs="Times New Roman"/>
          <w:szCs w:val="26"/>
        </w:rPr>
        <w:t xml:space="preserve">látogatók könnyedén böngészhetnek a </w:t>
      </w:r>
      <w:r>
        <w:rPr>
          <w:rFonts w:cs="Times New Roman"/>
          <w:szCs w:val="26"/>
        </w:rPr>
        <w:t xml:space="preserve">képekkel ellátott </w:t>
      </w:r>
      <w:r w:rsidRPr="006032BE">
        <w:rPr>
          <w:rFonts w:cs="Times New Roman"/>
          <w:szCs w:val="26"/>
        </w:rPr>
        <w:t>termékek között és biztonságosan fizethetnek</w:t>
      </w:r>
      <w:r>
        <w:rPr>
          <w:rFonts w:cs="Times New Roman"/>
          <w:szCs w:val="26"/>
        </w:rPr>
        <w:t>, illetve egy online közösségi tér áll rendelkezésükre, hogy minél jobban tudjanak előrébb jutni, fejlődni a választott hobbijukban.</w:t>
      </w:r>
    </w:p>
    <w:p w14:paraId="0F95355F" w14:textId="77777777" w:rsidR="00402788" w:rsidRDefault="00402788" w:rsidP="00402788">
      <w:pPr>
        <w:rPr>
          <w:rFonts w:cs="Times New Roman"/>
          <w:szCs w:val="26"/>
        </w:rPr>
      </w:pPr>
      <w:r>
        <w:rPr>
          <w:rFonts w:cs="Times New Roman"/>
          <w:szCs w:val="26"/>
        </w:rPr>
        <w:t>A weboldalhoz tartozó blogfelület az az online tér, ahol</w:t>
      </w:r>
      <w:r w:rsidRPr="00915066">
        <w:rPr>
          <w:rFonts w:cs="Times New Roman"/>
          <w:szCs w:val="26"/>
        </w:rPr>
        <w:t xml:space="preserve"> a </w:t>
      </w:r>
      <w:r w:rsidRPr="008214E7">
        <w:rPr>
          <w:rFonts w:cs="Times New Roman"/>
          <w:szCs w:val="26"/>
        </w:rPr>
        <w:t>regisztrált felhasználók saját tartalmakat hozhatnak létre, megoszthatják tapasztalataikat különböző technikákkal kapcsolatban, feltölthetik saját mintáikat, útmutatóikat vagy lépésről lépésre készülő projektjeiket. Emellett a látogatók böngészhetnek az adminisztrátorok által előre feltöltött, valamint a közösség tagjai által létrehozott tippek, praktikák és kreatív ötletek között.</w:t>
      </w:r>
    </w:p>
    <w:p w14:paraId="6A2D2705" w14:textId="77777777" w:rsidR="00402788" w:rsidRPr="00971E0F" w:rsidRDefault="00402788" w:rsidP="00402788">
      <w:r w:rsidRPr="00915066">
        <w:rPr>
          <w:rFonts w:cs="Times New Roman"/>
          <w:szCs w:val="26"/>
        </w:rPr>
        <w:t xml:space="preserve">Mindemellett, hogy a kötő, horgoló, illetve hímző vásárlóinknak kedvezzünk, az oldalon egy mintakészítő található, </w:t>
      </w:r>
      <w:r>
        <w:rPr>
          <w:rFonts w:cs="Times New Roman"/>
          <w:szCs w:val="26"/>
        </w:rPr>
        <w:t>ami</w:t>
      </w:r>
      <w:r w:rsidRPr="00915066">
        <w:rPr>
          <w:rFonts w:cs="Times New Roman"/>
          <w:szCs w:val="26"/>
        </w:rPr>
        <w:t xml:space="preserve"> </w:t>
      </w:r>
      <w:r>
        <w:t>a felhasználók saját képeik alapján – különféle paraméterek, mint például méret, színszám vagy technika kiválasztásával – egy személyre szabott, azonnal használható mintát generál.</w:t>
      </w:r>
      <w:r w:rsidRPr="00915066">
        <w:rPr>
          <w:rFonts w:cs="Times New Roman"/>
          <w:szCs w:val="26"/>
        </w:rPr>
        <w:t xml:space="preserve"> </w:t>
      </w:r>
      <w:r>
        <w:t>A mintákhoz az oldal automatikusan kiszámítja a szükséges fonalmennyiséget, valamint a pontos színösszeállítást is, így a felhasználóknak nem kell külön utánajárniuk az anyagigénynek – mindezt egy gombnyomással megrendelhetik a webáruházból.</w:t>
      </w:r>
    </w:p>
    <w:p w14:paraId="613EDCC8" w14:textId="77777777" w:rsidR="00402788" w:rsidRPr="00402788" w:rsidRDefault="00402788" w:rsidP="00402788"/>
    <w:p w14:paraId="43A8C90F" w14:textId="2977C55C" w:rsidR="00E77919" w:rsidRDefault="00E77919" w:rsidP="00092007">
      <w:pPr>
        <w:pStyle w:val="Stlus1"/>
      </w:pPr>
      <w:bookmarkStart w:id="1" w:name="_Toc227149897"/>
      <w:r>
        <w:lastRenderedPageBreak/>
        <w:t>Felhasználói dokumentáció</w:t>
      </w:r>
      <w:bookmarkEnd w:id="1"/>
    </w:p>
    <w:p w14:paraId="3D362D93" w14:textId="554275C6" w:rsidR="00E77919" w:rsidRPr="00E77919" w:rsidRDefault="00E77919" w:rsidP="00092007">
      <w:pPr>
        <w:pStyle w:val="Stlus2"/>
      </w:pPr>
      <w:bookmarkStart w:id="2" w:name="_Toc227149898"/>
      <w:r>
        <w:t>Rendszer</w:t>
      </w:r>
      <w:bookmarkEnd w:id="2"/>
    </w:p>
    <w:p w14:paraId="627F342C" w14:textId="69D07AF0" w:rsidR="00E77919" w:rsidRDefault="00E77919" w:rsidP="00EE52F9">
      <w:pPr>
        <w:pStyle w:val="Stlus3"/>
      </w:pPr>
      <w:bookmarkStart w:id="3" w:name="_Toc225851161"/>
      <w:bookmarkStart w:id="4" w:name="_Toc227149899"/>
      <w:r>
        <w:t>Minimális rendszerkövetelmény</w:t>
      </w:r>
      <w:bookmarkEnd w:id="3"/>
      <w:bookmarkEnd w:id="4"/>
    </w:p>
    <w:p w14:paraId="450158AC" w14:textId="77777777" w:rsidR="00E77919" w:rsidRDefault="00B777D2" w:rsidP="00E77919">
      <w:r>
        <w:t>Windows:</w:t>
      </w:r>
    </w:p>
    <w:p w14:paraId="5FB38C68" w14:textId="77777777" w:rsidR="004B1AB4" w:rsidRDefault="004B1AB4" w:rsidP="004B1AB4">
      <w:r>
        <w:t>● CPU: Pentium 4 vagy újabb, SSE2 támogatással</w:t>
      </w:r>
    </w:p>
    <w:p w14:paraId="061E6E64" w14:textId="77777777" w:rsidR="004B1AB4" w:rsidRDefault="004B1AB4" w:rsidP="004B1AB4">
      <w:r>
        <w:t>● RAM: 512 MB (32 bites rendszernél) / 2 GB (64 bites rendszernél)</w:t>
      </w:r>
    </w:p>
    <w:p w14:paraId="587DA86D" w14:textId="77777777" w:rsidR="004B1AB4" w:rsidRDefault="004B1AB4" w:rsidP="004B1AB4">
      <w:r>
        <w:t>● Tárhely: 200 MB szabad lemezterület</w:t>
      </w:r>
    </w:p>
    <w:p w14:paraId="67B33CFB" w14:textId="77777777" w:rsidR="004B1AB4" w:rsidRDefault="004B1AB4" w:rsidP="004B1AB4">
      <w:r>
        <w:t>● Videókártya: Integrált grafikus vezérlő, legalább 32 MB memóriával</w:t>
      </w:r>
    </w:p>
    <w:p w14:paraId="62374BCA" w14:textId="77777777" w:rsidR="004B1AB4" w:rsidRDefault="004B1AB4" w:rsidP="004B1AB4">
      <w:r>
        <w:t>● Kijelző: Minimum 800×600 pixel felbontás</w:t>
      </w:r>
    </w:p>
    <w:p w14:paraId="7E635FB8" w14:textId="77777777" w:rsidR="004B1AB4" w:rsidRDefault="004B1AB4" w:rsidP="004B1AB4">
      <w:r>
        <w:t>● Operációs rendszer: Windows XP SP2 vagy újabb</w:t>
      </w:r>
    </w:p>
    <w:p w14:paraId="455BFFCB" w14:textId="77777777" w:rsidR="00B777D2" w:rsidRDefault="004B1AB4" w:rsidP="004B1AB4">
      <w:r>
        <w:t>● Internetkapcsolat: Szükséges az alkalmazás működéséhez</w:t>
      </w:r>
    </w:p>
    <w:p w14:paraId="7570E297" w14:textId="77777777" w:rsidR="00B777D2" w:rsidRDefault="00B777D2" w:rsidP="00E77919"/>
    <w:p w14:paraId="06B19E84" w14:textId="77777777" w:rsidR="00B777D2" w:rsidRDefault="00B777D2" w:rsidP="00E77919">
      <w:r>
        <w:t>Android:</w:t>
      </w:r>
    </w:p>
    <w:p w14:paraId="671AD18B" w14:textId="77777777" w:rsidR="00B777D2" w:rsidRDefault="00B777D2" w:rsidP="00B777D2">
      <w:r>
        <w:t xml:space="preserve">● CPU: 800 MHz </w:t>
      </w:r>
      <w:proofErr w:type="spellStart"/>
      <w:r>
        <w:t>Single-Core</w:t>
      </w:r>
      <w:proofErr w:type="spellEnd"/>
      <w:r>
        <w:t xml:space="preserve"> ARM1176JZF-S vagy újabb</w:t>
      </w:r>
    </w:p>
    <w:p w14:paraId="0AE5A60E" w14:textId="77777777" w:rsidR="00B777D2" w:rsidRDefault="00B777D2" w:rsidP="00B777D2">
      <w:r>
        <w:t>● RAM: 256 MB SDRAM vagy több</w:t>
      </w:r>
    </w:p>
    <w:p w14:paraId="2720116C" w14:textId="77777777" w:rsidR="00B777D2" w:rsidRDefault="00B777D2" w:rsidP="00B777D2">
      <w:r>
        <w:t>● Belső tárhely: Legalább 512 MB (ebből 180 MB felhasználó által elérhető)</w:t>
      </w:r>
    </w:p>
    <w:p w14:paraId="144927C4" w14:textId="77777777" w:rsidR="00B777D2" w:rsidRDefault="00B777D2" w:rsidP="00B777D2">
      <w:r>
        <w:t>● Kijelző méret: 3.2 hüvelyk vagy nagyobb</w:t>
      </w:r>
    </w:p>
    <w:p w14:paraId="55874146" w14:textId="77777777" w:rsidR="00B777D2" w:rsidRDefault="00B777D2" w:rsidP="00B777D2">
      <w:r>
        <w:t>● Felbontás: Minimum 320×480 pixel</w:t>
      </w:r>
    </w:p>
    <w:p w14:paraId="40E007AD" w14:textId="77777777" w:rsidR="00B777D2" w:rsidRDefault="00B777D2" w:rsidP="00B777D2">
      <w:r>
        <w:t xml:space="preserve">● Akkumulátor: 800 </w:t>
      </w:r>
      <w:proofErr w:type="spellStart"/>
      <w:r>
        <w:t>mAh</w:t>
      </w:r>
      <w:proofErr w:type="spellEnd"/>
      <w:r>
        <w:t xml:space="preserve"> vagy nagyobb kapacitás</w:t>
      </w:r>
    </w:p>
    <w:p w14:paraId="6D934B3E" w14:textId="77777777" w:rsidR="00B777D2" w:rsidRDefault="00B777D2" w:rsidP="00E77919">
      <w:r>
        <w:t xml:space="preserve">● Operációs rendszer: </w:t>
      </w:r>
      <w:proofErr w:type="spellStart"/>
      <w:r>
        <w:t>Android</w:t>
      </w:r>
      <w:proofErr w:type="spellEnd"/>
      <w:r>
        <w:t xml:space="preserve"> 1.5 (</w:t>
      </w:r>
      <w:proofErr w:type="spellStart"/>
      <w:r>
        <w:t>Cupcake</w:t>
      </w:r>
      <w:proofErr w:type="spellEnd"/>
      <w:r>
        <w:t>) vagy újabb</w:t>
      </w:r>
    </w:p>
    <w:p w14:paraId="46BA69BB" w14:textId="1636206B" w:rsidR="00E77919" w:rsidRDefault="00E77919" w:rsidP="00092007">
      <w:pPr>
        <w:pStyle w:val="Stlus2"/>
      </w:pPr>
      <w:bookmarkStart w:id="5" w:name="_Toc225851162"/>
      <w:bookmarkStart w:id="6" w:name="_Toc227149900"/>
      <w:r>
        <w:t>Oldal jogosultságok</w:t>
      </w:r>
      <w:bookmarkEnd w:id="5"/>
      <w:bookmarkEnd w:id="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77919" w14:paraId="62071ABA" w14:textId="77777777" w:rsidTr="00E77919">
        <w:tc>
          <w:tcPr>
            <w:tcW w:w="3020" w:type="dxa"/>
          </w:tcPr>
          <w:p w14:paraId="78770D76" w14:textId="77777777" w:rsidR="00E77919" w:rsidRDefault="00E77919" w:rsidP="00E77919">
            <w:r>
              <w:t>Látogató</w:t>
            </w:r>
          </w:p>
        </w:tc>
        <w:tc>
          <w:tcPr>
            <w:tcW w:w="3021" w:type="dxa"/>
          </w:tcPr>
          <w:p w14:paraId="0A4C629A" w14:textId="77777777" w:rsidR="00E77919" w:rsidRDefault="00E77919" w:rsidP="00E77919">
            <w:r>
              <w:t>Regisztrált felhasználó</w:t>
            </w:r>
          </w:p>
        </w:tc>
        <w:tc>
          <w:tcPr>
            <w:tcW w:w="3021" w:type="dxa"/>
          </w:tcPr>
          <w:p w14:paraId="2F6F75CE" w14:textId="77777777" w:rsidR="00E77919" w:rsidRDefault="00E77919" w:rsidP="00E77919">
            <w:r>
              <w:t>Adminisztrátor</w:t>
            </w:r>
          </w:p>
        </w:tc>
      </w:tr>
      <w:tr w:rsidR="00E77919" w14:paraId="23138C8B" w14:textId="77777777" w:rsidTr="00E77919">
        <w:tc>
          <w:tcPr>
            <w:tcW w:w="3020" w:type="dxa"/>
          </w:tcPr>
          <w:p w14:paraId="459948EE" w14:textId="77777777" w:rsidR="00E77919" w:rsidRDefault="00E77919" w:rsidP="00E77919">
            <w:r>
              <w:t>Áruház megtekintése</w:t>
            </w:r>
          </w:p>
        </w:tc>
        <w:tc>
          <w:tcPr>
            <w:tcW w:w="3021" w:type="dxa"/>
          </w:tcPr>
          <w:p w14:paraId="248FB9DD" w14:textId="77777777" w:rsidR="00E77919" w:rsidRDefault="00E77919" w:rsidP="00E77919">
            <w:r>
              <w:t>Belépés</w:t>
            </w:r>
          </w:p>
        </w:tc>
        <w:tc>
          <w:tcPr>
            <w:tcW w:w="3021" w:type="dxa"/>
          </w:tcPr>
          <w:p w14:paraId="38DA203D" w14:textId="77777777" w:rsidR="00E77919" w:rsidRDefault="00E77919" w:rsidP="00E77919">
            <w:r>
              <w:t>Termkékek hozzáadása</w:t>
            </w:r>
          </w:p>
        </w:tc>
      </w:tr>
      <w:tr w:rsidR="00E77919" w14:paraId="5F8647B8" w14:textId="77777777" w:rsidTr="00E77919">
        <w:tc>
          <w:tcPr>
            <w:tcW w:w="3020" w:type="dxa"/>
          </w:tcPr>
          <w:p w14:paraId="400375CE" w14:textId="77777777" w:rsidR="00E77919" w:rsidRDefault="00E77919" w:rsidP="00E77919">
            <w:r>
              <w:t>Termék(</w:t>
            </w:r>
            <w:proofErr w:type="spellStart"/>
            <w:r>
              <w:t>ek</w:t>
            </w:r>
            <w:proofErr w:type="spellEnd"/>
            <w:r>
              <w:t>) rendelése</w:t>
            </w:r>
          </w:p>
        </w:tc>
        <w:tc>
          <w:tcPr>
            <w:tcW w:w="3021" w:type="dxa"/>
          </w:tcPr>
          <w:p w14:paraId="5FCB3A59" w14:textId="77777777" w:rsidR="00E77919" w:rsidRDefault="00E77919" w:rsidP="00E77919">
            <w:r>
              <w:t>Adatok elmentése rendeléskor</w:t>
            </w:r>
          </w:p>
        </w:tc>
        <w:tc>
          <w:tcPr>
            <w:tcW w:w="3021" w:type="dxa"/>
          </w:tcPr>
          <w:p w14:paraId="128A525C" w14:textId="77777777" w:rsidR="00E77919" w:rsidRDefault="00E77919" w:rsidP="00E77919">
            <w:r>
              <w:t>Posztok hozzáadása és felügyelete</w:t>
            </w:r>
          </w:p>
        </w:tc>
      </w:tr>
      <w:tr w:rsidR="00E77919" w14:paraId="4C23FB88" w14:textId="77777777" w:rsidTr="00E77919">
        <w:tc>
          <w:tcPr>
            <w:tcW w:w="3020" w:type="dxa"/>
          </w:tcPr>
          <w:p w14:paraId="3D7A55CE" w14:textId="77777777" w:rsidR="00E77919" w:rsidRDefault="00E77919" w:rsidP="00E77919">
            <w:r>
              <w:t>Posztok megtekintése</w:t>
            </w:r>
          </w:p>
        </w:tc>
        <w:tc>
          <w:tcPr>
            <w:tcW w:w="3021" w:type="dxa"/>
          </w:tcPr>
          <w:p w14:paraId="193A9242" w14:textId="77777777" w:rsidR="00E77919" w:rsidRDefault="00E77919" w:rsidP="00E77919">
            <w:r>
              <w:t>Új poszt írása és a saját posztjai módosítása</w:t>
            </w:r>
          </w:p>
        </w:tc>
        <w:tc>
          <w:tcPr>
            <w:tcW w:w="3021" w:type="dxa"/>
          </w:tcPr>
          <w:p w14:paraId="7709C052" w14:textId="77777777" w:rsidR="00E77919" w:rsidRDefault="00E77919" w:rsidP="00E77919">
            <w:r>
              <w:t>Felhasználók jogainak módosítása</w:t>
            </w:r>
          </w:p>
        </w:tc>
      </w:tr>
      <w:tr w:rsidR="00E77919" w14:paraId="5FDBEB41" w14:textId="77777777" w:rsidTr="00E77919">
        <w:tc>
          <w:tcPr>
            <w:tcW w:w="3020" w:type="dxa"/>
          </w:tcPr>
          <w:p w14:paraId="1B75600F" w14:textId="77777777" w:rsidR="00E77919" w:rsidRDefault="00E77919" w:rsidP="00E77919">
            <w:r>
              <w:t>Regisztrálás</w:t>
            </w:r>
          </w:p>
        </w:tc>
        <w:tc>
          <w:tcPr>
            <w:tcW w:w="3021" w:type="dxa"/>
          </w:tcPr>
          <w:p w14:paraId="00F2D627" w14:textId="77777777" w:rsidR="00E77919" w:rsidRDefault="00E77919" w:rsidP="00E77919">
            <w:proofErr w:type="spellStart"/>
            <w:r>
              <w:t>Kommentelés</w:t>
            </w:r>
            <w:proofErr w:type="spellEnd"/>
          </w:p>
        </w:tc>
        <w:tc>
          <w:tcPr>
            <w:tcW w:w="3021" w:type="dxa"/>
          </w:tcPr>
          <w:p w14:paraId="7F0E3A34" w14:textId="77777777" w:rsidR="00E77919" w:rsidRDefault="00E77919" w:rsidP="00E77919">
            <w:r>
              <w:t>Statisztikák megtekintése</w:t>
            </w:r>
          </w:p>
        </w:tc>
      </w:tr>
      <w:tr w:rsidR="00E77919" w14:paraId="286FB742" w14:textId="77777777" w:rsidTr="00E77919">
        <w:tc>
          <w:tcPr>
            <w:tcW w:w="3020" w:type="dxa"/>
          </w:tcPr>
          <w:p w14:paraId="12DD067D" w14:textId="77777777" w:rsidR="00E77919" w:rsidRDefault="00E77919" w:rsidP="00E77919"/>
        </w:tc>
        <w:tc>
          <w:tcPr>
            <w:tcW w:w="3021" w:type="dxa"/>
          </w:tcPr>
          <w:p w14:paraId="444EB623" w14:textId="77777777" w:rsidR="00E77919" w:rsidRDefault="00E77919" w:rsidP="00E77919">
            <w:r>
              <w:t>Termékek elmentése kedvencekbe</w:t>
            </w:r>
          </w:p>
        </w:tc>
        <w:tc>
          <w:tcPr>
            <w:tcW w:w="3021" w:type="dxa"/>
          </w:tcPr>
          <w:p w14:paraId="1AAE368E" w14:textId="77777777" w:rsidR="00E77919" w:rsidRDefault="00E77919" w:rsidP="00E77919"/>
        </w:tc>
      </w:tr>
    </w:tbl>
    <w:p w14:paraId="60D6385D" w14:textId="77777777" w:rsidR="00E77919" w:rsidRDefault="00E77919" w:rsidP="00E77919"/>
    <w:p w14:paraId="153D3C60" w14:textId="1B494888" w:rsidR="00E77919" w:rsidRDefault="00E77919" w:rsidP="00092007">
      <w:pPr>
        <w:pStyle w:val="Stlus2"/>
      </w:pPr>
      <w:bookmarkStart w:id="7" w:name="_Toc225851163"/>
      <w:bookmarkStart w:id="8" w:name="_Toc227149901"/>
      <w:r>
        <w:lastRenderedPageBreak/>
        <w:t>Regisztráció</w:t>
      </w:r>
      <w:bookmarkEnd w:id="7"/>
      <w:bookmarkEnd w:id="8"/>
    </w:p>
    <w:p w14:paraId="6941FAA0" w14:textId="77777777" w:rsidR="00E77919" w:rsidRDefault="00E77919" w:rsidP="00E77919">
      <w:r>
        <w:t xml:space="preserve">Amennyiben a felhasználó hozzá szeretne férni több lehetőséghez az oldalon, először regisztrálnia kell. Ehhez egy modern felületet hoztunk létre, ahol az alap adatokat kérjük be, ugyanis csak ezek kellenek a bejelentkezéshez, a többi adatukat pedig később a profiljukon megadhatják, amennyiben szeretnék. A regisztrációt követően a felhasználó kap egy emailt a megadott emailcímére – ennek megerősítésével tud posztokat létrehozni. </w:t>
      </w:r>
    </w:p>
    <w:p w14:paraId="2338BE78" w14:textId="77777777" w:rsidR="00E77919" w:rsidRDefault="00E77919" w:rsidP="00E77919">
      <w:r w:rsidRPr="00EF6D13">
        <w:rPr>
          <w:noProof/>
          <w:lang w:eastAsia="hu-HU"/>
        </w:rPr>
        <w:drawing>
          <wp:inline distT="0" distB="0" distL="0" distR="0" wp14:anchorId="58695F8E" wp14:editId="63E25281">
            <wp:extent cx="3710940" cy="2217420"/>
            <wp:effectExtent l="0" t="0" r="381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519" t="12054" r="17063" b="4425"/>
                    <a:stretch/>
                  </pic:blipFill>
                  <pic:spPr bwMode="auto">
                    <a:xfrm>
                      <a:off x="0" y="0"/>
                      <a:ext cx="3710940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FBC1D" w14:textId="15911050" w:rsidR="00E77919" w:rsidRDefault="00E77919" w:rsidP="00E77919">
      <w:pPr>
        <w:pStyle w:val="Stlus2"/>
      </w:pPr>
      <w:bookmarkStart w:id="9" w:name="_Toc225851164"/>
      <w:bookmarkStart w:id="10" w:name="_Toc227149902"/>
      <w:r>
        <w:t>Belépés</w:t>
      </w:r>
      <w:bookmarkEnd w:id="9"/>
      <w:bookmarkEnd w:id="10"/>
    </w:p>
    <w:p w14:paraId="5210790E" w14:textId="77777777" w:rsidR="00E77919" w:rsidRPr="0079508A" w:rsidRDefault="00E77919" w:rsidP="00E77919">
      <w:r>
        <w:t>Amennyiben a felhasználó már rendelkezik regisztrált fiókkal, be tud jelentkezni. Ez egy oldalon van a regisztrációval, így egyszerűbb mindkettőt megtalálni. Amennyiben a felhasználó elfelejtette a jelszavát, az „Elfelejtetted a jelszavad?” feliratra kattintva be tudja írni az email címét, amire egy linket kap, amivel új jelszót állíthat be. Az új jelszó segítségével egyből be is tud jelentkezni.</w:t>
      </w:r>
    </w:p>
    <w:p w14:paraId="5D00E3BA" w14:textId="77777777" w:rsidR="00E77919" w:rsidRDefault="00E77919" w:rsidP="00E77919">
      <w:r w:rsidRPr="00EF6D13">
        <w:rPr>
          <w:noProof/>
          <w:lang w:eastAsia="hu-HU"/>
        </w:rPr>
        <w:drawing>
          <wp:inline distT="0" distB="0" distL="0" distR="0" wp14:anchorId="22864A63" wp14:editId="75E04F9A">
            <wp:extent cx="3977640" cy="2278380"/>
            <wp:effectExtent l="0" t="0" r="381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196" t="10573" r="13756" b="4000"/>
                    <a:stretch/>
                  </pic:blipFill>
                  <pic:spPr bwMode="auto">
                    <a:xfrm>
                      <a:off x="0" y="0"/>
                      <a:ext cx="397764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D4804" w14:textId="6DE7B30C" w:rsidR="00E77919" w:rsidRDefault="00E77919" w:rsidP="00E77919">
      <w:pPr>
        <w:pStyle w:val="Stlus2"/>
      </w:pPr>
      <w:bookmarkStart w:id="11" w:name="_Toc225851165"/>
      <w:bookmarkStart w:id="12" w:name="_Toc227149903"/>
      <w:r>
        <w:t>Profil oldal</w:t>
      </w:r>
      <w:bookmarkEnd w:id="11"/>
      <w:bookmarkEnd w:id="12"/>
    </w:p>
    <w:p w14:paraId="12307515" w14:textId="77777777" w:rsidR="00E77919" w:rsidRDefault="00E77919" w:rsidP="00E77919">
      <w:r>
        <w:t xml:space="preserve">A profil oldalon a bejelentkezett felhasználó megtekintheti saját adatait: megjelenített nevét, felhasználónevét, valamint a közzétett bejegyzéseinek számát. Az oldalon lehetőség van a profil szerkesztésére, ahol a következő adatok adhatók meg vagy </w:t>
      </w:r>
      <w:r>
        <w:lastRenderedPageBreak/>
        <w:t>módosíthatók: vezetéknév, keresztnév, telefonszám, lakcím (utca, házszám, emelet/ajtó, város). A városok kereshető legördülő listából választhatók ki, irányítószámmal együtt. A módosításokat a „Mentés" gombra kattintva lehet elmenteni.</w:t>
      </w:r>
    </w:p>
    <w:p w14:paraId="68085FDF" w14:textId="77777777" w:rsidR="00E77919" w:rsidRDefault="00E77919" w:rsidP="00E77919">
      <w:r>
        <w:t xml:space="preserve">Amennyiben a felhasználó e-mail-címe még nincs megerősítve, egy figyelmeztető sáv jelenik meg a profil tetején, ahonnan új megerősítő e-mail küldhető. Az e-mail-cím megerősítése bizonyos funkciókhoz (pl. posztolás, </w:t>
      </w:r>
      <w:proofErr w:type="spellStart"/>
      <w:r>
        <w:t>kommentelés</w:t>
      </w:r>
      <w:proofErr w:type="spellEnd"/>
      <w:r>
        <w:t>) szükséges.</w:t>
      </w:r>
    </w:p>
    <w:p w14:paraId="2452E586" w14:textId="77777777" w:rsidR="00E77919" w:rsidRPr="00835D7B" w:rsidRDefault="00E77919" w:rsidP="00E77919">
      <w:r>
        <w:t>A profil oldalon elérhető a kijelentkezés gomb is, amelyre kattintva egy megerősítő ablak jelenik meg, és csak a jóváhagyás után kerül sor a kijelentkezésre.</w:t>
      </w:r>
    </w:p>
    <w:p w14:paraId="1B3C14A8" w14:textId="77777777" w:rsidR="00E77919" w:rsidRDefault="00E77919" w:rsidP="00E77919">
      <w:r w:rsidRPr="00C837FB">
        <w:rPr>
          <w:noProof/>
          <w:lang w:eastAsia="hu-HU"/>
        </w:rPr>
        <w:drawing>
          <wp:inline distT="0" distB="0" distL="0" distR="0" wp14:anchorId="02BA0661" wp14:editId="3593682B">
            <wp:extent cx="5760720" cy="2818130"/>
            <wp:effectExtent l="0" t="0" r="0" b="127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35BD" w14:textId="002A6E7A" w:rsidR="00E77919" w:rsidRDefault="00E77919" w:rsidP="00EE52F9">
      <w:pPr>
        <w:pStyle w:val="Stlus3"/>
      </w:pPr>
      <w:bookmarkStart w:id="13" w:name="_Toc225851166"/>
      <w:bookmarkStart w:id="14" w:name="_Toc227149904"/>
      <w:r>
        <w:t>Poszt hozzáadása és szerkesztése</w:t>
      </w:r>
      <w:bookmarkEnd w:id="13"/>
      <w:bookmarkEnd w:id="14"/>
    </w:p>
    <w:p w14:paraId="42A78327" w14:textId="77777777" w:rsidR="00E77919" w:rsidRDefault="00E77919" w:rsidP="00E77919">
      <w:r>
        <w:t>Új poszt létrehozásához a felhasználónak hitelesített (megerősített) e-mail-címmel kell rendelkeznie. Az „Új poszt" gombra kattintva egy külön szerkesztő oldalra kerül, ahol a következőket kell megadni:</w:t>
      </w:r>
    </w:p>
    <w:p w14:paraId="2F5F53CC" w14:textId="77777777" w:rsidR="00E77919" w:rsidRDefault="00E77919" w:rsidP="00E77919">
      <w:pPr>
        <w:pStyle w:val="Listaszerbekezds"/>
        <w:numPr>
          <w:ilvl w:val="0"/>
          <w:numId w:val="13"/>
        </w:numPr>
      </w:pPr>
      <w:r>
        <w:t>Poszt címe (kötelező): rövid, informatív cím.</w:t>
      </w:r>
    </w:p>
    <w:p w14:paraId="771E90C6" w14:textId="77777777" w:rsidR="00E77919" w:rsidRDefault="00E77919" w:rsidP="00E77919">
      <w:pPr>
        <w:pStyle w:val="Listaszerbekezds"/>
        <w:numPr>
          <w:ilvl w:val="0"/>
          <w:numId w:val="13"/>
        </w:numPr>
      </w:pPr>
      <w:r>
        <w:t>Címkék (kötelező): egy vagy több témához kapcsolódó címke választható a legördülő listából. Ha a kívánt címke nem szerepel a listában, a felhasználó saját új címkét is létrehozhat a „Hozzáadás" gomb segítségével.</w:t>
      </w:r>
    </w:p>
    <w:p w14:paraId="6AA4E9B3" w14:textId="77777777" w:rsidR="00E77919" w:rsidRDefault="00E77919" w:rsidP="00E77919">
      <w:pPr>
        <w:pStyle w:val="Listaszerbekezds"/>
        <w:numPr>
          <w:ilvl w:val="0"/>
          <w:numId w:val="13"/>
        </w:numPr>
      </w:pPr>
      <w:r>
        <w:t>Rövid leírás (opcionális): egy tömör összefoglaló a poszt tartalmáról; ha nincs megadva, a rendszer automatikusan a tartalom első néhány mondatát használja.</w:t>
      </w:r>
    </w:p>
    <w:p w14:paraId="53A655E9" w14:textId="77777777" w:rsidR="00E77919" w:rsidRDefault="00E77919" w:rsidP="00E77919">
      <w:pPr>
        <w:pStyle w:val="Listaszerbekezds"/>
        <w:numPr>
          <w:ilvl w:val="0"/>
          <w:numId w:val="13"/>
        </w:numPr>
      </w:pPr>
      <w:r>
        <w:t>Tartalom (kötelező): egy formázható szövegszerkesztőben írható meg a poszt törzse, amelyben szövegformázás és hivatkozások is alkalmazhatók.</w:t>
      </w:r>
    </w:p>
    <w:p w14:paraId="2F3ABC57" w14:textId="77777777" w:rsidR="00E77919" w:rsidRDefault="00E77919" w:rsidP="00E77919">
      <w:pPr>
        <w:pStyle w:val="Listaszerbekezds"/>
        <w:numPr>
          <w:ilvl w:val="0"/>
          <w:numId w:val="13"/>
        </w:numPr>
      </w:pPr>
      <w:r>
        <w:t>Képek (opcionális): több kép is feltölthető a poszthoz.</w:t>
      </w:r>
    </w:p>
    <w:p w14:paraId="7B581045" w14:textId="77777777" w:rsidR="00E77919" w:rsidRDefault="00E77919" w:rsidP="00E77919">
      <w:r>
        <w:t>A meglévő posztok a profil oldalról szerkeszthetők vagy törölhetők. A szerkesztés ugyanazon az űrlapon történik, mint a létrehozás.</w:t>
      </w:r>
    </w:p>
    <w:p w14:paraId="7C752FE2" w14:textId="77777777" w:rsidR="00E77919" w:rsidRDefault="00E77919" w:rsidP="00E77919">
      <w:r w:rsidRPr="00835D7B">
        <w:rPr>
          <w:noProof/>
          <w:lang w:eastAsia="hu-HU"/>
        </w:rPr>
        <w:lastRenderedPageBreak/>
        <w:drawing>
          <wp:inline distT="0" distB="0" distL="0" distR="0" wp14:anchorId="7310048D" wp14:editId="1382C26B">
            <wp:extent cx="5006340" cy="2156611"/>
            <wp:effectExtent l="0" t="0" r="381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1319" cy="216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E504" w14:textId="77777777" w:rsidR="00E77919" w:rsidRDefault="00E77919" w:rsidP="00E77919">
      <w:r w:rsidRPr="00835D7B">
        <w:rPr>
          <w:noProof/>
          <w:lang w:eastAsia="hu-HU"/>
        </w:rPr>
        <w:drawing>
          <wp:inline distT="0" distB="0" distL="0" distR="0" wp14:anchorId="29921ABB" wp14:editId="329011D7">
            <wp:extent cx="3855720" cy="2430226"/>
            <wp:effectExtent l="0" t="0" r="0" b="825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5719" cy="243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A44B" w14:textId="27DE33AF" w:rsidR="00E77919" w:rsidRDefault="00E77919" w:rsidP="00E77919">
      <w:pPr>
        <w:pStyle w:val="Stlus2"/>
      </w:pPr>
      <w:bookmarkStart w:id="15" w:name="_Toc225851167"/>
      <w:bookmarkStart w:id="16" w:name="_Toc227149905"/>
      <w:r>
        <w:t>Adminisztrációs felület</w:t>
      </w:r>
      <w:bookmarkEnd w:id="15"/>
      <w:bookmarkEnd w:id="16"/>
    </w:p>
    <w:p w14:paraId="3CDBA2EB" w14:textId="77777777" w:rsidR="00E77919" w:rsidRDefault="00E77919" w:rsidP="00E77919">
      <w:r>
        <w:t>Az adminisztrációs felület kizárólag adminisztrátor jogosultságú felhasználók számára érhető el. Az adminisztrátor az alábbi feladatokat tudja elvégezni:</w:t>
      </w:r>
    </w:p>
    <w:p w14:paraId="5105EAC3" w14:textId="77777777" w:rsidR="00E77919" w:rsidRDefault="00E77919" w:rsidP="00E77919">
      <w:pPr>
        <w:pStyle w:val="Listaszerbekezds"/>
        <w:numPr>
          <w:ilvl w:val="0"/>
          <w:numId w:val="14"/>
        </w:numPr>
      </w:pPr>
      <w:r>
        <w:t>Új termékek hozzáadása az áruházhoz.</w:t>
      </w:r>
    </w:p>
    <w:p w14:paraId="6B0C0910" w14:textId="77777777" w:rsidR="00E77919" w:rsidRDefault="00E77919" w:rsidP="00E77919">
      <w:pPr>
        <w:pStyle w:val="Listaszerbekezds"/>
        <w:numPr>
          <w:ilvl w:val="0"/>
          <w:numId w:val="14"/>
        </w:numPr>
      </w:pPr>
      <w:r>
        <w:t>Blogposztok hozzáadása és más felhasználók posztjainak felügyelete (szerkesztés, törlés).</w:t>
      </w:r>
    </w:p>
    <w:p w14:paraId="47C49CEE" w14:textId="77777777" w:rsidR="00E77919" w:rsidRDefault="00E77919" w:rsidP="00E77919">
      <w:pPr>
        <w:pStyle w:val="Listaszerbekezds"/>
        <w:numPr>
          <w:ilvl w:val="0"/>
          <w:numId w:val="14"/>
        </w:numPr>
      </w:pPr>
      <w:r>
        <w:t xml:space="preserve">Felhasználók jogosultsági szintjének módosítása (pl. </w:t>
      </w:r>
      <w:proofErr w:type="spellStart"/>
      <w:r>
        <w:t>admin</w:t>
      </w:r>
      <w:proofErr w:type="spellEnd"/>
      <w:r>
        <w:t xml:space="preserve"> jog kiosztása).</w:t>
      </w:r>
    </w:p>
    <w:p w14:paraId="5CC52283" w14:textId="77777777" w:rsidR="00E77919" w:rsidRDefault="00E77919" w:rsidP="00E77919">
      <w:pPr>
        <w:pStyle w:val="Listaszerbekezds"/>
        <w:numPr>
          <w:ilvl w:val="0"/>
          <w:numId w:val="14"/>
        </w:numPr>
      </w:pPr>
      <w:r>
        <w:t>Statisztikák megtekintése az oldal forgalmáról és a rendelésekről.</w:t>
      </w:r>
    </w:p>
    <w:p w14:paraId="11C9E372" w14:textId="78AD4A90" w:rsidR="00E77919" w:rsidRDefault="00E77919" w:rsidP="00E77919">
      <w:r w:rsidRPr="00835D7B">
        <w:rPr>
          <w:noProof/>
          <w:lang w:eastAsia="hu-HU"/>
        </w:rPr>
        <w:drawing>
          <wp:inline distT="0" distB="0" distL="0" distR="0" wp14:anchorId="6C1243A2" wp14:editId="46BE73EF">
            <wp:extent cx="5760720" cy="189484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3674" w14:textId="48EF67A3" w:rsidR="00E77919" w:rsidRDefault="00E77919" w:rsidP="00E77919">
      <w:r w:rsidRPr="00C837FB">
        <w:rPr>
          <w:noProof/>
          <w:lang w:eastAsia="hu-HU"/>
        </w:rPr>
        <w:lastRenderedPageBreak/>
        <w:drawing>
          <wp:inline distT="0" distB="0" distL="0" distR="0" wp14:anchorId="4F455B0C" wp14:editId="32C2B99F">
            <wp:extent cx="5760720" cy="170053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AFCC" w14:textId="6B22DE1C" w:rsidR="00E77919" w:rsidRDefault="00E77919" w:rsidP="00E77919"/>
    <w:p w14:paraId="5844ECAA" w14:textId="7AF32460" w:rsidR="00E77919" w:rsidRDefault="00E77919" w:rsidP="00E77919">
      <w:pPr>
        <w:pStyle w:val="Stlus2"/>
      </w:pPr>
      <w:bookmarkStart w:id="17" w:name="_Toc225851168"/>
      <w:bookmarkStart w:id="18" w:name="_Toc227149906"/>
      <w:r>
        <w:t>Áruház</w:t>
      </w:r>
      <w:bookmarkEnd w:id="17"/>
      <w:bookmarkEnd w:id="18"/>
    </w:p>
    <w:p w14:paraId="67382181" w14:textId="33AFD7B3" w:rsidR="00E77919" w:rsidRDefault="00E85FFC" w:rsidP="00E77919">
      <w:r w:rsidRPr="00EF6D13">
        <w:rPr>
          <w:noProof/>
          <w:lang w:eastAsia="hu-HU"/>
        </w:rPr>
        <w:drawing>
          <wp:anchor distT="0" distB="0" distL="114300" distR="114300" simplePos="0" relativeHeight="251684864" behindDoc="0" locked="0" layoutInCell="1" allowOverlap="1" wp14:anchorId="23C971C1" wp14:editId="2C0D7F43">
            <wp:simplePos x="0" y="0"/>
            <wp:positionH relativeFrom="margin">
              <wp:posOffset>4074160</wp:posOffset>
            </wp:positionH>
            <wp:positionV relativeFrom="paragraph">
              <wp:posOffset>7620</wp:posOffset>
            </wp:positionV>
            <wp:extent cx="1778000" cy="5478780"/>
            <wp:effectExtent l="0" t="0" r="0" b="762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919">
        <w:t>Az áruház oldalon a felhasználó böngészheti az elérhető termékeket. A termékek kártyás formában jelennek meg, amelyeken látható a termék képe, neve, ára, rövid leírása és kategóriái.</w:t>
      </w:r>
    </w:p>
    <w:p w14:paraId="6F6A3358" w14:textId="6050149D" w:rsidR="00E77919" w:rsidRDefault="00E77919" w:rsidP="00E77919">
      <w:r>
        <w:t>A termékek között az alábbi módokon lehet szűrni és keresni:</w:t>
      </w:r>
      <w:r w:rsidR="00062AAA" w:rsidRPr="00062AAA">
        <w:rPr>
          <w:noProof/>
          <w:lang w:eastAsia="hu-HU"/>
        </w:rPr>
        <w:t xml:space="preserve"> </w:t>
      </w:r>
    </w:p>
    <w:p w14:paraId="58409CDF" w14:textId="28B19696" w:rsidR="00E77919" w:rsidRDefault="00E77919" w:rsidP="00E77919">
      <w:pPr>
        <w:pStyle w:val="Listaszerbekezds"/>
        <w:numPr>
          <w:ilvl w:val="0"/>
          <w:numId w:val="15"/>
        </w:numPr>
      </w:pPr>
      <w:r>
        <w:t xml:space="preserve">Keresés: a felső keresőmezőbe írva a rendszer azonnal szűri a termékeket a </w:t>
      </w:r>
      <w:proofErr w:type="spellStart"/>
      <w:r>
        <w:t>névük</w:t>
      </w:r>
      <w:proofErr w:type="spellEnd"/>
      <w:r>
        <w:t xml:space="preserve"> alapján.</w:t>
      </w:r>
    </w:p>
    <w:p w14:paraId="41CEF20D" w14:textId="164B3010" w:rsidR="00E77919" w:rsidRDefault="00E77919" w:rsidP="00E77919">
      <w:pPr>
        <w:pStyle w:val="Listaszerbekezds"/>
        <w:numPr>
          <w:ilvl w:val="0"/>
          <w:numId w:val="15"/>
        </w:numPr>
      </w:pPr>
      <w:proofErr w:type="spellStart"/>
      <w:r>
        <w:t>Árszűrő</w:t>
      </w:r>
      <w:proofErr w:type="spellEnd"/>
      <w:r>
        <w:t xml:space="preserve">: a bal oldali sávban egy kétirányú csúszka és </w:t>
      </w:r>
      <w:proofErr w:type="spellStart"/>
      <w:r>
        <w:t>számmezők</w:t>
      </w:r>
      <w:proofErr w:type="spellEnd"/>
      <w:r>
        <w:t xml:space="preserve"> segítségével megadható egy </w:t>
      </w:r>
      <w:proofErr w:type="spellStart"/>
      <w:r>
        <w:t>árintervallum</w:t>
      </w:r>
      <w:proofErr w:type="spellEnd"/>
      <w:r>
        <w:t>. A szűrő az „Alkalmaz" gombra kattintva lép érvénybe.</w:t>
      </w:r>
    </w:p>
    <w:p w14:paraId="3B28AACC" w14:textId="5788034F" w:rsidR="00E77919" w:rsidRDefault="00E77919" w:rsidP="00E77919">
      <w:pPr>
        <w:pStyle w:val="Listaszerbekezds"/>
        <w:numPr>
          <w:ilvl w:val="0"/>
          <w:numId w:val="15"/>
        </w:numPr>
      </w:pPr>
      <w:r>
        <w:t>Kategóriaszűrő: a bal oldali sávban fa-struktúrában jelennek meg a fő- és alkategóriák, amelyek jelölőnégyzetekkel választhatók ki. Az aktív szűrők az oldal tetején chip formájában is megjelennek, és onnan egyenként vagy egyszerre is törölhetők.</w:t>
      </w:r>
    </w:p>
    <w:p w14:paraId="222D384A" w14:textId="5A59EAFD" w:rsidR="00E77919" w:rsidRDefault="00E77919" w:rsidP="00E77919">
      <w:pPr>
        <w:pStyle w:val="Listaszerbekezds"/>
        <w:numPr>
          <w:ilvl w:val="0"/>
          <w:numId w:val="15"/>
        </w:numPr>
      </w:pPr>
      <w:r>
        <w:t>Sorba rendezés: a jobb felső sarokban lévő legördülő menüből a termékek rendezhetők ár szerint növekvő/csökkenő, illetve név szerint növekvő/csökkenő sorrendben.</w:t>
      </w:r>
    </w:p>
    <w:p w14:paraId="3BD5431A" w14:textId="7C499444" w:rsidR="00E77919" w:rsidRDefault="00E77919" w:rsidP="00E77919">
      <w:r>
        <w:t>Az oldalon egyszerre megjeleníthető termékek száma (12, 24 vagy 48) a lapozó sorban állítható. Ha több oldalra oszlanak a találatok, a lapozó gombok segítségével lehet közöttük navigálni.</w:t>
      </w:r>
    </w:p>
    <w:p w14:paraId="7F7C1C93" w14:textId="5DD17919" w:rsidR="00E77919" w:rsidRDefault="00E77919" w:rsidP="00E77919">
      <w:r>
        <w:t>Bejelentkezett felhasználók a termékkártyán megjelenő szív ikonra kattintva hozzáadhatják a terméket a kedvenceikhez, illetve eltávolíthatják onnan.</w:t>
      </w:r>
    </w:p>
    <w:p w14:paraId="243DC3CD" w14:textId="2DCA0265" w:rsidR="00E77919" w:rsidRDefault="00E85FFC" w:rsidP="00E77919">
      <w:r w:rsidRPr="00E90E65">
        <w:rPr>
          <w:noProof/>
          <w:lang w:eastAsia="hu-HU"/>
        </w:rPr>
        <w:lastRenderedPageBreak/>
        <w:drawing>
          <wp:anchor distT="0" distB="0" distL="114300" distR="114300" simplePos="0" relativeHeight="251682816" behindDoc="0" locked="0" layoutInCell="1" allowOverlap="1" wp14:anchorId="6CC8AE2F" wp14:editId="4DE6D345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4084320" cy="2162810"/>
            <wp:effectExtent l="0" t="0" r="0" b="889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919">
        <w:t>Egy termékre kattintva annak részletes oldala nyílik meg.</w:t>
      </w:r>
    </w:p>
    <w:p w14:paraId="708D5E12" w14:textId="66AC21E7" w:rsidR="00E77919" w:rsidRDefault="00E77919" w:rsidP="00EE52F9">
      <w:pPr>
        <w:pStyle w:val="Stlus3"/>
      </w:pPr>
      <w:bookmarkStart w:id="19" w:name="_Toc225851169"/>
      <w:bookmarkStart w:id="20" w:name="_Toc227149907"/>
      <w:r>
        <w:t>Termék(</w:t>
      </w:r>
      <w:proofErr w:type="spellStart"/>
      <w:r>
        <w:t>ek</w:t>
      </w:r>
      <w:proofErr w:type="spellEnd"/>
      <w:r>
        <w:t>) rendelése</w:t>
      </w:r>
      <w:bookmarkEnd w:id="19"/>
      <w:bookmarkEnd w:id="20"/>
    </w:p>
    <w:p w14:paraId="7A5EC721" w14:textId="17F4C0E9" w:rsidR="00E77919" w:rsidRDefault="00E77919" w:rsidP="00E77919">
      <w:r>
        <w:t>A termékek részletes oldalán (</w:t>
      </w:r>
      <w:proofErr w:type="spellStart"/>
      <w:r>
        <w:t>SingleItem</w:t>
      </w:r>
      <w:proofErr w:type="spellEnd"/>
      <w:r>
        <w:t>) megtekinthető a termék teljes leírása, képgalériája (nyilakkal lapozható) és ára. A „Kosárba" gomb megnyomásával a termék a vásárlási kosárba kerül, ahol a mennyiség is beállítható.</w:t>
      </w:r>
    </w:p>
    <w:p w14:paraId="216FCBD3" w14:textId="209BE150" w:rsidR="00E77919" w:rsidRDefault="00E77919" w:rsidP="00E77919">
      <w:r>
        <w:t>A kosár oldalon az alá</w:t>
      </w:r>
      <w:r w:rsidR="00E85FFC">
        <w:t>bbiak láthatók és módosíthatók:</w:t>
      </w:r>
    </w:p>
    <w:p w14:paraId="58EB2788" w14:textId="7E598DC3" w:rsidR="00E77919" w:rsidRDefault="00E77919" w:rsidP="00E77919">
      <w:pPr>
        <w:pStyle w:val="Listaszerbekezds"/>
        <w:numPr>
          <w:ilvl w:val="0"/>
          <w:numId w:val="16"/>
        </w:numPr>
      </w:pPr>
      <w:r>
        <w:t>A kosárban lévő termékek listája képpel, névvel és egységárral.</w:t>
      </w:r>
    </w:p>
    <w:p w14:paraId="505869FE" w14:textId="40ACB0B9" w:rsidR="00E77919" w:rsidRDefault="00361FE1" w:rsidP="00E77919">
      <w:pPr>
        <w:pStyle w:val="Listaszerbekezds"/>
        <w:numPr>
          <w:ilvl w:val="0"/>
          <w:numId w:val="16"/>
        </w:numPr>
      </w:pPr>
      <w:r>
        <w:t>A mennyiség a „+" és „-</w:t>
      </w:r>
      <w:r w:rsidR="00E77919">
        <w:t>" gombokkal, vagy közvetlen számbevitellel változtatható. A maximum a készleten lévő darabszám.</w:t>
      </w:r>
    </w:p>
    <w:p w14:paraId="6AE70A17" w14:textId="6739B7D1" w:rsidR="00E77919" w:rsidRDefault="00E77919" w:rsidP="00E77919">
      <w:pPr>
        <w:pStyle w:val="Listaszerbekezds"/>
        <w:numPr>
          <w:ilvl w:val="0"/>
          <w:numId w:val="16"/>
        </w:numPr>
      </w:pPr>
      <w:r>
        <w:t>Egy termék a „</w:t>
      </w:r>
      <w:r w:rsidR="00361FE1">
        <w:rPr>
          <w:rFonts w:ascii="Segoe UI Symbol" w:hAnsi="Segoe UI Symbol" w:cs="Segoe UI Symbol"/>
        </w:rPr>
        <w:t>X</w:t>
      </w:r>
      <w:r>
        <w:t>" gombbal elt</w:t>
      </w:r>
      <w:r w:rsidRPr="00C26289">
        <w:rPr>
          <w:rFonts w:cs="Times New Roman"/>
        </w:rPr>
        <w:t>á</w:t>
      </w:r>
      <w:r>
        <w:t>vol</w:t>
      </w:r>
      <w:r w:rsidRPr="00C26289">
        <w:rPr>
          <w:rFonts w:cs="Times New Roman"/>
        </w:rPr>
        <w:t>í</w:t>
      </w:r>
      <w:r>
        <w:t>that</w:t>
      </w:r>
      <w:r w:rsidRPr="00C26289">
        <w:rPr>
          <w:rFonts w:cs="Times New Roman"/>
        </w:rPr>
        <w:t>ó</w:t>
      </w:r>
      <w:r>
        <w:t xml:space="preserve"> a kos</w:t>
      </w:r>
      <w:r w:rsidRPr="00C26289">
        <w:rPr>
          <w:rFonts w:cs="Times New Roman"/>
        </w:rPr>
        <w:t>á</w:t>
      </w:r>
      <w:r>
        <w:t>rb</w:t>
      </w:r>
      <w:r w:rsidRPr="00C26289">
        <w:rPr>
          <w:rFonts w:cs="Times New Roman"/>
        </w:rPr>
        <w:t>ó</w:t>
      </w:r>
      <w:r>
        <w:t>l.</w:t>
      </w:r>
    </w:p>
    <w:p w14:paraId="3C7B05DF" w14:textId="661A6AD2" w:rsidR="00E77919" w:rsidRDefault="00E77919" w:rsidP="00E77919">
      <w:pPr>
        <w:pStyle w:val="Listaszerbekezds"/>
        <w:numPr>
          <w:ilvl w:val="0"/>
          <w:numId w:val="16"/>
        </w:numPr>
      </w:pPr>
      <w:r>
        <w:t>Jobb oldalon megjelenik a rendelés összegzése: a tételek száma és a végösszeg.</w:t>
      </w:r>
    </w:p>
    <w:p w14:paraId="569D1D0B" w14:textId="29FB1DA2" w:rsidR="00E77919" w:rsidRDefault="00E77919" w:rsidP="00E77919">
      <w:pPr>
        <w:pStyle w:val="Listaszerbekezds"/>
        <w:numPr>
          <w:ilvl w:val="0"/>
          <w:numId w:val="16"/>
        </w:numPr>
      </w:pPr>
      <w:r>
        <w:t>A szállítási adatok megadása szintén a kosár oldalon történik: vezetéknév, keresztnév, e-mail-cím, szállítási cím (irányítószám, város, utca, házszám). A mezők kitöltése közben azonnali validáció jelzi, ha valamelyik adat hibás vagy hiányos.</w:t>
      </w:r>
    </w:p>
    <w:p w14:paraId="64701173" w14:textId="5176A7BA" w:rsidR="00E77919" w:rsidRDefault="00E77919" w:rsidP="00E77919">
      <w:r w:rsidRPr="00E90E65">
        <w:rPr>
          <w:noProof/>
          <w:lang w:eastAsia="hu-HU"/>
        </w:rPr>
        <w:drawing>
          <wp:inline distT="0" distB="0" distL="0" distR="0" wp14:anchorId="23EA94DA" wp14:editId="2D1CB575">
            <wp:extent cx="5760720" cy="107315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5C8B" w14:textId="61408757" w:rsidR="00E77919" w:rsidRDefault="00E85FFC" w:rsidP="00E77919">
      <w:r w:rsidRPr="00E90E65">
        <w:rPr>
          <w:noProof/>
          <w:lang w:eastAsia="hu-HU"/>
        </w:rPr>
        <w:lastRenderedPageBreak/>
        <w:drawing>
          <wp:anchor distT="0" distB="0" distL="114300" distR="114300" simplePos="0" relativeHeight="251685888" behindDoc="0" locked="0" layoutInCell="1" allowOverlap="1" wp14:anchorId="521A6B87" wp14:editId="45429BD7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2530475" cy="3840480"/>
            <wp:effectExtent l="0" t="0" r="3175" b="7620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0E65">
        <w:rPr>
          <w:noProof/>
          <w:lang w:eastAsia="hu-HU"/>
        </w:rPr>
        <w:drawing>
          <wp:inline distT="0" distB="0" distL="0" distR="0" wp14:anchorId="63C625BB" wp14:editId="453E8193">
            <wp:extent cx="3020250" cy="3009900"/>
            <wp:effectExtent l="0" t="0" r="889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229" cy="302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0C53" w14:textId="36FC40CE" w:rsidR="00E77919" w:rsidRDefault="00E77919" w:rsidP="00E77919"/>
    <w:p w14:paraId="1EEE9F1A" w14:textId="51B92A71" w:rsidR="00E77919" w:rsidRDefault="00E77919" w:rsidP="00EE52F9">
      <w:pPr>
        <w:pStyle w:val="Stlus3"/>
      </w:pPr>
      <w:bookmarkStart w:id="21" w:name="_Toc225851170"/>
      <w:bookmarkStart w:id="22" w:name="_Toc227149908"/>
      <w:r>
        <w:t>Fizetés</w:t>
      </w:r>
      <w:bookmarkEnd w:id="21"/>
      <w:bookmarkEnd w:id="22"/>
    </w:p>
    <w:p w14:paraId="435A5ED8" w14:textId="3D27EA9A" w:rsidR="00E77919" w:rsidRDefault="00E77919" w:rsidP="00E77919">
      <w:r>
        <w:t>A fizetési oldalon egy interaktív bankkártyás fizetési felület jelenik meg. A kártya adatainak begépelésekor a képernyőn megjelenő virtuális kártya valós időben frissül, ezzel segítve az adatok ellenőrzését.</w:t>
      </w:r>
    </w:p>
    <w:p w14:paraId="7CF5595C" w14:textId="4CC1B081" w:rsidR="00E77919" w:rsidRDefault="00E77919" w:rsidP="00E77919">
      <w:r>
        <w:t>A következő adatok megadása szükséges:</w:t>
      </w:r>
    </w:p>
    <w:p w14:paraId="6B7216E7" w14:textId="58B361D2" w:rsidR="00E77919" w:rsidRDefault="00E85FFC" w:rsidP="00E77919">
      <w:pPr>
        <w:pStyle w:val="Listaszerbekezds"/>
        <w:numPr>
          <w:ilvl w:val="0"/>
          <w:numId w:val="17"/>
        </w:numPr>
      </w:pPr>
      <w:r w:rsidRPr="00E90E65">
        <w:rPr>
          <w:noProof/>
          <w:lang w:eastAsia="hu-HU"/>
        </w:rPr>
        <w:drawing>
          <wp:anchor distT="0" distB="0" distL="114300" distR="114300" simplePos="0" relativeHeight="251686912" behindDoc="0" locked="0" layoutInCell="1" allowOverlap="1" wp14:anchorId="680348D5" wp14:editId="0E5326E6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743200" cy="2651760"/>
            <wp:effectExtent l="0" t="0" r="0" b="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919">
        <w:t xml:space="preserve">Kártyaszám: a rendszer automatikusan formázza (szóközök hozzáadásával) és felismeri a kártya típusát (Visa, </w:t>
      </w:r>
      <w:proofErr w:type="spellStart"/>
      <w:r w:rsidR="00E77919">
        <w:t>Mastercard</w:t>
      </w:r>
      <w:proofErr w:type="spellEnd"/>
      <w:r w:rsidR="00E77919">
        <w:t xml:space="preserve">, </w:t>
      </w:r>
      <w:proofErr w:type="spellStart"/>
      <w:r w:rsidR="00E77919">
        <w:t>Amex</w:t>
      </w:r>
      <w:proofErr w:type="spellEnd"/>
      <w:r w:rsidR="00E77919">
        <w:t xml:space="preserve"> stb.).</w:t>
      </w:r>
    </w:p>
    <w:p w14:paraId="12E59F1F" w14:textId="386547A8" w:rsidR="00E77919" w:rsidRDefault="00E77919" w:rsidP="00E77919">
      <w:pPr>
        <w:pStyle w:val="Listaszerbekezds"/>
        <w:numPr>
          <w:ilvl w:val="0"/>
          <w:numId w:val="17"/>
        </w:numPr>
      </w:pPr>
      <w:r>
        <w:t>Kártyabirtokos neve: nagy betűkkel jelenik meg, kettőnél több kötőjel nem adható meg.</w:t>
      </w:r>
    </w:p>
    <w:p w14:paraId="0E161DD7" w14:textId="77777777" w:rsidR="00E77919" w:rsidRDefault="00E77919" w:rsidP="00E77919">
      <w:pPr>
        <w:pStyle w:val="Listaszerbekezds"/>
        <w:numPr>
          <w:ilvl w:val="0"/>
          <w:numId w:val="17"/>
        </w:numPr>
      </w:pPr>
      <w:r>
        <w:t>Lejárati dátum: hónap és év formájában.</w:t>
      </w:r>
    </w:p>
    <w:p w14:paraId="01836FB7" w14:textId="57C4BB9C" w:rsidR="00E77919" w:rsidRDefault="00E77919" w:rsidP="00E77919">
      <w:pPr>
        <w:pStyle w:val="Listaszerbekezds"/>
        <w:numPr>
          <w:ilvl w:val="0"/>
          <w:numId w:val="17"/>
        </w:numPr>
      </w:pPr>
      <w:proofErr w:type="spellStart"/>
      <w:r>
        <w:t>CVV</w:t>
      </w:r>
      <w:proofErr w:type="spellEnd"/>
      <w:r>
        <w:t>: a megadás közben a virtuális kártya a hátoldalát mutatja.</w:t>
      </w:r>
    </w:p>
    <w:p w14:paraId="776733F8" w14:textId="72A2117C" w:rsidR="00E77919" w:rsidRDefault="00E77919" w:rsidP="00E77919">
      <w:r>
        <w:t>Ha a korábban mentett kártyaadatok lejártak, a rendszer figyelmeztetést jelenít meg. Minden mezőnél valós idejű validáció működik, és hibaüzene</w:t>
      </w:r>
      <w:r w:rsidR="00E85FFC">
        <w:t>tek segítik a helyes kitöltést.</w:t>
      </w:r>
    </w:p>
    <w:p w14:paraId="4D4198D5" w14:textId="09B589A8" w:rsidR="00E77919" w:rsidRDefault="00E77919" w:rsidP="00E77919">
      <w:pPr>
        <w:pStyle w:val="Stlus2"/>
      </w:pPr>
      <w:bookmarkStart w:id="23" w:name="_Toc225851171"/>
      <w:bookmarkStart w:id="24" w:name="_Toc227149909"/>
      <w:r>
        <w:t>Blog</w:t>
      </w:r>
      <w:bookmarkEnd w:id="23"/>
      <w:bookmarkEnd w:id="24"/>
    </w:p>
    <w:p w14:paraId="6890FC9E" w14:textId="30FCC5DE" w:rsidR="00E77919" w:rsidRDefault="00E77919" w:rsidP="00E77919">
      <w:r>
        <w:t xml:space="preserve">A blog oldalon a felhasználók által és az adminisztrátor által közzétett bejegyzések böngészhetők. A posztok kártyás elrendezésben jelennek meg, amelyeken látható a </w:t>
      </w:r>
      <w:r>
        <w:lastRenderedPageBreak/>
        <w:t>borítókép, a cím, a szerző neve, a közzététel dátuma, a rövid leírás és a hozzárendelt címkék.</w:t>
      </w:r>
    </w:p>
    <w:p w14:paraId="1D38200D" w14:textId="77777777" w:rsidR="00E77919" w:rsidRDefault="00E77919" w:rsidP="00E77919">
      <w:r>
        <w:t>A posztok között az alábbi módokon lehet szűrni:</w:t>
      </w:r>
    </w:p>
    <w:p w14:paraId="0D3266B8" w14:textId="77777777" w:rsidR="00E77919" w:rsidRDefault="00E77919" w:rsidP="00E77919">
      <w:pPr>
        <w:pStyle w:val="Listaszerbekezds"/>
        <w:numPr>
          <w:ilvl w:val="0"/>
          <w:numId w:val="18"/>
        </w:numPr>
      </w:pPr>
      <w:r>
        <w:t>Szöveges keresés: a keresőmezőbe írva a rendszer a bejegyzések tartalmában keres.</w:t>
      </w:r>
    </w:p>
    <w:p w14:paraId="619B6C12" w14:textId="77777777" w:rsidR="00E77919" w:rsidRDefault="00E77919" w:rsidP="00E77919">
      <w:pPr>
        <w:pStyle w:val="Listaszerbekezds"/>
        <w:numPr>
          <w:ilvl w:val="0"/>
          <w:numId w:val="18"/>
        </w:numPr>
      </w:pPr>
      <w:r>
        <w:t>Címkeszűrő: egy többkiválasztásos legördülő listából egy vagy több címke is kiválasztható, az aktív szűrők chip formájában jelennek meg és egyenként törölhetők.</w:t>
      </w:r>
    </w:p>
    <w:p w14:paraId="228DD677" w14:textId="77777777" w:rsidR="00E77919" w:rsidRDefault="00E77919" w:rsidP="00E77919">
      <w:pPr>
        <w:pStyle w:val="Listaszerbekezds"/>
        <w:numPr>
          <w:ilvl w:val="0"/>
          <w:numId w:val="18"/>
        </w:numPr>
      </w:pPr>
      <w:r>
        <w:t>Sorba rendezés: a posztok rendezhetők legújabb/legrégebbi, illetve ábécé szerinti sorrendben.</w:t>
      </w:r>
    </w:p>
    <w:p w14:paraId="36696A99" w14:textId="77777777" w:rsidR="00E77919" w:rsidRDefault="00E77919" w:rsidP="00E77919">
      <w:pPr>
        <w:pStyle w:val="Listaszerbekezds"/>
        <w:numPr>
          <w:ilvl w:val="0"/>
          <w:numId w:val="18"/>
        </w:numPr>
      </w:pPr>
      <w:r>
        <w:t>Oldalméret: a megjelenített posztok száma (6, 9, 12 vagy 24) szabadon beállítható.</w:t>
      </w:r>
    </w:p>
    <w:p w14:paraId="052B417C" w14:textId="77777777" w:rsidR="00E77919" w:rsidRDefault="00E77919" w:rsidP="00E77919">
      <w:r>
        <w:t>Az oldal tetején egy „vissza a lap tetejére" gomb is megjelenik, ha a felhasználó lejjebb görget.</w:t>
      </w:r>
    </w:p>
    <w:p w14:paraId="677BD39D" w14:textId="77777777" w:rsidR="00E77919" w:rsidRPr="00C837FB" w:rsidRDefault="00E77919" w:rsidP="00E77919">
      <w:r w:rsidRPr="00E90E65">
        <w:rPr>
          <w:noProof/>
          <w:lang w:eastAsia="hu-HU"/>
        </w:rPr>
        <w:drawing>
          <wp:inline distT="0" distB="0" distL="0" distR="0" wp14:anchorId="6ED2A44D" wp14:editId="21F5FEA2">
            <wp:extent cx="5760720" cy="2113915"/>
            <wp:effectExtent l="0" t="0" r="0" b="63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1643" w14:textId="77777777" w:rsidR="00E77919" w:rsidRDefault="00E77919" w:rsidP="00E77919">
      <w:r w:rsidRPr="00EF6D13">
        <w:rPr>
          <w:noProof/>
          <w:lang w:eastAsia="hu-HU"/>
        </w:rPr>
        <w:drawing>
          <wp:inline distT="0" distB="0" distL="0" distR="0" wp14:anchorId="75364C9D" wp14:editId="32963D01">
            <wp:extent cx="2644140" cy="3270384"/>
            <wp:effectExtent l="0" t="0" r="3810" b="635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8426" cy="330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D537" w14:textId="15B0BF14" w:rsidR="00E77919" w:rsidRDefault="00E77919" w:rsidP="00EE52F9">
      <w:pPr>
        <w:pStyle w:val="Stlus3"/>
      </w:pPr>
      <w:bookmarkStart w:id="25" w:name="_Toc225851172"/>
      <w:bookmarkStart w:id="26" w:name="_Toc227149910"/>
      <w:r>
        <w:lastRenderedPageBreak/>
        <w:t>Poszt megjelenítése</w:t>
      </w:r>
      <w:bookmarkEnd w:id="25"/>
      <w:bookmarkEnd w:id="26"/>
    </w:p>
    <w:p w14:paraId="081C86C3" w14:textId="77777777" w:rsidR="00E77919" w:rsidRDefault="00E77919" w:rsidP="00E77919">
      <w:r>
        <w:t>Egy blogbejegyzésre kattintva annak teljes tartalma jelenik meg. A poszt részletes oldalán látható:</w:t>
      </w:r>
    </w:p>
    <w:p w14:paraId="496A89FB" w14:textId="77777777" w:rsidR="00E77919" w:rsidRDefault="00E77919" w:rsidP="00E77919">
      <w:pPr>
        <w:pStyle w:val="Listaszerbekezds"/>
        <w:numPr>
          <w:ilvl w:val="0"/>
          <w:numId w:val="19"/>
        </w:numPr>
      </w:pPr>
      <w:r>
        <w:t>A poszt borítóképe.</w:t>
      </w:r>
    </w:p>
    <w:p w14:paraId="173C434B" w14:textId="77777777" w:rsidR="00E77919" w:rsidRDefault="00E77919" w:rsidP="00E77919">
      <w:pPr>
        <w:pStyle w:val="Listaszerbekezds"/>
        <w:numPr>
          <w:ilvl w:val="0"/>
          <w:numId w:val="19"/>
        </w:numPr>
      </w:pPr>
      <w:r>
        <w:t>Cím, szerző neve, közzététel dátuma.</w:t>
      </w:r>
    </w:p>
    <w:p w14:paraId="7DEE574E" w14:textId="77777777" w:rsidR="00E77919" w:rsidRDefault="00E77919" w:rsidP="00E77919">
      <w:pPr>
        <w:pStyle w:val="Listaszerbekezds"/>
        <w:numPr>
          <w:ilvl w:val="0"/>
          <w:numId w:val="19"/>
        </w:numPr>
      </w:pPr>
      <w:r>
        <w:t>Becsült olvasási idő (a tartalom hossza alapján automatikusan kiszámítva).</w:t>
      </w:r>
    </w:p>
    <w:p w14:paraId="3B983AFB" w14:textId="77777777" w:rsidR="00E77919" w:rsidRDefault="00E77919" w:rsidP="00E77919">
      <w:pPr>
        <w:pStyle w:val="Listaszerbekezds"/>
        <w:numPr>
          <w:ilvl w:val="0"/>
          <w:numId w:val="19"/>
        </w:numPr>
      </w:pPr>
      <w:r>
        <w:t>A formázott szöveges tartalom (félkövér, dőlt, linkek stb.).</w:t>
      </w:r>
    </w:p>
    <w:p w14:paraId="5A1B7B89" w14:textId="77777777" w:rsidR="00E77919" w:rsidRDefault="00E77919" w:rsidP="00E77919">
      <w:pPr>
        <w:pStyle w:val="Listaszerbekezds"/>
        <w:numPr>
          <w:ilvl w:val="0"/>
          <w:numId w:val="19"/>
        </w:numPr>
      </w:pPr>
      <w:r>
        <w:t>Hozzárendelt címkék # előtaggal jelölve.</w:t>
      </w:r>
    </w:p>
    <w:p w14:paraId="6B5F1421" w14:textId="77777777" w:rsidR="00E77919" w:rsidRDefault="00E77919" w:rsidP="00E77919">
      <w:pPr>
        <w:pStyle w:val="Listaszerbekezds"/>
        <w:numPr>
          <w:ilvl w:val="0"/>
          <w:numId w:val="19"/>
        </w:numPr>
      </w:pPr>
      <w:r>
        <w:t>Opcionális képgaléria: ha a poszthoz több kép is tartozik, azok rácsban jelennek meg, és előnézeti módban, kinagyítva is megtekinthetők.</w:t>
      </w:r>
    </w:p>
    <w:p w14:paraId="39941C44" w14:textId="77777777" w:rsidR="00E77919" w:rsidRDefault="00E77919" w:rsidP="00E77919">
      <w:pPr>
        <w:pStyle w:val="Listaszerbekezds"/>
        <w:numPr>
          <w:ilvl w:val="0"/>
          <w:numId w:val="19"/>
        </w:numPr>
      </w:pPr>
      <w:r>
        <w:t>Jobb felső sarokban egy bejelentési gomb is elérhető.</w:t>
      </w:r>
    </w:p>
    <w:p w14:paraId="020D344C" w14:textId="77777777" w:rsidR="00E77919" w:rsidRDefault="00E77919" w:rsidP="00E77919">
      <w:r>
        <w:t>A „Vissza a bloghoz" gombbal az előző oldalra lehet visszatérni.</w:t>
      </w:r>
    </w:p>
    <w:p w14:paraId="4F9C080C" w14:textId="77777777" w:rsidR="00E77919" w:rsidRDefault="00E77919" w:rsidP="00E77919">
      <w:r w:rsidRPr="00E90E65">
        <w:rPr>
          <w:noProof/>
          <w:lang w:eastAsia="hu-HU"/>
        </w:rPr>
        <w:drawing>
          <wp:inline distT="0" distB="0" distL="0" distR="0" wp14:anchorId="32B2E90C" wp14:editId="14A33E3D">
            <wp:extent cx="5760720" cy="3482975"/>
            <wp:effectExtent l="0" t="0" r="0" b="317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964B" w14:textId="368811E6" w:rsidR="00E77919" w:rsidRDefault="00E77919" w:rsidP="00EE52F9">
      <w:pPr>
        <w:pStyle w:val="Stlus3"/>
      </w:pPr>
      <w:bookmarkStart w:id="27" w:name="_Toc225851173"/>
      <w:bookmarkStart w:id="28" w:name="_Toc227149911"/>
      <w:proofErr w:type="spellStart"/>
      <w:r>
        <w:t>Kommentelés</w:t>
      </w:r>
      <w:bookmarkEnd w:id="27"/>
      <w:bookmarkEnd w:id="28"/>
      <w:proofErr w:type="spellEnd"/>
    </w:p>
    <w:p w14:paraId="48AB953C" w14:textId="77777777" w:rsidR="00E77919" w:rsidRDefault="00E77919" w:rsidP="00E77919">
      <w:r>
        <w:t>A poszt részletes oldalán, a tartalom alatt a kommentszekció található. E-mail-jét megerősített, bejelentkezett felhasználók írhatnak kommentet.</w:t>
      </w:r>
    </w:p>
    <w:p w14:paraId="7988FE67" w14:textId="77777777" w:rsidR="00E77919" w:rsidRDefault="00E77919" w:rsidP="00E77919">
      <w:r>
        <w:t>A kommentek fa-struktúrában jelennek meg: minden komment alatt megjelenik egy „Válasz" gomb, amelyre kattintva az adott kommenthez fűzhető válasz. A válaszok behúzva, az eredeti komment alatt láthatók.</w:t>
      </w:r>
    </w:p>
    <w:p w14:paraId="1794ACEE" w14:textId="77777777" w:rsidR="00E77919" w:rsidRDefault="00E77919" w:rsidP="00E77919">
      <w:r>
        <w:t>Mindenki csak a saját kommentjeit törölheti, amelyek mellett egy kuka ikon jelenik meg. A kommenteknél megjelenik a felhasználó profilképe (vagy egy alapértelmezett ikon), a felhasználóneve és a komment dátuma.</w:t>
      </w:r>
    </w:p>
    <w:p w14:paraId="3DBAF583" w14:textId="77777777" w:rsidR="00E77919" w:rsidRDefault="00E77919" w:rsidP="00E77919">
      <w:r w:rsidRPr="00E90E65">
        <w:rPr>
          <w:noProof/>
          <w:lang w:eastAsia="hu-HU"/>
        </w:rPr>
        <w:lastRenderedPageBreak/>
        <w:drawing>
          <wp:inline distT="0" distB="0" distL="0" distR="0" wp14:anchorId="55976B92" wp14:editId="5995C879">
            <wp:extent cx="3741420" cy="1400558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5732"/>
                    <a:stretch/>
                  </pic:blipFill>
                  <pic:spPr bwMode="auto">
                    <a:xfrm>
                      <a:off x="0" y="0"/>
                      <a:ext cx="3784927" cy="1416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96E44" w14:textId="67876A96" w:rsidR="00E77919" w:rsidRDefault="00E77919" w:rsidP="00E77919">
      <w:pPr>
        <w:pStyle w:val="Stlus2"/>
      </w:pPr>
      <w:bookmarkStart w:id="29" w:name="_Toc225851174"/>
      <w:bookmarkStart w:id="30" w:name="_Toc227149912"/>
      <w:bookmarkEnd w:id="29"/>
      <w:r>
        <w:t>Mintakészítő</w:t>
      </w:r>
      <w:bookmarkEnd w:id="30"/>
    </w:p>
    <w:p w14:paraId="0FB81214" w14:textId="77777777" w:rsidR="00E77919" w:rsidRDefault="00E77919" w:rsidP="00E77919">
      <w:r>
        <w:t>A mintakészítő eszköz segítségével a felhasználó egy saját gobelin/</w:t>
      </w:r>
      <w:proofErr w:type="spellStart"/>
      <w:r>
        <w:t>tapestry</w:t>
      </w:r>
      <w:proofErr w:type="spellEnd"/>
      <w:r>
        <w:t xml:space="preserve"> mintát generálhat egy feltöltött képből. Az oldal tetején rövid leírás olvasható a három fő technikáról (horgolás, kötés, hímzés), külső hivatkozásokkal együtt.</w:t>
      </w:r>
    </w:p>
    <w:p w14:paraId="239A47E8" w14:textId="77777777" w:rsidR="00E77919" w:rsidRDefault="00E77919" w:rsidP="00E77919">
      <w:r>
        <w:t>A minta elkészítése egy háromrészes lépéssorozaton keresztül történik, amelyek között egy haladásjelző sáv mutatja az aktuális állapotot:</w:t>
      </w:r>
    </w:p>
    <w:p w14:paraId="70C5636C" w14:textId="77777777" w:rsidR="00E77919" w:rsidRDefault="00E77919" w:rsidP="00E77919">
      <w:pPr>
        <w:pStyle w:val="Listaszerbekezds"/>
        <w:numPr>
          <w:ilvl w:val="0"/>
          <w:numId w:val="20"/>
        </w:numPr>
      </w:pPr>
      <w:r>
        <w:t>Típus kiválasztása: a felhasználó rádió-gombokkal kiválaszt egyet az elérhető projekttípusok közül (pl. horgolás, kötés, hímzés).</w:t>
      </w:r>
    </w:p>
    <w:p w14:paraId="5F8425C3" w14:textId="77777777" w:rsidR="00E77919" w:rsidRDefault="00E77919" w:rsidP="00E77919">
      <w:pPr>
        <w:pStyle w:val="Listaszerbekezds"/>
        <w:numPr>
          <w:ilvl w:val="0"/>
          <w:numId w:val="20"/>
        </w:numPr>
      </w:pPr>
      <w:r>
        <w:t>Fonaltípus kiválasztása: a projekt típusának megfelelő fonallehetőségek közül választható ki a kívánt fonal.</w:t>
      </w:r>
    </w:p>
    <w:p w14:paraId="6BA989AC" w14:textId="77777777" w:rsidR="00E77919" w:rsidRDefault="00E77919" w:rsidP="00E77919">
      <w:pPr>
        <w:pStyle w:val="Listaszerbekezds"/>
        <w:numPr>
          <w:ilvl w:val="0"/>
          <w:numId w:val="20"/>
        </w:numPr>
      </w:pPr>
      <w:r>
        <w:t xml:space="preserve">Kép feltöltése: a felhasználó feltölt egy képet, amelyből a rendszer elkészíti a </w:t>
      </w:r>
      <w:proofErr w:type="spellStart"/>
      <w:r>
        <w:t>pixelezett</w:t>
      </w:r>
      <w:proofErr w:type="spellEnd"/>
      <w:r>
        <w:t>, mintázható verziót. A kép feltöltése után megjelenik a generált minta, amely megmutatja, hogyan néz ki a kép a kiválasztott technikával és fonallal elkészítve.</w:t>
      </w:r>
    </w:p>
    <w:p w14:paraId="62137189" w14:textId="77777777" w:rsidR="00E77919" w:rsidRDefault="00E77919" w:rsidP="00E77919">
      <w:r>
        <w:t>A lépések között visszafelé is lehet navigálni a „Vissza" gombbal, és az addig megtett beállítások megmaradnak.</w:t>
      </w:r>
    </w:p>
    <w:p w14:paraId="1EF77DE5" w14:textId="77777777" w:rsidR="00E77919" w:rsidRDefault="00E77919" w:rsidP="00E77919">
      <w:r w:rsidRPr="00EF6D13">
        <w:rPr>
          <w:noProof/>
          <w:lang w:eastAsia="hu-HU"/>
        </w:rPr>
        <w:drawing>
          <wp:inline distT="0" distB="0" distL="0" distR="0" wp14:anchorId="74945884" wp14:editId="7A14AD7F">
            <wp:extent cx="5760720" cy="32385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8DF7" w14:textId="77777777" w:rsidR="00E77919" w:rsidRDefault="00E77919" w:rsidP="00E77919">
      <w:r w:rsidRPr="00EF6D13">
        <w:rPr>
          <w:noProof/>
          <w:lang w:eastAsia="hu-HU"/>
        </w:rPr>
        <w:lastRenderedPageBreak/>
        <w:drawing>
          <wp:inline distT="0" distB="0" distL="0" distR="0" wp14:anchorId="0650D08F" wp14:editId="655DB552">
            <wp:extent cx="5760720" cy="269557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F30E" w14:textId="77777777" w:rsidR="00E77919" w:rsidRDefault="00E77919" w:rsidP="00E77919">
      <w:r w:rsidRPr="00EF6D13">
        <w:rPr>
          <w:noProof/>
          <w:lang w:eastAsia="hu-HU"/>
        </w:rPr>
        <w:drawing>
          <wp:inline distT="0" distB="0" distL="0" distR="0" wp14:anchorId="5701ED8B" wp14:editId="0002D6C6">
            <wp:extent cx="2280601" cy="2338705"/>
            <wp:effectExtent l="0" t="0" r="5715" b="444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2582" cy="235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6D13">
        <w:rPr>
          <w:noProof/>
          <w:lang w:eastAsia="hu-HU"/>
        </w:rPr>
        <w:drawing>
          <wp:inline distT="0" distB="0" distL="0" distR="0" wp14:anchorId="07F62547" wp14:editId="0900C2E1">
            <wp:extent cx="2156460" cy="2340133"/>
            <wp:effectExtent l="0" t="0" r="0" b="317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0719" cy="235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2E03" w14:textId="77777777" w:rsidR="003136BF" w:rsidRDefault="003136BF" w:rsidP="00E77919"/>
    <w:p w14:paraId="7F81FF54" w14:textId="06A5E83D" w:rsidR="00E77919" w:rsidRDefault="00E77919" w:rsidP="00092007">
      <w:pPr>
        <w:pStyle w:val="Stlus1"/>
      </w:pPr>
      <w:bookmarkStart w:id="31" w:name="_Toc226391580"/>
      <w:bookmarkStart w:id="32" w:name="_Toc227149913"/>
      <w:r>
        <w:lastRenderedPageBreak/>
        <w:t>Fejlesztői dokumentáció</w:t>
      </w:r>
      <w:bookmarkEnd w:id="31"/>
      <w:bookmarkEnd w:id="32"/>
    </w:p>
    <w:p w14:paraId="392D3C57" w14:textId="5D92B08C" w:rsidR="00E77919" w:rsidRDefault="00E77919" w:rsidP="00092007">
      <w:pPr>
        <w:pStyle w:val="Stlus2"/>
      </w:pPr>
      <w:bookmarkStart w:id="33" w:name="_Toc226391581"/>
      <w:bookmarkStart w:id="34" w:name="_Toc227149914"/>
      <w:r>
        <w:t>Fejlesztői környezet</w:t>
      </w:r>
      <w:bookmarkEnd w:id="33"/>
      <w:bookmarkEnd w:id="34"/>
    </w:p>
    <w:p w14:paraId="28FF443D" w14:textId="53218BC7" w:rsidR="00E85FFC" w:rsidRPr="00E85FFC" w:rsidRDefault="00E85FFC" w:rsidP="00E85FFC">
      <w:bookmarkStart w:id="35" w:name="_Toc226391582"/>
      <w:bookmarkStart w:id="36" w:name="_Toc227149915"/>
      <w:r w:rsidRPr="00E85FFC">
        <w:t>Frontend technológiák</w:t>
      </w:r>
      <w:r>
        <w:t>:</w:t>
      </w:r>
    </w:p>
    <w:p w14:paraId="63E9A9D5" w14:textId="77777777" w:rsidR="00E85FFC" w:rsidRPr="00E85FFC" w:rsidRDefault="00E85FFC" w:rsidP="00E85FFC">
      <w:pPr>
        <w:pStyle w:val="Listaszerbekezds"/>
        <w:numPr>
          <w:ilvl w:val="0"/>
          <w:numId w:val="30"/>
        </w:numPr>
      </w:pPr>
      <w:r w:rsidRPr="00E85FFC">
        <w:t>Vue.js keretrendszer</w:t>
      </w:r>
    </w:p>
    <w:p w14:paraId="162529C5" w14:textId="77777777" w:rsidR="00E85FFC" w:rsidRPr="00E85FFC" w:rsidRDefault="00E85FFC" w:rsidP="00E85FFC">
      <w:pPr>
        <w:pStyle w:val="Listaszerbekezds"/>
        <w:numPr>
          <w:ilvl w:val="0"/>
          <w:numId w:val="30"/>
        </w:numPr>
      </w:pPr>
      <w:r w:rsidRPr="00E85FFC">
        <w:t xml:space="preserve">Beépített </w:t>
      </w:r>
      <w:proofErr w:type="spellStart"/>
      <w:r w:rsidRPr="00E85FFC">
        <w:t>Vue</w:t>
      </w:r>
      <w:proofErr w:type="spellEnd"/>
      <w:r w:rsidRPr="00E85FFC">
        <w:t xml:space="preserve"> komponensek mellett külső könyvtárak is integrálásra kerültek, többek között: </w:t>
      </w:r>
      <w:proofErr w:type="spellStart"/>
      <w:r w:rsidRPr="00E85FFC">
        <w:t>Axios</w:t>
      </w:r>
      <w:proofErr w:type="spellEnd"/>
      <w:r w:rsidRPr="00E85FFC">
        <w:t xml:space="preserve">, </w:t>
      </w:r>
      <w:proofErr w:type="spellStart"/>
      <w:r w:rsidRPr="00E85FFC">
        <w:t>Pinia</w:t>
      </w:r>
      <w:proofErr w:type="spellEnd"/>
      <w:r w:rsidRPr="00E85FFC">
        <w:t xml:space="preserve">, </w:t>
      </w:r>
      <w:proofErr w:type="spellStart"/>
      <w:r w:rsidRPr="00E85FFC">
        <w:t>PrimeVue</w:t>
      </w:r>
      <w:proofErr w:type="spellEnd"/>
      <w:r w:rsidRPr="00E85FFC">
        <w:t xml:space="preserve"> és Font </w:t>
      </w:r>
      <w:proofErr w:type="spellStart"/>
      <w:r w:rsidRPr="00E85FFC">
        <w:t>Awesome</w:t>
      </w:r>
      <w:proofErr w:type="spellEnd"/>
    </w:p>
    <w:p w14:paraId="2AC038CB" w14:textId="7F4ABCBD" w:rsidR="00E85FFC" w:rsidRPr="00E85FFC" w:rsidRDefault="00E85FFC" w:rsidP="00E85FFC">
      <w:r w:rsidRPr="00E85FFC">
        <w:t>Backend technológiák</w:t>
      </w:r>
      <w:r>
        <w:t>:</w:t>
      </w:r>
    </w:p>
    <w:p w14:paraId="2B4F8F80" w14:textId="77777777" w:rsidR="00E85FFC" w:rsidRPr="00E85FFC" w:rsidRDefault="00E85FFC" w:rsidP="00E85FFC">
      <w:pPr>
        <w:pStyle w:val="Listaszerbekezds"/>
        <w:numPr>
          <w:ilvl w:val="0"/>
          <w:numId w:val="31"/>
        </w:numPr>
      </w:pPr>
      <w:proofErr w:type="spellStart"/>
      <w:r w:rsidRPr="00E85FFC">
        <w:t>Laravel</w:t>
      </w:r>
      <w:proofErr w:type="spellEnd"/>
      <w:r w:rsidRPr="00E85FFC">
        <w:t xml:space="preserve"> – saját migrációs mechanizmussal és a </w:t>
      </w:r>
      <w:proofErr w:type="spellStart"/>
      <w:r w:rsidRPr="00E85FFC">
        <w:t>Sanctum</w:t>
      </w:r>
      <w:proofErr w:type="spellEnd"/>
      <w:r w:rsidRPr="00E85FFC">
        <w:t xml:space="preserve"> csomaggal</w:t>
      </w:r>
    </w:p>
    <w:p w14:paraId="2640ED7B" w14:textId="77777777" w:rsidR="00E85FFC" w:rsidRPr="00E85FFC" w:rsidRDefault="00E85FFC" w:rsidP="00E85FFC">
      <w:r w:rsidRPr="00E85FFC">
        <w:t xml:space="preserve">Helyi fejlesztőkörnyezet: </w:t>
      </w:r>
      <w:proofErr w:type="spellStart"/>
      <w:r w:rsidRPr="00E85FFC">
        <w:t>AMPPS</w:t>
      </w:r>
      <w:proofErr w:type="spellEnd"/>
    </w:p>
    <w:p w14:paraId="23E34234" w14:textId="740913F8" w:rsidR="00E85FFC" w:rsidRPr="00E85FFC" w:rsidRDefault="00E85FFC" w:rsidP="00E85FFC">
      <w:r w:rsidRPr="00E85FFC">
        <w:t>Fejlesztői eszköztár</w:t>
      </w:r>
      <w:r>
        <w:t>:</w:t>
      </w:r>
    </w:p>
    <w:p w14:paraId="606F9968" w14:textId="77777777" w:rsidR="00E85FFC" w:rsidRPr="00E85FFC" w:rsidRDefault="00E85FFC" w:rsidP="00E85FFC">
      <w:pPr>
        <w:pStyle w:val="Listaszerbekezds"/>
        <w:numPr>
          <w:ilvl w:val="0"/>
          <w:numId w:val="31"/>
        </w:numPr>
      </w:pPr>
      <w:r w:rsidRPr="00E85FFC">
        <w:t>Operációs rendszer: Windows 11</w:t>
      </w:r>
    </w:p>
    <w:p w14:paraId="345D26CA" w14:textId="77777777" w:rsidR="00E85FFC" w:rsidRPr="00E85FFC" w:rsidRDefault="00E85FFC" w:rsidP="00E85FFC">
      <w:pPr>
        <w:pStyle w:val="Listaszerbekezds"/>
        <w:numPr>
          <w:ilvl w:val="0"/>
          <w:numId w:val="31"/>
        </w:numPr>
      </w:pPr>
      <w:r w:rsidRPr="00E85FFC">
        <w:t xml:space="preserve">Verziókövetés és forráskód-kezelés: </w:t>
      </w:r>
      <w:proofErr w:type="spellStart"/>
      <w:r w:rsidRPr="00E85FFC">
        <w:t>GitHub</w:t>
      </w:r>
      <w:proofErr w:type="spellEnd"/>
    </w:p>
    <w:p w14:paraId="74A5DE75" w14:textId="77777777" w:rsidR="00E85FFC" w:rsidRPr="00E85FFC" w:rsidRDefault="00E85FFC" w:rsidP="00E85FFC">
      <w:pPr>
        <w:pStyle w:val="Listaszerbekezds"/>
        <w:numPr>
          <w:ilvl w:val="0"/>
          <w:numId w:val="31"/>
        </w:numPr>
      </w:pPr>
      <w:r w:rsidRPr="00E85FFC">
        <w:t xml:space="preserve">Integrált fejlesztői környezet (IDE): Visual </w:t>
      </w:r>
      <w:proofErr w:type="spellStart"/>
      <w:r w:rsidRPr="00E85FFC">
        <w:t>Studio</w:t>
      </w:r>
      <w:proofErr w:type="spellEnd"/>
      <w:r w:rsidRPr="00E85FFC">
        <w:t xml:space="preserve"> </w:t>
      </w:r>
      <w:proofErr w:type="spellStart"/>
      <w:r w:rsidRPr="00E85FFC">
        <w:t>Code</w:t>
      </w:r>
      <w:proofErr w:type="spellEnd"/>
    </w:p>
    <w:p w14:paraId="1A542EDC" w14:textId="77777777" w:rsidR="00E85FFC" w:rsidRPr="00E85FFC" w:rsidRDefault="00E85FFC" w:rsidP="00E85FFC">
      <w:pPr>
        <w:pStyle w:val="Listaszerbekezds"/>
        <w:numPr>
          <w:ilvl w:val="0"/>
          <w:numId w:val="31"/>
        </w:numPr>
      </w:pPr>
      <w:r w:rsidRPr="00E85FFC">
        <w:t xml:space="preserve">Tesztkörnyezet és </w:t>
      </w:r>
      <w:proofErr w:type="spellStart"/>
      <w:r w:rsidRPr="00E85FFC">
        <w:t>API</w:t>
      </w:r>
      <w:proofErr w:type="spellEnd"/>
      <w:r w:rsidRPr="00E85FFC">
        <w:t xml:space="preserve"> </w:t>
      </w:r>
      <w:proofErr w:type="spellStart"/>
      <w:r w:rsidRPr="00E85FFC">
        <w:t>validáció</w:t>
      </w:r>
      <w:proofErr w:type="spellEnd"/>
      <w:r w:rsidRPr="00E85FFC">
        <w:t>: Postman, Robot Framework</w:t>
      </w:r>
    </w:p>
    <w:p w14:paraId="2A96673E" w14:textId="22427444" w:rsidR="00E85FFC" w:rsidRPr="00E85FFC" w:rsidRDefault="00E85FFC" w:rsidP="00E85FFC">
      <w:proofErr w:type="spellStart"/>
      <w:r w:rsidRPr="00E85FFC">
        <w:t>Reszponzív</w:t>
      </w:r>
      <w:proofErr w:type="spellEnd"/>
      <w:r w:rsidRPr="00E85FFC">
        <w:t xml:space="preserve"> felépítés</w:t>
      </w:r>
      <w:r>
        <w:t>:</w:t>
      </w:r>
    </w:p>
    <w:p w14:paraId="67038DA3" w14:textId="1BA449D9" w:rsidR="00E85FFC" w:rsidRPr="00E85FFC" w:rsidRDefault="00E85FFC" w:rsidP="00E85FFC">
      <w:pPr>
        <w:pStyle w:val="Listaszerbekezds"/>
        <w:numPr>
          <w:ilvl w:val="0"/>
          <w:numId w:val="32"/>
        </w:numPr>
      </w:pPr>
      <w:proofErr w:type="spellStart"/>
      <w:r>
        <w:t>R</w:t>
      </w:r>
      <w:r w:rsidRPr="00E85FFC">
        <w:t>eszponzív</w:t>
      </w:r>
      <w:proofErr w:type="spellEnd"/>
      <w:r w:rsidRPr="00E85FFC">
        <w:t xml:space="preserve"> felhasználói felület</w:t>
      </w:r>
      <w:r>
        <w:t xml:space="preserve"> megvalósítása </w:t>
      </w:r>
      <w:proofErr w:type="spellStart"/>
      <w:r>
        <w:t>CSS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query</w:t>
      </w:r>
      <w:bookmarkStart w:id="37" w:name="_GoBack"/>
      <w:bookmarkEnd w:id="37"/>
      <w:r>
        <w:t xml:space="preserve"> alkalmazásával </w:t>
      </w:r>
    </w:p>
    <w:p w14:paraId="7BAA3948" w14:textId="31ABCF8F" w:rsidR="00E77919" w:rsidRDefault="00E77919" w:rsidP="00092007">
      <w:pPr>
        <w:pStyle w:val="Stlus2"/>
      </w:pPr>
      <w:r>
        <w:t>Adatbázis dokumentáció</w:t>
      </w:r>
      <w:bookmarkEnd w:id="35"/>
      <w:bookmarkEnd w:id="36"/>
    </w:p>
    <w:p w14:paraId="4C647E29" w14:textId="38F50B54" w:rsidR="00E77919" w:rsidRPr="00305517" w:rsidRDefault="00E77919" w:rsidP="00EE52F9">
      <w:pPr>
        <w:pStyle w:val="Stlus3"/>
      </w:pPr>
      <w:bookmarkStart w:id="38" w:name="_Toc211938811"/>
      <w:bookmarkStart w:id="39" w:name="_Toc226391583"/>
      <w:bookmarkStart w:id="40" w:name="_Toc227149916"/>
      <w:r>
        <w:t>Felhasználók</w:t>
      </w:r>
      <w:bookmarkEnd w:id="38"/>
      <w:bookmarkEnd w:id="39"/>
      <w:bookmarkEnd w:id="40"/>
    </w:p>
    <w:p w14:paraId="4648C03D" w14:textId="6C7E3DE2" w:rsidR="00E77919" w:rsidRPr="00684526" w:rsidRDefault="00E77919" w:rsidP="00684526">
      <w:pPr>
        <w:pStyle w:val="Stlus4"/>
      </w:pPr>
      <w:bookmarkStart w:id="41" w:name="_Toc211938812"/>
      <w:bookmarkStart w:id="42" w:name="_Toc226391584"/>
      <w:bookmarkStart w:id="43" w:name="_Toc227149917"/>
      <w:r w:rsidRPr="00092007">
        <w:t>Felhasználó</w:t>
      </w:r>
      <w:r>
        <w:t xml:space="preserve"> tábla</w:t>
      </w:r>
      <w:bookmarkEnd w:id="41"/>
      <w:bookmarkEnd w:id="42"/>
      <w:bookmarkEnd w:id="43"/>
      <w:r w:rsidR="00684526">
        <w:tab/>
      </w:r>
    </w:p>
    <w:p w14:paraId="7003B9BA" w14:textId="3BD1DCE7" w:rsidR="00E77919" w:rsidRDefault="00E909C5" w:rsidP="00E77919">
      <w:r w:rsidRPr="00E909C5">
        <w:drawing>
          <wp:anchor distT="0" distB="0" distL="114300" distR="114300" simplePos="0" relativeHeight="251674624" behindDoc="0" locked="0" layoutInCell="1" allowOverlap="1" wp14:anchorId="57D36C47" wp14:editId="777D8F1C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010056" cy="2562583"/>
            <wp:effectExtent l="0" t="0" r="9525" b="9525"/>
            <wp:wrapSquare wrapText="bothSides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919" w:rsidRPr="00D50A84">
        <w:t xml:space="preserve">A weboldalunk központi eleme a </w:t>
      </w:r>
      <w:r w:rsidR="00E77919" w:rsidRPr="00D50A84">
        <w:rPr>
          <w:b/>
          <w:bCs/>
        </w:rPr>
        <w:t>felhasználó</w:t>
      </w:r>
      <w:r w:rsidR="00E77919">
        <w:rPr>
          <w:b/>
          <w:bCs/>
        </w:rPr>
        <w:t>k</w:t>
      </w:r>
      <w:r w:rsidR="00E77919" w:rsidRPr="00D50A84">
        <w:t xml:space="preserve"> tábla, amelynek elsődleges célja, hogy minden látogatónak zökkenőmentes, biztonságos és személyre szabott élményt nyújtson. Ez a tábla a rendszer gerincét képezi</w:t>
      </w:r>
      <w:r w:rsidR="00E77919">
        <w:t xml:space="preserve">: </w:t>
      </w:r>
      <w:r w:rsidR="00E77919" w:rsidRPr="00FE6C58">
        <w:t>ennek köszönhetően tudjuk az egyes látogatókat beazonosítani, kezelni és nyomon követni a különféle funkciók használata során. A tábla felépítése és működése teszi lehetővé, hogy a vendégek egyszerű regisztráció után teljes jogú tagjaivá váljanak a közösségnek, hozzászóljanak a blogbejegyzésekhez, értékeléseket írjanak, személyes ajánlásokat kapjanak, valamint gördülékenyen intézzék vásárlásaikat.</w:t>
      </w:r>
      <w:r w:rsidRPr="00E909C5">
        <w:rPr>
          <w:noProof/>
          <w:lang w:eastAsia="hu-HU"/>
        </w:rPr>
        <w:t xml:space="preserve"> </w:t>
      </w:r>
    </w:p>
    <w:p w14:paraId="59F8FF0B" w14:textId="77777777" w:rsidR="00E77919" w:rsidRDefault="00E77919" w:rsidP="00E77919">
      <w:r>
        <w:t xml:space="preserve">Az itt eltárolt adatok többségét a felhasználó adja meg a regisztrációs űrlap által. A </w:t>
      </w:r>
      <w:r w:rsidRPr="0053013E">
        <w:rPr>
          <w:b/>
          <w:bCs/>
        </w:rPr>
        <w:t>felhasz_nev</w:t>
      </w:r>
      <w:r>
        <w:t xml:space="preserve"> a felhasználó általa választott beceneve, ami csak egyedi lehet, így elkerülve a félreértéseket.</w:t>
      </w:r>
    </w:p>
    <w:p w14:paraId="405D272E" w14:textId="77777777" w:rsidR="00E77919" w:rsidRDefault="00E77919" w:rsidP="00E77919">
      <w:r>
        <w:lastRenderedPageBreak/>
        <w:t xml:space="preserve">Az </w:t>
      </w:r>
      <w:r w:rsidRPr="00976D24">
        <w:rPr>
          <w:b/>
          <w:bCs/>
        </w:rPr>
        <w:t xml:space="preserve">id </w:t>
      </w:r>
      <w:r>
        <w:t>egy automatikusan hozzárendelt szám a felhasználóhoz, amit ők nem látnak, viszont ennek a segítségével tudunk felhasználónevet kapcsolni a posztokhoz és kommentekhez.</w:t>
      </w:r>
    </w:p>
    <w:p w14:paraId="50B4F5EA" w14:textId="77777777" w:rsidR="00E77919" w:rsidRDefault="00E77919" w:rsidP="00E77919">
      <w:r>
        <w:t xml:space="preserve">Az </w:t>
      </w:r>
      <w:r w:rsidRPr="0053013E">
        <w:rPr>
          <w:b/>
          <w:bCs/>
        </w:rPr>
        <w:t>email</w:t>
      </w:r>
      <w:r>
        <w:t xml:space="preserve"> a kapcsolattartás miatt fontos, mivel innen kaphat híreket az akciókról, a bejegyzéseire kapott kommentekről, illetve a vásárlás után érkező értesítéseket is azon keresztül kapja a megrendelő.</w:t>
      </w:r>
    </w:p>
    <w:p w14:paraId="494AE28E" w14:textId="77777777" w:rsidR="00E77919" w:rsidRDefault="00E77919" w:rsidP="00E77919">
      <w:r>
        <w:t xml:space="preserve">A </w:t>
      </w:r>
      <w:r w:rsidRPr="0053013E">
        <w:rPr>
          <w:b/>
          <w:bCs/>
        </w:rPr>
        <w:t>jelszo</w:t>
      </w:r>
      <w:r>
        <w:t xml:space="preserve"> leginkább a biztonságot szolgálja, amivel a felhasználó be tud lépni, és több funkcióhoz hozzá tud férni mint egy vendégként látogató.</w:t>
      </w:r>
    </w:p>
    <w:p w14:paraId="58E2458A" w14:textId="77777777" w:rsidR="00E77919" w:rsidRDefault="00E77919" w:rsidP="00E77919">
      <w:r>
        <w:t xml:space="preserve">A </w:t>
      </w:r>
      <w:r w:rsidRPr="0053013E">
        <w:rPr>
          <w:b/>
          <w:bCs/>
        </w:rPr>
        <w:t>profil</w:t>
      </w:r>
      <w:r>
        <w:rPr>
          <w:b/>
          <w:bCs/>
        </w:rPr>
        <w:t>K</w:t>
      </w:r>
      <w:r w:rsidRPr="0053013E">
        <w:rPr>
          <w:b/>
          <w:bCs/>
        </w:rPr>
        <w:t>ep_id</w:t>
      </w:r>
      <w:r>
        <w:t xml:space="preserve"> egy kevésbé lényeges, ám olyan funkció, ami könnyebbé tudja tenni hogy a felhasználók felismerjék egymást. Ezt a képet a többi képpel egy táblában tároljuk, ugyanis ha a felhasználó nem választ, akkor mi egy automatikus képet utalunk ki neki.</w:t>
      </w:r>
    </w:p>
    <w:p w14:paraId="7B92A4CF" w14:textId="77777777" w:rsidR="00E77919" w:rsidRDefault="00E77919" w:rsidP="00E77919">
      <w:r>
        <w:t xml:space="preserve">A </w:t>
      </w:r>
      <w:r w:rsidRPr="00976D24">
        <w:rPr>
          <w:b/>
          <w:bCs/>
        </w:rPr>
        <w:t>statusz</w:t>
      </w:r>
      <w:r>
        <w:t xml:space="preserve"> mezővel a fiók állapotát tudjuk változtatni, ami automatikusan aktív, ám ha túl sok ideig nincs aktivitása a fióknak inaktívvá válik, majd egy idő után törlődik a rendszerből.</w:t>
      </w:r>
    </w:p>
    <w:p w14:paraId="43C985B2" w14:textId="77777777" w:rsidR="00E77919" w:rsidRDefault="00E77919" w:rsidP="00E77919">
      <w:r>
        <w:t xml:space="preserve">A </w:t>
      </w:r>
      <w:r w:rsidRPr="009D25A3">
        <w:rPr>
          <w:b/>
          <w:bCs/>
        </w:rPr>
        <w:t>letrehozas_</w:t>
      </w:r>
      <w:r>
        <w:rPr>
          <w:b/>
          <w:bCs/>
        </w:rPr>
        <w:t>D</w:t>
      </w:r>
      <w:r w:rsidRPr="009D25A3">
        <w:rPr>
          <w:b/>
          <w:bCs/>
        </w:rPr>
        <w:t>atuma</w:t>
      </w:r>
      <w:r>
        <w:t xml:space="preserve"> az </w:t>
      </w:r>
      <w:r w:rsidRPr="009D25A3">
        <w:rPr>
          <w:b/>
          <w:bCs/>
        </w:rPr>
        <w:t>utolso_</w:t>
      </w:r>
      <w:r>
        <w:rPr>
          <w:b/>
          <w:bCs/>
        </w:rPr>
        <w:t>B</w:t>
      </w:r>
      <w:r w:rsidRPr="009D25A3">
        <w:rPr>
          <w:b/>
          <w:bCs/>
        </w:rPr>
        <w:t>elepes</w:t>
      </w:r>
      <w:r>
        <w:t>-el együtt egy időpontot tárol el. A profil létrehozásának ideje statisztikai és kedvezmény ajánlási okokból lehet fontos, az utolsó belépés ideje pedig a fiók állapotának meghatározásában segít.</w:t>
      </w:r>
    </w:p>
    <w:p w14:paraId="251AD81B" w14:textId="3F12605F" w:rsidR="00E77919" w:rsidRDefault="00062AAA" w:rsidP="00684526">
      <w:pPr>
        <w:pStyle w:val="Stlus4"/>
      </w:pPr>
      <w:bookmarkStart w:id="44" w:name="_Toc211938813"/>
      <w:bookmarkStart w:id="45" w:name="_Toc226391585"/>
      <w:bookmarkStart w:id="46" w:name="_Toc227149918"/>
      <w:r w:rsidRPr="00062AAA">
        <w:drawing>
          <wp:anchor distT="0" distB="0" distL="114300" distR="114300" simplePos="0" relativeHeight="251675648" behindDoc="0" locked="0" layoutInCell="1" allowOverlap="1" wp14:anchorId="438E4E56" wp14:editId="078E72A2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1752600" cy="3048000"/>
            <wp:effectExtent l="0" t="0" r="0" b="0"/>
            <wp:wrapSquare wrapText="bothSides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919">
        <w:t>Felhasználó adatok tábla</w:t>
      </w:r>
      <w:bookmarkEnd w:id="44"/>
      <w:bookmarkEnd w:id="45"/>
      <w:bookmarkEnd w:id="46"/>
    </w:p>
    <w:p w14:paraId="11E14081" w14:textId="53249FC6" w:rsidR="00E77919" w:rsidRDefault="00E77919" w:rsidP="00E77919">
      <w:r w:rsidRPr="00D50A84">
        <w:t xml:space="preserve"> A rendszerünk egy másik, különálló táblában kezeli azokat az adatokat, amelyek nem feltétlenül szükségesek a regisztrációhoz, de a felhasználó kényelme és a vásárlási folyamat megkönnyítése érdekében elmenthetők. Ez a funkcionális szétválasztás növeli a rendszer hatékonyságát és az adatbiztonságot, mivel a</w:t>
      </w:r>
      <w:r>
        <w:t xml:space="preserve">z érzékenyebb </w:t>
      </w:r>
      <w:r w:rsidRPr="00D50A84">
        <w:t>személyes adatok csak akkor kerülnek előtérbe, amikor arra valóban szükség van.</w:t>
      </w:r>
    </w:p>
    <w:p w14:paraId="09744D4A" w14:textId="77777777" w:rsidR="00E77919" w:rsidRDefault="00E77919" w:rsidP="00E77919">
      <w:r>
        <w:t xml:space="preserve">A két tábla közötti összeköttetést természetesen a </w:t>
      </w:r>
      <w:r w:rsidRPr="00903CD7">
        <w:rPr>
          <w:b/>
          <w:bCs/>
        </w:rPr>
        <w:t>felhasznalo_id</w:t>
      </w:r>
      <w:r>
        <w:t xml:space="preserve"> szolgáltatja, ahol az azonosító számhoz kötjük az adatokat, így felhasználó név módosítás esetén is könnyedén hozzá tudjuk kapcsolni a felhasználóhoz az adatait.</w:t>
      </w:r>
    </w:p>
    <w:p w14:paraId="4DC5BABE" w14:textId="77777777" w:rsidR="00E77919" w:rsidRDefault="00E77919" w:rsidP="00E77919">
      <w:r>
        <w:t xml:space="preserve">Ilyen kiegészítő adatok például a </w:t>
      </w:r>
      <w:r>
        <w:rPr>
          <w:rStyle w:val="Kiemels2"/>
        </w:rPr>
        <w:t>vezeteknev</w:t>
      </w:r>
      <w:r>
        <w:t xml:space="preserve"> és </w:t>
      </w:r>
      <w:r>
        <w:rPr>
          <w:rStyle w:val="Kiemels2"/>
        </w:rPr>
        <w:t>keresztnev</w:t>
      </w:r>
      <w:r>
        <w:t xml:space="preserve">, amelyek alapvetően a számlázási és szállítási folyamatokhoz nélkülözhetetlenek. A </w:t>
      </w:r>
      <w:r w:rsidRPr="00903CD7">
        <w:rPr>
          <w:rStyle w:val="Kiemels2"/>
        </w:rPr>
        <w:t>címadatok</w:t>
      </w:r>
      <w:r>
        <w:t xml:space="preserve"> (</w:t>
      </w:r>
      <w:r w:rsidRPr="00903CD7">
        <w:rPr>
          <w:b/>
          <w:bCs/>
        </w:rPr>
        <w:t>varos</w:t>
      </w:r>
      <w:r w:rsidRPr="00903CD7">
        <w:t xml:space="preserve">, </w:t>
      </w:r>
      <w:r w:rsidRPr="00903CD7">
        <w:rPr>
          <w:b/>
          <w:bCs/>
        </w:rPr>
        <w:t>utca</w:t>
      </w:r>
      <w:r w:rsidRPr="00903CD7">
        <w:t>,</w:t>
      </w:r>
      <w:r w:rsidRPr="00903CD7">
        <w:rPr>
          <w:b/>
          <w:bCs/>
        </w:rPr>
        <w:t xml:space="preserve"> hazszam</w:t>
      </w:r>
      <w:r w:rsidRPr="00903CD7">
        <w:t>,</w:t>
      </w:r>
      <w:r w:rsidRPr="00903CD7">
        <w:rPr>
          <w:b/>
          <w:bCs/>
        </w:rPr>
        <w:t xml:space="preserve"> emelet_ajto</w:t>
      </w:r>
      <w:r>
        <w:t>) segítségével a rendszer pontosan képes meghatározni a kiszállítás helyét. Itt a könnyebb átláthatóság érdekében a városokat egy külön táblában tároljuk, ezzel is elkerülve a hibás vagy inkonzisztens adatokat, illetve a felhasználó számára is egyszerűbb adatbeviteli lehetőséget nyújt ez a fajta megoldás.</w:t>
      </w:r>
    </w:p>
    <w:p w14:paraId="3599E0F8" w14:textId="77777777" w:rsidR="00E77919" w:rsidRDefault="00E77919" w:rsidP="00E77919">
      <w:r>
        <w:lastRenderedPageBreak/>
        <w:t xml:space="preserve">A </w:t>
      </w:r>
      <w:r>
        <w:rPr>
          <w:rStyle w:val="Kiemels2"/>
        </w:rPr>
        <w:t>telefonszam</w:t>
      </w:r>
      <w:r>
        <w:t xml:space="preserve"> szintén fontos szerepet játszik, hiszen alternatív azonosítási eszközként is szolgálhat biztonsági ellenőrzések során.</w:t>
      </w:r>
    </w:p>
    <w:p w14:paraId="6B584AAE" w14:textId="77777777" w:rsidR="00E77919" w:rsidRPr="0008585B" w:rsidRDefault="00E77919" w:rsidP="00E77919">
      <w:r>
        <w:t xml:space="preserve">A </w:t>
      </w:r>
      <w:r>
        <w:rPr>
          <w:rStyle w:val="Kiemels2"/>
        </w:rPr>
        <w:t>kartyaszam</w:t>
      </w:r>
      <w:r>
        <w:t xml:space="preserve"> mező pedig opcionális, de jelentősen javítja a felhasználói élményt: ha a vásárló úgy dönt, hogy elmenti a bankkártya adatait, a rendszer a következő vásárlás során </w:t>
      </w:r>
      <w:r w:rsidRPr="00903CD7">
        <w:rPr>
          <w:rStyle w:val="Kiemels2"/>
        </w:rPr>
        <w:t>automatikusan kitölti a szükséges mezőket</w:t>
      </w:r>
      <w:r>
        <w:t>, így a fizetés sokkal gyorsabbá és kényelmesebbé válik.</w:t>
      </w:r>
    </w:p>
    <w:p w14:paraId="3535E514" w14:textId="0A15779C" w:rsidR="00E77919" w:rsidRDefault="00E77919" w:rsidP="00EE52F9">
      <w:pPr>
        <w:pStyle w:val="Stlus3"/>
      </w:pPr>
      <w:bookmarkStart w:id="47" w:name="_Toc211938814"/>
      <w:bookmarkStart w:id="48" w:name="_Toc226391586"/>
      <w:bookmarkStart w:id="49" w:name="_Toc227149919"/>
      <w:r>
        <w:t>Termékek</w:t>
      </w:r>
      <w:bookmarkEnd w:id="47"/>
      <w:bookmarkEnd w:id="48"/>
      <w:bookmarkEnd w:id="49"/>
    </w:p>
    <w:p w14:paraId="6FA21172" w14:textId="71AC4619" w:rsidR="00E77919" w:rsidRDefault="00E77919" w:rsidP="00684526">
      <w:pPr>
        <w:pStyle w:val="Stlus4"/>
      </w:pPr>
      <w:bookmarkStart w:id="50" w:name="_Toc211938815"/>
      <w:bookmarkStart w:id="51" w:name="_Toc226391587"/>
      <w:bookmarkStart w:id="52" w:name="_Toc227149920"/>
      <w:r>
        <w:t>Termékek tábla</w:t>
      </w:r>
      <w:bookmarkEnd w:id="50"/>
      <w:bookmarkEnd w:id="51"/>
      <w:bookmarkEnd w:id="52"/>
    </w:p>
    <w:p w14:paraId="378432CF" w14:textId="790A3347" w:rsidR="00E77919" w:rsidRDefault="00062AAA" w:rsidP="00E77919">
      <w:r w:rsidRPr="00062AAA">
        <w:drawing>
          <wp:anchor distT="0" distB="0" distL="114300" distR="114300" simplePos="0" relativeHeight="251676672" behindDoc="0" locked="0" layoutInCell="1" allowOverlap="1" wp14:anchorId="7BEEF613" wp14:editId="5F6641BF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324160" cy="2314898"/>
            <wp:effectExtent l="0" t="0" r="9525" b="9525"/>
            <wp:wrapSquare wrapText="bothSides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919">
        <w:t xml:space="preserve">A </w:t>
      </w:r>
      <w:r w:rsidR="00E77919" w:rsidRPr="00543DCE">
        <w:rPr>
          <w:b/>
          <w:bCs/>
        </w:rPr>
        <w:t>termékek</w:t>
      </w:r>
      <w:r w:rsidR="00E77919">
        <w:t xml:space="preserve"> táblába kerül felvételre minden árucikk, amit a weboldalon meg lehet venni. Itt is egy számmal, az </w:t>
      </w:r>
      <w:r w:rsidR="00E77919" w:rsidRPr="00543DCE">
        <w:rPr>
          <w:b/>
          <w:bCs/>
        </w:rPr>
        <w:t>id</w:t>
      </w:r>
      <w:r w:rsidR="00E77919">
        <w:t>-val azonosítjuk elsősorban a terméket, és a továbbiakban ennek a segítségével kötjük a többi táblához.</w:t>
      </w:r>
    </w:p>
    <w:p w14:paraId="659DF45B" w14:textId="77777777" w:rsidR="00E77919" w:rsidRDefault="00E77919" w:rsidP="00E77919">
      <w:r>
        <w:t xml:space="preserve">A </w:t>
      </w:r>
      <w:r w:rsidRPr="00543DCE">
        <w:rPr>
          <w:b/>
          <w:bCs/>
        </w:rPr>
        <w:t>nev</w:t>
      </w:r>
      <w:r>
        <w:t xml:space="preserve"> és a </w:t>
      </w:r>
      <w:r w:rsidRPr="00543DCE">
        <w:rPr>
          <w:b/>
          <w:bCs/>
        </w:rPr>
        <w:t>leiras</w:t>
      </w:r>
      <w:r>
        <w:t xml:space="preserve"> a termék egyik legfontosabb jellemzői, ide vesszük fel a pontos nevét, a felhasználó pedig a leírásból tudja eldönteni hogy ezt a terméket keresi e.</w:t>
      </w:r>
    </w:p>
    <w:p w14:paraId="77B439FF" w14:textId="77777777" w:rsidR="00E77919" w:rsidRDefault="00E77919" w:rsidP="00E77919">
      <w:r>
        <w:t xml:space="preserve">Az </w:t>
      </w:r>
      <w:r w:rsidRPr="005E0D96">
        <w:rPr>
          <w:b/>
          <w:bCs/>
        </w:rPr>
        <w:t>ar</w:t>
      </w:r>
      <w:r>
        <w:t xml:space="preserve"> a termék jelenlegi árát mutatja, a </w:t>
      </w:r>
      <w:r w:rsidRPr="005E0D96">
        <w:rPr>
          <w:b/>
          <w:bCs/>
        </w:rPr>
        <w:t>darab</w:t>
      </w:r>
      <w:r>
        <w:t xml:space="preserve"> pedig hogy mennyi elérhető még a termékből. A </w:t>
      </w:r>
      <w:r w:rsidRPr="00DA29FC">
        <w:rPr>
          <w:b/>
          <w:bCs/>
        </w:rPr>
        <w:t>kategoria_id</w:t>
      </w:r>
      <w:r>
        <w:t xml:space="preserve"> egy másik táblából hivatkozva mutatja, hogy melyik kategóriába sorolható a termék, a </w:t>
      </w:r>
      <w:r w:rsidRPr="00DA29FC">
        <w:rPr>
          <w:b/>
          <w:bCs/>
        </w:rPr>
        <w:t>fo_kep_id</w:t>
      </w:r>
      <w:r>
        <w:t xml:space="preserve"> pedig arra a képre mutat, ami az oldalon elsőnek megjelenik a képről.</w:t>
      </w:r>
    </w:p>
    <w:p w14:paraId="5821DDE7" w14:textId="408F69AC" w:rsidR="00E77919" w:rsidRDefault="00E77919" w:rsidP="00684526">
      <w:pPr>
        <w:pStyle w:val="Stlus4"/>
      </w:pPr>
      <w:bookmarkStart w:id="53" w:name="_Toc211938816"/>
      <w:bookmarkStart w:id="54" w:name="_Toc226391588"/>
      <w:bookmarkStart w:id="55" w:name="_Toc227149921"/>
      <w:r>
        <w:t>Összekötő táblák a termékekhez</w:t>
      </w:r>
      <w:bookmarkEnd w:id="53"/>
      <w:bookmarkEnd w:id="54"/>
      <w:bookmarkEnd w:id="55"/>
    </w:p>
    <w:p w14:paraId="264AC0E9" w14:textId="227D8BB7" w:rsidR="00E77919" w:rsidRDefault="00062AAA" w:rsidP="00E77919">
      <w:r w:rsidRPr="00062AAA">
        <w:drawing>
          <wp:anchor distT="0" distB="0" distL="114300" distR="114300" simplePos="0" relativeHeight="251677696" behindDoc="0" locked="0" layoutInCell="1" allowOverlap="1" wp14:anchorId="62385A27" wp14:editId="686641C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381125" cy="790575"/>
            <wp:effectExtent l="0" t="0" r="9525" b="9525"/>
            <wp:wrapSquare wrapText="bothSides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2B4FD9AF" wp14:editId="3C8980C1">
            <wp:simplePos x="0" y="0"/>
            <wp:positionH relativeFrom="column">
              <wp:posOffset>4251325</wp:posOffset>
            </wp:positionH>
            <wp:positionV relativeFrom="paragraph">
              <wp:posOffset>981075</wp:posOffset>
            </wp:positionV>
            <wp:extent cx="1504950" cy="809625"/>
            <wp:effectExtent l="0" t="0" r="0" b="9525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 25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919" w:rsidRPr="00DA29FC">
        <w:t xml:space="preserve"> </w:t>
      </w:r>
      <w:r w:rsidR="00E77919">
        <w:t xml:space="preserve">A </w:t>
      </w:r>
      <w:proofErr w:type="spellStart"/>
      <w:r w:rsidR="00E77919" w:rsidRPr="00DA29FC">
        <w:rPr>
          <w:b/>
          <w:bCs/>
        </w:rPr>
        <w:t>termek</w:t>
      </w:r>
      <w:r w:rsidR="00E77919">
        <w:rPr>
          <w:b/>
          <w:bCs/>
        </w:rPr>
        <w:t>K</w:t>
      </w:r>
      <w:r w:rsidR="00E77919" w:rsidRPr="00DA29FC">
        <w:rPr>
          <w:b/>
          <w:bCs/>
        </w:rPr>
        <w:t>epek</w:t>
      </w:r>
      <w:proofErr w:type="spellEnd"/>
      <w:r w:rsidR="00E77919">
        <w:t xml:space="preserve">, </w:t>
      </w:r>
      <w:proofErr w:type="spellStart"/>
      <w:r w:rsidR="00E77919" w:rsidRPr="00DA29FC">
        <w:rPr>
          <w:b/>
          <w:bCs/>
        </w:rPr>
        <w:t>termek</w:t>
      </w:r>
      <w:r w:rsidR="00E77919">
        <w:rPr>
          <w:b/>
          <w:bCs/>
        </w:rPr>
        <w:t>C</w:t>
      </w:r>
      <w:r w:rsidR="00E77919" w:rsidRPr="00DA29FC">
        <w:rPr>
          <w:b/>
          <w:bCs/>
        </w:rPr>
        <w:t>imkek</w:t>
      </w:r>
      <w:proofErr w:type="spellEnd"/>
      <w:r w:rsidR="00E77919">
        <w:t xml:space="preserve"> és </w:t>
      </w:r>
      <w:proofErr w:type="spellStart"/>
      <w:r w:rsidR="00E77919" w:rsidRPr="00DA29FC">
        <w:rPr>
          <w:b/>
          <w:bCs/>
        </w:rPr>
        <w:t>termek</w:t>
      </w:r>
      <w:r w:rsidR="00E77919">
        <w:rPr>
          <w:b/>
          <w:bCs/>
        </w:rPr>
        <w:t>S</w:t>
      </w:r>
      <w:r w:rsidR="00E77919" w:rsidRPr="00DA29FC">
        <w:rPr>
          <w:b/>
          <w:bCs/>
        </w:rPr>
        <w:t>zinek</w:t>
      </w:r>
      <w:proofErr w:type="spellEnd"/>
      <w:r w:rsidR="00E77919">
        <w:t xml:space="preserve"> táblák egy másik táblából adnak tulajdonságokat az árucikkeinknek. A redundancia elkerülése miatt jobbnak láttuk külön táblába elhelyezni a többször előforduló adatokat, így csak egy helyen kell módosítanunk őket.</w:t>
      </w:r>
      <w:r w:rsidRPr="00062AAA">
        <w:rPr>
          <w:noProof/>
          <w:lang w:eastAsia="hu-HU"/>
        </w:rPr>
        <w:t xml:space="preserve"> </w:t>
      </w:r>
    </w:p>
    <w:p w14:paraId="1CD763E4" w14:textId="77777777" w:rsidR="00E77919" w:rsidRDefault="00E77919" w:rsidP="00684526">
      <w:pPr>
        <w:pStyle w:val="Stlus4"/>
      </w:pPr>
      <w:bookmarkStart w:id="56" w:name="_Toc211938817"/>
      <w:bookmarkStart w:id="57" w:name="_Toc226391589"/>
      <w:bookmarkStart w:id="58" w:name="_Toc227149922"/>
      <w:r>
        <w:t>Kedvencek tábla</w:t>
      </w:r>
      <w:bookmarkEnd w:id="56"/>
      <w:bookmarkEnd w:id="57"/>
      <w:bookmarkEnd w:id="58"/>
    </w:p>
    <w:p w14:paraId="0E1FF2FB" w14:textId="21D70DE1" w:rsidR="00E77919" w:rsidRPr="00FD1C92" w:rsidRDefault="00062AAA" w:rsidP="00E77919">
      <w:r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523C28B5" wp14:editId="021D51B8">
            <wp:simplePos x="0" y="0"/>
            <wp:positionH relativeFrom="column">
              <wp:posOffset>4327525</wp:posOffset>
            </wp:positionH>
            <wp:positionV relativeFrom="paragraph">
              <wp:posOffset>542925</wp:posOffset>
            </wp:positionV>
            <wp:extent cx="1428750" cy="790575"/>
            <wp:effectExtent l="0" t="0" r="0" b="9525"/>
            <wp:wrapSquare wrapText="bothSides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ép 27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919">
        <w:rPr>
          <w:noProof/>
          <w:lang w:eastAsia="hu-HU"/>
        </w:rPr>
        <w:drawing>
          <wp:anchor distT="0" distB="0" distL="114300" distR="114300" simplePos="0" relativeHeight="251660288" behindDoc="0" locked="0" layoutInCell="1" allowOverlap="1" wp14:anchorId="239FA00C" wp14:editId="39D4BF02">
            <wp:simplePos x="0" y="0"/>
            <wp:positionH relativeFrom="column">
              <wp:posOffset>2529205</wp:posOffset>
            </wp:positionH>
            <wp:positionV relativeFrom="paragraph">
              <wp:posOffset>613410</wp:posOffset>
            </wp:positionV>
            <wp:extent cx="1609725" cy="800100"/>
            <wp:effectExtent l="0" t="0" r="9525" b="0"/>
            <wp:wrapSquare wrapText="bothSides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Kép 62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919">
        <w:t>A tábla segítségével a felhasználók el tudják menteni, kedvencekbe teheti a terméket, így csak a profiljából máskor is egyszerűen el tudja érni őket.</w:t>
      </w:r>
      <w:r w:rsidR="00E77919" w:rsidRPr="006034C0">
        <w:rPr>
          <w:noProof/>
        </w:rPr>
        <w:t xml:space="preserve"> </w:t>
      </w:r>
    </w:p>
    <w:p w14:paraId="7AB92FCB" w14:textId="1F55A551" w:rsidR="00E77919" w:rsidRDefault="00E77919" w:rsidP="00EE52F9">
      <w:pPr>
        <w:pStyle w:val="Stlus3"/>
      </w:pPr>
      <w:bookmarkStart w:id="59" w:name="_Toc211938818"/>
      <w:bookmarkStart w:id="60" w:name="_Toc226391590"/>
      <w:bookmarkStart w:id="61" w:name="_Toc227149923"/>
      <w:r>
        <w:lastRenderedPageBreak/>
        <w:t>Termék megrendelése</w:t>
      </w:r>
      <w:bookmarkEnd w:id="59"/>
      <w:bookmarkEnd w:id="60"/>
      <w:bookmarkEnd w:id="61"/>
    </w:p>
    <w:p w14:paraId="2D6B69D2" w14:textId="29BC1CE8" w:rsidR="00E77919" w:rsidRDefault="00062AAA" w:rsidP="00684526">
      <w:pPr>
        <w:pStyle w:val="Stlus4"/>
      </w:pPr>
      <w:bookmarkStart w:id="62" w:name="_Toc211938819"/>
      <w:bookmarkStart w:id="63" w:name="_Toc226391591"/>
      <w:bookmarkStart w:id="64" w:name="_Toc227149924"/>
      <w:r w:rsidRPr="00062AAA">
        <w:drawing>
          <wp:anchor distT="0" distB="0" distL="114300" distR="114300" simplePos="0" relativeHeight="251678720" behindDoc="0" locked="0" layoutInCell="1" allowOverlap="1" wp14:anchorId="601F1E2B" wp14:editId="31B08E4A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1933845" cy="3839111"/>
            <wp:effectExtent l="0" t="0" r="9525" b="9525"/>
            <wp:wrapSquare wrapText="bothSides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919">
        <w:t>Rendelések tábla</w:t>
      </w:r>
      <w:bookmarkEnd w:id="62"/>
      <w:bookmarkEnd w:id="63"/>
      <w:bookmarkEnd w:id="64"/>
    </w:p>
    <w:p w14:paraId="0CC7667F" w14:textId="1079BFB4" w:rsidR="00E77919" w:rsidRDefault="00E77919" w:rsidP="00E77919">
      <w:r>
        <w:t>Itt az alapvető adatokat tároljuk a rendelésről, mint a felhasználó, a rendelés állapota, a végső összeg, illetve a megrendelés időpontja.</w:t>
      </w:r>
    </w:p>
    <w:p w14:paraId="58B3DB5F" w14:textId="77777777" w:rsidR="00E77919" w:rsidRDefault="00E77919" w:rsidP="00E77919">
      <w:r>
        <w:t xml:space="preserve">A </w:t>
      </w:r>
      <w:r w:rsidRPr="0008585B">
        <w:rPr>
          <w:b/>
          <w:bCs/>
        </w:rPr>
        <w:t>felhasznalo_id</w:t>
      </w:r>
      <w:r>
        <w:t xml:space="preserve"> által tudjuk lekérni a regisztrált vevőnek az adatait, illetve ha már korábban vásárolt, és elmentette az adatait, akkor azt is automatikusan ki tudjuk neki tölteni, így meggyorsítva a rendelési folyamatot.</w:t>
      </w:r>
    </w:p>
    <w:p w14:paraId="06F39F10" w14:textId="77777777" w:rsidR="00E77919" w:rsidRDefault="00E77919" w:rsidP="00E77919">
      <w:r>
        <w:t>A rendelés státusza lehet: függőben, szállítás alatt, kiszállítva és törölve. Ezt az információt a vevő is látja a profiljában.</w:t>
      </w:r>
    </w:p>
    <w:p w14:paraId="4B29CA3B" w14:textId="77777777" w:rsidR="00E77919" w:rsidRDefault="00E77919" w:rsidP="00E77919">
      <w:r>
        <w:t>Amennyiben még nincs regisztrálva a vásárló, nem tud vásárolni amíg nem regisztrál az oldalra.</w:t>
      </w:r>
    </w:p>
    <w:p w14:paraId="1D4013BA" w14:textId="77777777" w:rsidR="00E77919" w:rsidRDefault="00E77919" w:rsidP="00E77919">
      <w:r>
        <w:t xml:space="preserve">Az </w:t>
      </w:r>
      <w:r w:rsidRPr="0008585B">
        <w:rPr>
          <w:b/>
          <w:bCs/>
        </w:rPr>
        <w:t>osszeg</w:t>
      </w:r>
      <w:r>
        <w:t xml:space="preserve"> a rendelésért fizetendő teljes összeg, ami az alábbi táblából kerül kiszámításra.</w:t>
      </w:r>
    </w:p>
    <w:p w14:paraId="3E417553" w14:textId="77777777" w:rsidR="00E77919" w:rsidRDefault="00E77919" w:rsidP="00684526">
      <w:pPr>
        <w:pStyle w:val="Stlus4"/>
      </w:pPr>
      <w:bookmarkStart w:id="65" w:name="_Toc211938820"/>
      <w:bookmarkStart w:id="66" w:name="_Toc226391592"/>
      <w:bookmarkStart w:id="67" w:name="_Toc227149925"/>
      <w:r>
        <w:t>Rendelt termékek</w:t>
      </w:r>
      <w:bookmarkEnd w:id="65"/>
      <w:bookmarkEnd w:id="66"/>
      <w:bookmarkEnd w:id="67"/>
    </w:p>
    <w:p w14:paraId="703ED82D" w14:textId="77777777" w:rsidR="00E77919" w:rsidRDefault="00E77919" w:rsidP="00E77919">
      <w:r>
        <w:t>A termékeket a jobb átláthatóságért itt tároljuk el.</w:t>
      </w:r>
    </w:p>
    <w:p w14:paraId="35F82D2F" w14:textId="77777777" w:rsidR="00E77919" w:rsidRDefault="00E77919" w:rsidP="00E77919">
      <w:r>
        <w:rPr>
          <w:noProof/>
          <w:lang w:eastAsia="hu-HU"/>
        </w:rPr>
        <w:drawing>
          <wp:anchor distT="0" distB="0" distL="114300" distR="114300" simplePos="0" relativeHeight="251662336" behindDoc="0" locked="0" layoutInCell="1" allowOverlap="1" wp14:anchorId="61259157" wp14:editId="5D4F8034">
            <wp:simplePos x="0" y="0"/>
            <wp:positionH relativeFrom="column">
              <wp:posOffset>4119880</wp:posOffset>
            </wp:positionH>
            <wp:positionV relativeFrom="paragraph">
              <wp:posOffset>410210</wp:posOffset>
            </wp:positionV>
            <wp:extent cx="1628775" cy="1724025"/>
            <wp:effectExtent l="0" t="0" r="9525" b="9525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</w:t>
      </w:r>
      <w:r w:rsidRPr="00424F5E">
        <w:rPr>
          <w:b/>
          <w:bCs/>
        </w:rPr>
        <w:t>rendeles_id</w:t>
      </w:r>
      <w:r>
        <w:t xml:space="preserve"> köti az aktuális tételt egy megrendeléshez, a </w:t>
      </w:r>
      <w:r w:rsidRPr="00424F5E">
        <w:rPr>
          <w:b/>
          <w:bCs/>
        </w:rPr>
        <w:t>termek_id</w:t>
      </w:r>
      <w:r>
        <w:t xml:space="preserve"> pedig hozzáköti a megvásárolt terméket. </w:t>
      </w:r>
    </w:p>
    <w:p w14:paraId="0CEA4137" w14:textId="77777777" w:rsidR="00E77919" w:rsidRDefault="00E77919" w:rsidP="00E77919">
      <w:r>
        <w:t xml:space="preserve">Az </w:t>
      </w:r>
      <w:r w:rsidRPr="00424F5E">
        <w:rPr>
          <w:b/>
          <w:bCs/>
        </w:rPr>
        <w:t>egysegar</w:t>
      </w:r>
      <w:r>
        <w:t xml:space="preserve"> a termék ára a megrendelés pillanatában, így lehetséges, hogy ugyan az az adat jelenik meg egyszerre két helyen, ám ha változik az ár a megrendelés után, akkor ezáltal a felhasználó ugyanúgy az eredeti árat fizeti ki.</w:t>
      </w:r>
    </w:p>
    <w:p w14:paraId="11D485FE" w14:textId="77777777" w:rsidR="00E77919" w:rsidRPr="00424F5E" w:rsidRDefault="00E77919" w:rsidP="00E77919">
      <w:r>
        <w:t xml:space="preserve">A mennyiség segítségével nem csak a megrendelő láthatja, hogy pontosan mennyit is rendelt, hanem a rendelés végösszegét is segíti ez kiszámolni. A </w:t>
      </w:r>
      <w:r w:rsidRPr="009F03DC">
        <w:rPr>
          <w:b/>
          <w:bCs/>
        </w:rPr>
        <w:t xml:space="preserve">szin_id </w:t>
      </w:r>
      <w:r>
        <w:t>visszaigazoló célt szolgál, a vevő a vásárlás után is leellenőrizheti, hogy jó terméket vett-e.</w:t>
      </w:r>
    </w:p>
    <w:p w14:paraId="21251ECB" w14:textId="1CC7EDCE" w:rsidR="00E77919" w:rsidRDefault="00E77919" w:rsidP="00EE52F9">
      <w:pPr>
        <w:pStyle w:val="Stlus3"/>
      </w:pPr>
      <w:bookmarkStart w:id="68" w:name="_Toc211938821"/>
      <w:bookmarkStart w:id="69" w:name="_Toc226391593"/>
      <w:bookmarkStart w:id="70" w:name="_Toc227149926"/>
      <w:r>
        <w:lastRenderedPageBreak/>
        <w:t>Blog</w:t>
      </w:r>
      <w:bookmarkEnd w:id="68"/>
      <w:bookmarkEnd w:id="69"/>
      <w:bookmarkEnd w:id="70"/>
    </w:p>
    <w:p w14:paraId="281B0A18" w14:textId="77777777" w:rsidR="00E77919" w:rsidRDefault="00E77919" w:rsidP="00EE52F9">
      <w:pPr>
        <w:pStyle w:val="Stlus4"/>
      </w:pPr>
      <w:bookmarkStart w:id="71" w:name="_Toc211938822"/>
      <w:bookmarkStart w:id="72" w:name="_Toc226391594"/>
      <w:bookmarkStart w:id="73" w:name="_Toc227149927"/>
      <w:r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 wp14:anchorId="00B70991" wp14:editId="4DF62421">
            <wp:simplePos x="0" y="0"/>
            <wp:positionH relativeFrom="column">
              <wp:posOffset>3757930</wp:posOffset>
            </wp:positionH>
            <wp:positionV relativeFrom="paragraph">
              <wp:posOffset>6350</wp:posOffset>
            </wp:positionV>
            <wp:extent cx="2000250" cy="2447925"/>
            <wp:effectExtent l="0" t="0" r="0" b="9525"/>
            <wp:wrapSquare wrapText="bothSides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Posztok tábla</w:t>
      </w:r>
      <w:bookmarkEnd w:id="71"/>
      <w:bookmarkEnd w:id="72"/>
      <w:bookmarkEnd w:id="73"/>
    </w:p>
    <w:p w14:paraId="305F04F9" w14:textId="77777777" w:rsidR="00E77919" w:rsidRDefault="00E77919" w:rsidP="00E77919">
      <w:r>
        <w:t>A poszt tábla az oldal tartalmi részének alapját képezi. A poszthoz közvetlen tartozó adatokat tároljuk itt, vagyis a bejegyzések minden alapvető adatait. Az egyszerűbb átláthatóság és redundancia csökkentése miatt a további tartalmakat, például a képek, címkék vagy a kommentek, pedig külön táblában helyeztük el. Ezzel egy logikusabb adatstruktúrát kapunk, és az adatfeldolgozás is egyszerűbbé válik.</w:t>
      </w:r>
    </w:p>
    <w:p w14:paraId="484E9E85" w14:textId="77777777" w:rsidR="00E77919" w:rsidRDefault="00E77919" w:rsidP="00E77919">
      <w:r>
        <w:t xml:space="preserve">Az </w:t>
      </w:r>
      <w:r w:rsidRPr="0070358A">
        <w:rPr>
          <w:b/>
          <w:bCs/>
        </w:rPr>
        <w:t>id</w:t>
      </w:r>
      <w:r>
        <w:t>, mint mindenhol máshol, a poszt egyedi azonosítója, ennek a segítségével kötjük a poszthoz a kommenteket, a képeket és a címkéket.</w:t>
      </w:r>
    </w:p>
    <w:p w14:paraId="0B243AE6" w14:textId="77777777" w:rsidR="00E77919" w:rsidRDefault="00E77919" w:rsidP="00E77919">
      <w:r>
        <w:t xml:space="preserve">A </w:t>
      </w:r>
      <w:r w:rsidRPr="0070358A">
        <w:rPr>
          <w:b/>
          <w:bCs/>
        </w:rPr>
        <w:t>cim</w:t>
      </w:r>
      <w:r>
        <w:t xml:space="preserve"> egy rövid cím, ami bemutatja hogy miről fog szólni a poszt, a </w:t>
      </w:r>
      <w:r w:rsidRPr="0070358A">
        <w:rPr>
          <w:b/>
          <w:bCs/>
        </w:rPr>
        <w:t>kivonat</w:t>
      </w:r>
      <w:r>
        <w:t xml:space="preserve"> pedig egy rövid összefoglaló ami megjelenik a posztok böngészésénél, így a felhasználónak nem kell rákattintania a posztra hogy megtudja miről is szól.</w:t>
      </w:r>
    </w:p>
    <w:p w14:paraId="07F43039" w14:textId="77777777" w:rsidR="00E77919" w:rsidRDefault="00E77919" w:rsidP="00E77919">
      <w:r>
        <w:t xml:space="preserve">A </w:t>
      </w:r>
      <w:r w:rsidRPr="0070358A">
        <w:rPr>
          <w:b/>
          <w:bCs/>
        </w:rPr>
        <w:t>tartalom</w:t>
      </w:r>
      <w:r>
        <w:t xml:space="preserve"> mező a poszt tényleges szövegét tárolja, amit csak azután válik teljesen láthatóvá miután a felhasználó a posztra kattint.</w:t>
      </w:r>
    </w:p>
    <w:p w14:paraId="3DEAA3B1" w14:textId="77777777" w:rsidR="00E77919" w:rsidRDefault="00E77919" w:rsidP="00E77919">
      <w:r>
        <w:t xml:space="preserve">A </w:t>
      </w:r>
      <w:r w:rsidRPr="0070358A">
        <w:rPr>
          <w:b/>
          <w:bCs/>
        </w:rPr>
        <w:t>szerzo_id</w:t>
      </w:r>
      <w:r>
        <w:t xml:space="preserve"> segítségével tudjuk megjeleníteni a poszt íróját, ez a felhasználók táblával van összekötve. </w:t>
      </w:r>
    </w:p>
    <w:p w14:paraId="6D96A4D9" w14:textId="77777777" w:rsidR="00E77919" w:rsidRDefault="00E77919" w:rsidP="00E77919">
      <w:r>
        <w:t xml:space="preserve">A </w:t>
      </w:r>
      <w:r>
        <w:rPr>
          <w:rStyle w:val="Kiemels2"/>
        </w:rPr>
        <w:t>fo_kep_id</w:t>
      </w:r>
      <w:r>
        <w:t xml:space="preserve"> a poszt</w:t>
      </w:r>
      <w:r w:rsidRPr="00041229">
        <w:t xml:space="preserve"> </w:t>
      </w:r>
      <w:r w:rsidRPr="00041229">
        <w:rPr>
          <w:rStyle w:val="Kiemels2"/>
        </w:rPr>
        <w:t>borítóképét</w:t>
      </w:r>
      <w:r>
        <w:t xml:space="preserve"> tartalmazza, amely vizuálisan is kiemeli a bejegyzést. Amennyiben a szerző nem ad saját képet, a rendszer automatikusan hozzárendel egy alapértelmezett borítóképet.</w:t>
      </w:r>
    </w:p>
    <w:p w14:paraId="473F1A15" w14:textId="77777777" w:rsidR="00E77919" w:rsidRDefault="00E77919" w:rsidP="00E77919">
      <w:r>
        <w:t xml:space="preserve">A </w:t>
      </w:r>
      <w:r w:rsidRPr="00FA65B8">
        <w:rPr>
          <w:b/>
          <w:bCs/>
        </w:rPr>
        <w:t>letrehozas_datuma</w:t>
      </w:r>
      <w:r>
        <w:t xml:space="preserve"> a poszt eredeti publikálása, a </w:t>
      </w:r>
      <w:r w:rsidRPr="00FA65B8">
        <w:rPr>
          <w:b/>
          <w:bCs/>
        </w:rPr>
        <w:t>modositas_datuma</w:t>
      </w:r>
      <w:r>
        <w:t xml:space="preserve"> pedig hogy mikor szerkesztették utoljára a posztot.</w:t>
      </w:r>
    </w:p>
    <w:p w14:paraId="5AD87E34" w14:textId="77777777" w:rsidR="00E77919" w:rsidRPr="00536F24" w:rsidRDefault="00E77919" w:rsidP="00E77919">
      <w:r>
        <w:t xml:space="preserve">A </w:t>
      </w:r>
      <w:r w:rsidRPr="00FA65B8">
        <w:rPr>
          <w:b/>
          <w:bCs/>
        </w:rPr>
        <w:t>statusz</w:t>
      </w:r>
      <w:r>
        <w:t xml:space="preserve"> mutatja a poszt állapotát, ez lehet: piszkozat, közzétett, archivált.</w:t>
      </w:r>
    </w:p>
    <w:p w14:paraId="3E6E8448" w14:textId="77777777" w:rsidR="00E77919" w:rsidRDefault="00E77919" w:rsidP="00EE52F9">
      <w:pPr>
        <w:pStyle w:val="Stlus4"/>
      </w:pPr>
      <w:bookmarkStart w:id="74" w:name="_Toc211938823"/>
      <w:bookmarkStart w:id="75" w:name="_Toc226391595"/>
      <w:bookmarkStart w:id="76" w:name="_Toc227149928"/>
      <w:r>
        <w:t>Kommentek tábla</w:t>
      </w:r>
      <w:bookmarkEnd w:id="74"/>
      <w:bookmarkEnd w:id="75"/>
      <w:bookmarkEnd w:id="76"/>
    </w:p>
    <w:p w14:paraId="30D58D82" w14:textId="77777777" w:rsidR="00E77919" w:rsidRDefault="00E77919" w:rsidP="00E77919">
      <w:r>
        <w:rPr>
          <w:noProof/>
          <w:lang w:eastAsia="hu-HU"/>
        </w:rPr>
        <w:drawing>
          <wp:anchor distT="0" distB="0" distL="114300" distR="114300" simplePos="0" relativeHeight="251664384" behindDoc="0" locked="0" layoutInCell="1" allowOverlap="1" wp14:anchorId="7C4C24F1" wp14:editId="76D4ECA3">
            <wp:simplePos x="0" y="0"/>
            <wp:positionH relativeFrom="margin">
              <wp:align>right</wp:align>
            </wp:positionH>
            <wp:positionV relativeFrom="paragraph">
              <wp:posOffset>-229870</wp:posOffset>
            </wp:positionV>
            <wp:extent cx="1933575" cy="1981200"/>
            <wp:effectExtent l="0" t="0" r="9525" b="0"/>
            <wp:wrapSquare wrapText="bothSides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</w:t>
      </w:r>
      <w:r>
        <w:rPr>
          <w:rStyle w:val="Kiemels2"/>
        </w:rPr>
        <w:t>kommentek</w:t>
      </w:r>
      <w:r>
        <w:t xml:space="preserve"> tábla a posztokhoz kapcsolódó hozzászólásokat tárolja. Minden rekord egy-egy felhasználói interakciót képvisel, amelyet az olvasók a bejegyzés alá írnak.</w:t>
      </w:r>
    </w:p>
    <w:p w14:paraId="0BA2756B" w14:textId="77777777" w:rsidR="00E77919" w:rsidRDefault="00E77919" w:rsidP="00E77919">
      <w:r>
        <w:t xml:space="preserve">Az </w:t>
      </w:r>
      <w:r w:rsidRPr="00A03223">
        <w:rPr>
          <w:b/>
          <w:bCs/>
        </w:rPr>
        <w:t>id</w:t>
      </w:r>
      <w:r>
        <w:t xml:space="preserve"> itt is azonosító szerepet tölt be, illetve ha van alkomment a kommenthez, akkor erre hivatkozva kapcsoljuk őket egymáshoz.</w:t>
      </w:r>
    </w:p>
    <w:p w14:paraId="727F3E65" w14:textId="77777777" w:rsidR="00E77919" w:rsidRDefault="00E77919" w:rsidP="00E77919">
      <w:r>
        <w:t xml:space="preserve">A </w:t>
      </w:r>
      <w:r w:rsidRPr="00A03223">
        <w:rPr>
          <w:b/>
          <w:bCs/>
        </w:rPr>
        <w:t>komment</w:t>
      </w:r>
      <w:r>
        <w:t xml:space="preserve"> mező maga a komment szövegét tárolja, a </w:t>
      </w:r>
      <w:r w:rsidRPr="00A03223">
        <w:rPr>
          <w:b/>
          <w:bCs/>
        </w:rPr>
        <w:t>kommentelo</w:t>
      </w:r>
      <w:r>
        <w:t>-vel pedig megjelenítjük a kommentelő felhasználónevét, ami a felhasználók táblából kéri az adatot.</w:t>
      </w:r>
    </w:p>
    <w:p w14:paraId="16898F32" w14:textId="77777777" w:rsidR="00E77919" w:rsidRDefault="00E77919" w:rsidP="00E77919">
      <w:r>
        <w:lastRenderedPageBreak/>
        <w:t xml:space="preserve">Ahogy fentebb is említettük, a </w:t>
      </w:r>
      <w:r w:rsidRPr="00A03223">
        <w:rPr>
          <w:b/>
          <w:bCs/>
        </w:rPr>
        <w:t>poszt_id</w:t>
      </w:r>
      <w:r>
        <w:t xml:space="preserve"> köti a kommentet a megfelelő poszthoz. További kommenteket az </w:t>
      </w:r>
      <w:r w:rsidRPr="00A03223">
        <w:rPr>
          <w:b/>
          <w:bCs/>
        </w:rPr>
        <w:t>elozo_komment_id</w:t>
      </w:r>
      <w:r>
        <w:t xml:space="preserve"> segítségével tudunk megjeleníteni.</w:t>
      </w:r>
    </w:p>
    <w:p w14:paraId="36473739" w14:textId="77777777" w:rsidR="00E77919" w:rsidRDefault="00E77919" w:rsidP="00E77919">
      <w:r>
        <w:t>A letrehozas_datuma egy alapvető funkció kommenteléskor, a közzététel dátumát mutatja, a statusz pedig a komment állapotát, ami lehet aktív, vagy törölt.</w:t>
      </w:r>
    </w:p>
    <w:p w14:paraId="651E592D" w14:textId="77777777" w:rsidR="00E77919" w:rsidRDefault="00E77919" w:rsidP="00EE52F9">
      <w:pPr>
        <w:pStyle w:val="Stlus4"/>
      </w:pPr>
      <w:bookmarkStart w:id="77" w:name="_Toc211938824"/>
      <w:bookmarkStart w:id="78" w:name="_Toc226391596"/>
      <w:bookmarkStart w:id="79" w:name="_Toc227149929"/>
      <w:r>
        <w:t>Kiegészítő táblák a bloghoz</w:t>
      </w:r>
      <w:bookmarkEnd w:id="77"/>
      <w:bookmarkEnd w:id="78"/>
      <w:bookmarkEnd w:id="79"/>
    </w:p>
    <w:p w14:paraId="584FFA86" w14:textId="6A7016A7" w:rsidR="00E77919" w:rsidRDefault="00062AAA" w:rsidP="00E77919"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56F300B8" wp14:editId="540E6B23">
            <wp:simplePos x="0" y="0"/>
            <wp:positionH relativeFrom="column">
              <wp:posOffset>3664585</wp:posOffset>
            </wp:positionH>
            <wp:positionV relativeFrom="paragraph">
              <wp:posOffset>12700</wp:posOffset>
            </wp:positionV>
            <wp:extent cx="2095500" cy="1000125"/>
            <wp:effectExtent l="0" t="0" r="0" b="9525"/>
            <wp:wrapSquare wrapText="bothSides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Kép 29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919" w:rsidRPr="00041229">
        <w:t xml:space="preserve"> </w:t>
      </w:r>
      <w:r w:rsidR="00E77919">
        <w:t xml:space="preserve">A </w:t>
      </w:r>
      <w:proofErr w:type="spellStart"/>
      <w:r w:rsidR="00E77919">
        <w:rPr>
          <w:rStyle w:val="Kiemels2"/>
        </w:rPr>
        <w:t>posztReakciok</w:t>
      </w:r>
      <w:proofErr w:type="spellEnd"/>
      <w:r w:rsidR="00E77919">
        <w:t xml:space="preserve"> tábla egy egyszerű, mégis hatékony rendszer a </w:t>
      </w:r>
      <w:r w:rsidR="00E77919" w:rsidRPr="00041229">
        <w:rPr>
          <w:rStyle w:val="Kiemels2"/>
        </w:rPr>
        <w:t>felhasználói visszajelzések</w:t>
      </w:r>
      <w:r w:rsidR="00E77919">
        <w:t xml:space="preserve"> kezelésére. Itt tároljuk, hogy ki hogyan reagált egy bejegyzésre: tetszik (like) vagy nem tetszik (dislike). Ehhez a </w:t>
      </w:r>
      <w:r w:rsidR="00E77919" w:rsidRPr="00C8150B">
        <w:rPr>
          <w:b/>
          <w:bCs/>
        </w:rPr>
        <w:t>poszt_id</w:t>
      </w:r>
      <w:r w:rsidR="00E77919">
        <w:t xml:space="preserve">-t és a </w:t>
      </w:r>
      <w:r w:rsidR="00E77919" w:rsidRPr="00C8150B">
        <w:rPr>
          <w:b/>
          <w:bCs/>
        </w:rPr>
        <w:t>felhasznalo_id</w:t>
      </w:r>
      <w:r w:rsidR="00E77919">
        <w:t>-t kötöttük, így egy felhasználó csak egyszer reagálhat egy posztra.</w:t>
      </w:r>
      <w:r w:rsidR="00E77919" w:rsidRPr="009A3A31">
        <w:rPr>
          <w:noProof/>
        </w:rPr>
        <w:t xml:space="preserve"> </w:t>
      </w:r>
    </w:p>
    <w:p w14:paraId="0F4AC518" w14:textId="75A0B625" w:rsidR="00E77919" w:rsidRDefault="00062AAA" w:rsidP="00E77919">
      <w:r w:rsidRPr="00062AAA">
        <w:drawing>
          <wp:anchor distT="0" distB="0" distL="114300" distR="114300" simplePos="0" relativeHeight="251679744" behindDoc="0" locked="0" layoutInCell="1" allowOverlap="1" wp14:anchorId="5CD8FB47" wp14:editId="207E46C3">
            <wp:simplePos x="0" y="0"/>
            <wp:positionH relativeFrom="margin">
              <wp:posOffset>4499610</wp:posOffset>
            </wp:positionH>
            <wp:positionV relativeFrom="paragraph">
              <wp:posOffset>121920</wp:posOffset>
            </wp:positionV>
            <wp:extent cx="1266825" cy="752475"/>
            <wp:effectExtent l="0" t="0" r="9525" b="9525"/>
            <wp:wrapSquare wrapText="bothSides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6288A260" wp14:editId="6D063632">
            <wp:simplePos x="0" y="0"/>
            <wp:positionH relativeFrom="column">
              <wp:posOffset>4464685</wp:posOffset>
            </wp:positionH>
            <wp:positionV relativeFrom="paragraph">
              <wp:posOffset>1043940</wp:posOffset>
            </wp:positionV>
            <wp:extent cx="1295400" cy="714375"/>
            <wp:effectExtent l="0" t="0" r="0" b="9525"/>
            <wp:wrapSquare wrapText="bothSides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Kép 31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919">
        <w:t xml:space="preserve">A </w:t>
      </w:r>
      <w:proofErr w:type="spellStart"/>
      <w:r w:rsidR="00E77919" w:rsidRPr="00C8150B">
        <w:rPr>
          <w:b/>
          <w:bCs/>
        </w:rPr>
        <w:t>poszt</w:t>
      </w:r>
      <w:r w:rsidR="00E77919">
        <w:rPr>
          <w:b/>
          <w:bCs/>
        </w:rPr>
        <w:t>K</w:t>
      </w:r>
      <w:r w:rsidR="00E77919" w:rsidRPr="00C8150B">
        <w:rPr>
          <w:b/>
          <w:bCs/>
        </w:rPr>
        <w:t>epek</w:t>
      </w:r>
      <w:proofErr w:type="spellEnd"/>
      <w:r w:rsidR="00E77919">
        <w:t xml:space="preserve"> a posztokhoz hozzáadott képek megjelenítéséért felelős, így a </w:t>
      </w:r>
      <w:r w:rsidR="00E77919" w:rsidRPr="00C8150B">
        <w:rPr>
          <w:b/>
          <w:bCs/>
        </w:rPr>
        <w:t>poszt_id</w:t>
      </w:r>
      <w:r w:rsidR="00E77919">
        <w:t xml:space="preserve">-t és a </w:t>
      </w:r>
      <w:r w:rsidR="00E77919" w:rsidRPr="00C8150B">
        <w:rPr>
          <w:b/>
          <w:bCs/>
        </w:rPr>
        <w:t>kep_id</w:t>
      </w:r>
      <w:r w:rsidR="00E77919">
        <w:t xml:space="preserve">-t kapja meg, így összekötve a két táblát. A </w:t>
      </w:r>
      <w:r w:rsidR="00E77919" w:rsidRPr="00C8150B">
        <w:rPr>
          <w:b/>
          <w:bCs/>
        </w:rPr>
        <w:t>sorrend</w:t>
      </w:r>
      <w:r w:rsidR="00E77919">
        <w:t xml:space="preserve"> segítségével pedig befolyásolni lehet a képek megjelenítését, így a sorba rendezése nem csak automatikus lehet. Ez a rugalmasság a tartalmat készítők számára fontos, mivel így maguk dönthetik el, hogy melyik kép jelenjen meg elsőként.</w:t>
      </w:r>
      <w:r w:rsidRPr="00062AAA">
        <w:rPr>
          <w:noProof/>
          <w:lang w:eastAsia="hu-HU"/>
        </w:rPr>
        <w:t xml:space="preserve"> </w:t>
      </w:r>
    </w:p>
    <w:p w14:paraId="4277D819" w14:textId="77777777" w:rsidR="00E77919" w:rsidRPr="00306F8F" w:rsidRDefault="00E77919" w:rsidP="00E77919">
      <w:r>
        <w:t xml:space="preserve">Végül pedig a </w:t>
      </w:r>
      <w:r w:rsidRPr="00C8150B">
        <w:rPr>
          <w:b/>
          <w:bCs/>
        </w:rPr>
        <w:t>poszt</w:t>
      </w:r>
      <w:r>
        <w:rPr>
          <w:b/>
          <w:bCs/>
        </w:rPr>
        <w:t>C</w:t>
      </w:r>
      <w:r w:rsidRPr="00C8150B">
        <w:rPr>
          <w:b/>
          <w:bCs/>
        </w:rPr>
        <w:t>imkek</w:t>
      </w:r>
      <w:r>
        <w:t xml:space="preserve"> segítik a tartalom rendszerezését és kereshetőségét. Ennek a segítségével könnyebben rátalálni a posztokra, mivel a termékekhez hasonlóan a posztok is címkéket kapnak, így egy általános képet adva a </w:t>
      </w:r>
      <w:r w:rsidRPr="009A3A31">
        <w:rPr>
          <w:noProof/>
        </w:rPr>
        <w:t xml:space="preserve"> </w:t>
      </w:r>
      <w:r>
        <w:rPr>
          <w:noProof/>
        </w:rPr>
        <w:t>poszt témájáról, és segítve hogy a felhasználó könnyebben talál a tetszésének megfelelő hasonló témájú posztokat.</w:t>
      </w:r>
    </w:p>
    <w:p w14:paraId="0AAA21A2" w14:textId="109FB7B8" w:rsidR="00E77919" w:rsidRDefault="00E77919" w:rsidP="00EE52F9">
      <w:pPr>
        <w:pStyle w:val="Stlus3"/>
      </w:pPr>
      <w:bookmarkStart w:id="80" w:name="_Toc211938825"/>
      <w:bookmarkStart w:id="81" w:name="_Toc226391597"/>
      <w:bookmarkStart w:id="82" w:name="_Toc227149930"/>
      <w:r>
        <w:t>Kiegészítő táblák</w:t>
      </w:r>
      <w:bookmarkEnd w:id="80"/>
      <w:bookmarkEnd w:id="81"/>
      <w:bookmarkEnd w:id="82"/>
    </w:p>
    <w:p w14:paraId="3BD90291" w14:textId="77777777" w:rsidR="00E77919" w:rsidRPr="00C8150B" w:rsidRDefault="00E77919" w:rsidP="00E77919">
      <w:r>
        <w:t>Az itt található táblák mindegyikére már hivatkoztunk fentebb, most pedig részletesen ismertetjük ezeket is.</w:t>
      </w:r>
    </w:p>
    <w:p w14:paraId="0F444FCB" w14:textId="77777777" w:rsidR="00E77919" w:rsidRDefault="00E77919" w:rsidP="00EE52F9">
      <w:pPr>
        <w:pStyle w:val="Stlus4"/>
      </w:pPr>
      <w:bookmarkStart w:id="83" w:name="_Toc211938826"/>
      <w:bookmarkStart w:id="84" w:name="_Toc226391598"/>
      <w:bookmarkStart w:id="85" w:name="_Toc227149931"/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653E3576" wp14:editId="1E95E0B6">
            <wp:simplePos x="0" y="0"/>
            <wp:positionH relativeFrom="column">
              <wp:posOffset>4472305</wp:posOffset>
            </wp:positionH>
            <wp:positionV relativeFrom="paragraph">
              <wp:posOffset>381000</wp:posOffset>
            </wp:positionV>
            <wp:extent cx="1285240" cy="723265"/>
            <wp:effectExtent l="0" t="0" r="0" b="635"/>
            <wp:wrapSquare wrapText="bothSides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ép 34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Címkék tábla</w:t>
      </w:r>
      <w:bookmarkEnd w:id="83"/>
      <w:bookmarkEnd w:id="84"/>
      <w:bookmarkEnd w:id="85"/>
    </w:p>
    <w:p w14:paraId="4AB5CD6D" w14:textId="77777777" w:rsidR="00E77919" w:rsidRPr="00C8150B" w:rsidRDefault="00E77919" w:rsidP="00E77919">
      <w:r>
        <w:t xml:space="preserve">A többi táblához kötéskor az </w:t>
      </w:r>
      <w:r w:rsidRPr="00AA118F">
        <w:rPr>
          <w:b/>
          <w:bCs/>
        </w:rPr>
        <w:t>id</w:t>
      </w:r>
      <w:r>
        <w:t>-ra hivatkozunk, így az összekötés után le tudjuk kérni a címke nevét, és azt jelenítjük meg a termékeknél és a posztoknál is.</w:t>
      </w:r>
    </w:p>
    <w:p w14:paraId="3B96AEA8" w14:textId="77777777" w:rsidR="00E77919" w:rsidRDefault="00E77919" w:rsidP="00EE52F9">
      <w:pPr>
        <w:pStyle w:val="Stlus4"/>
      </w:pPr>
      <w:bookmarkStart w:id="86" w:name="_Toc211938827"/>
      <w:bookmarkStart w:id="87" w:name="_Toc226391599"/>
      <w:bookmarkStart w:id="88" w:name="_Toc227149932"/>
      <w:r>
        <w:t>Kategóriák tábla</w:t>
      </w:r>
      <w:bookmarkEnd w:id="86"/>
      <w:bookmarkEnd w:id="87"/>
      <w:bookmarkEnd w:id="88"/>
    </w:p>
    <w:p w14:paraId="1EB737A1" w14:textId="77777777" w:rsidR="00E77919" w:rsidRPr="003C60A2" w:rsidRDefault="00E77919" w:rsidP="00E77919"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76DA6EB8" wp14:editId="34D6896C">
            <wp:simplePos x="0" y="0"/>
            <wp:positionH relativeFrom="column">
              <wp:posOffset>4310380</wp:posOffset>
            </wp:positionH>
            <wp:positionV relativeFrom="paragraph">
              <wp:posOffset>36830</wp:posOffset>
            </wp:positionV>
            <wp:extent cx="1447165" cy="980440"/>
            <wp:effectExtent l="0" t="0" r="635" b="0"/>
            <wp:wrapSquare wrapText="bothSides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Kép 35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termékek kategória adásához az </w:t>
      </w:r>
      <w:r w:rsidRPr="00AA118F">
        <w:rPr>
          <w:b/>
          <w:bCs/>
        </w:rPr>
        <w:t>id</w:t>
      </w:r>
      <w:r>
        <w:t xml:space="preserve">-val való összekötést használjuk, így a címkékhez hasonlóan a lekérdezett kategória nevét ennek a segítségével tudjuk megjeleníteni. Hasonlóan a kommentekhez, az alkategóriák úgy kapcsolódnak a szülő kategóriájukhoz hogy a </w:t>
      </w:r>
      <w:r w:rsidRPr="00AA118F">
        <w:rPr>
          <w:b/>
          <w:bCs/>
        </w:rPr>
        <w:t>fo_kategoria_id</w:t>
      </w:r>
      <w:r>
        <w:t>-val megadjuk annak az azonosítóját.</w:t>
      </w:r>
    </w:p>
    <w:p w14:paraId="75DDD1BC" w14:textId="77777777" w:rsidR="00E77919" w:rsidRDefault="00E77919" w:rsidP="00EE52F9">
      <w:pPr>
        <w:pStyle w:val="Stlus4"/>
      </w:pPr>
      <w:bookmarkStart w:id="89" w:name="_Toc211938828"/>
      <w:bookmarkStart w:id="90" w:name="_Toc226391600"/>
      <w:bookmarkStart w:id="91" w:name="_Toc227149933"/>
      <w:r>
        <w:rPr>
          <w:noProof/>
          <w:lang w:eastAsia="hu-HU"/>
        </w:rPr>
        <w:lastRenderedPageBreak/>
        <w:drawing>
          <wp:anchor distT="0" distB="0" distL="114300" distR="114300" simplePos="0" relativeHeight="251671552" behindDoc="0" locked="0" layoutInCell="1" allowOverlap="1" wp14:anchorId="2562C263" wp14:editId="58C814BF">
            <wp:simplePos x="0" y="0"/>
            <wp:positionH relativeFrom="column">
              <wp:posOffset>4272280</wp:posOffset>
            </wp:positionH>
            <wp:positionV relativeFrom="paragraph">
              <wp:posOffset>172720</wp:posOffset>
            </wp:positionV>
            <wp:extent cx="1485265" cy="942340"/>
            <wp:effectExtent l="0" t="0" r="635" b="0"/>
            <wp:wrapSquare wrapText="bothSides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ép 36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Színek tábla</w:t>
      </w:r>
      <w:bookmarkEnd w:id="89"/>
      <w:bookmarkEnd w:id="90"/>
      <w:bookmarkEnd w:id="91"/>
    </w:p>
    <w:p w14:paraId="59C4069E" w14:textId="77777777" w:rsidR="00E77919" w:rsidRDefault="00E77919" w:rsidP="00E77919">
      <w:r>
        <w:t xml:space="preserve">Idegen kulcsként használjuk az </w:t>
      </w:r>
      <w:r w:rsidRPr="00AA118F">
        <w:rPr>
          <w:b/>
          <w:bCs/>
        </w:rPr>
        <w:t>id</w:t>
      </w:r>
      <w:r>
        <w:t xml:space="preserve">-t hogy a termékekhez, illetve a rendelt tételekhez színt kössünk. A szín neve a könnyebb azonosítást segíti a felhasználók számára, a </w:t>
      </w:r>
      <w:r w:rsidRPr="00AA118F">
        <w:rPr>
          <w:b/>
          <w:bCs/>
        </w:rPr>
        <w:t>hex_kod</w:t>
      </w:r>
      <w:r>
        <w:t>-al pedig eltároljuk a szín pontos paramétereit, így az oldalon meg tudjuk jeleníteni a színt is a neve mellett.</w:t>
      </w:r>
    </w:p>
    <w:p w14:paraId="503EB5D6" w14:textId="77777777" w:rsidR="00E77919" w:rsidRDefault="00E77919" w:rsidP="00EE52F9">
      <w:pPr>
        <w:pStyle w:val="Stlus4"/>
      </w:pPr>
      <w:bookmarkStart w:id="92" w:name="_Toc211938829"/>
      <w:bookmarkStart w:id="93" w:name="_Toc226391601"/>
      <w:bookmarkStart w:id="94" w:name="_Toc227149934"/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0ED0D9DA" wp14:editId="7D423A56">
            <wp:simplePos x="0" y="0"/>
            <wp:positionH relativeFrom="column">
              <wp:posOffset>4110355</wp:posOffset>
            </wp:positionH>
            <wp:positionV relativeFrom="paragraph">
              <wp:posOffset>80010</wp:posOffset>
            </wp:positionV>
            <wp:extent cx="1647190" cy="1199515"/>
            <wp:effectExtent l="0" t="0" r="0" b="635"/>
            <wp:wrapSquare wrapText="bothSides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Kép 49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Képek tábla</w:t>
      </w:r>
      <w:bookmarkEnd w:id="92"/>
      <w:bookmarkEnd w:id="93"/>
      <w:bookmarkEnd w:id="94"/>
    </w:p>
    <w:p w14:paraId="10D2B5CD" w14:textId="77777777" w:rsidR="00E77919" w:rsidRDefault="00E77919" w:rsidP="00E77919">
      <w:r>
        <w:t xml:space="preserve">Több táblában is idegen kulcsként használjuk az </w:t>
      </w:r>
      <w:r w:rsidRPr="003C60A2">
        <w:rPr>
          <w:b/>
          <w:bCs/>
        </w:rPr>
        <w:t>id</w:t>
      </w:r>
      <w:r>
        <w:t xml:space="preserve">-t, ennek a segítségével rendeljük a képeket a helyükre. Az </w:t>
      </w:r>
      <w:r w:rsidRPr="003C60A2">
        <w:rPr>
          <w:b/>
          <w:bCs/>
        </w:rPr>
        <w:t>url_link</w:t>
      </w:r>
      <w:r>
        <w:t xml:space="preserve"> segít a képet megtalálni, az </w:t>
      </w:r>
      <w:r w:rsidRPr="003C60A2">
        <w:rPr>
          <w:b/>
          <w:bCs/>
        </w:rPr>
        <w:t>alt_szoveg</w:t>
      </w:r>
      <w:r>
        <w:t xml:space="preserve"> pedig akkor jelenik meg, amikor a kép valamiért nem tud. A </w:t>
      </w:r>
      <w:r w:rsidRPr="003C60A2">
        <w:rPr>
          <w:b/>
          <w:bCs/>
        </w:rPr>
        <w:t>leiras</w:t>
      </w:r>
      <w:r>
        <w:t xml:space="preserve"> segít megérteni a képet amikor szükség van rá.</w:t>
      </w:r>
    </w:p>
    <w:p w14:paraId="7E9531E4" w14:textId="38437420" w:rsidR="00E77919" w:rsidRDefault="00062AAA" w:rsidP="00062AAA">
      <w:pPr>
        <w:pStyle w:val="Stlus4"/>
      </w:pPr>
      <w:bookmarkStart w:id="95" w:name="_Toc211938830"/>
      <w:bookmarkStart w:id="96" w:name="_Toc226391602"/>
      <w:bookmarkStart w:id="97" w:name="_Toc227149935"/>
      <w:r w:rsidRPr="00062AAA">
        <w:drawing>
          <wp:anchor distT="0" distB="0" distL="114300" distR="114300" simplePos="0" relativeHeight="251680768" behindDoc="0" locked="0" layoutInCell="1" allowOverlap="1" wp14:anchorId="278AF66D" wp14:editId="18CFB4D8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724266" cy="1305107"/>
            <wp:effectExtent l="0" t="0" r="9525" b="9525"/>
            <wp:wrapSquare wrapText="bothSides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919">
        <w:t>Városok tábla</w:t>
      </w:r>
      <w:bookmarkEnd w:id="95"/>
      <w:bookmarkEnd w:id="96"/>
      <w:bookmarkEnd w:id="97"/>
    </w:p>
    <w:p w14:paraId="3CA7EF6A" w14:textId="77777777" w:rsidR="00E77919" w:rsidRPr="0066592A" w:rsidRDefault="00E77919" w:rsidP="00E77919">
      <w:r>
        <w:t>Az átláthatóbb adattárolás érdekében a városokat külön táblában tároljuk el, így elkerülve a redundanciát és a pontatlanságokat.</w:t>
      </w:r>
      <w:r w:rsidRPr="00F74264">
        <w:rPr>
          <w:noProof/>
        </w:rPr>
        <w:t xml:space="preserve"> </w:t>
      </w:r>
    </w:p>
    <w:p w14:paraId="11988B74" w14:textId="77777777" w:rsidR="00E77919" w:rsidRDefault="00E77919" w:rsidP="00E77919"/>
    <w:p w14:paraId="242AA1BB" w14:textId="773CC47C" w:rsidR="00E77919" w:rsidRPr="00210AE2" w:rsidRDefault="00E77919" w:rsidP="00EE52F9">
      <w:pPr>
        <w:pStyle w:val="Stlus2"/>
      </w:pPr>
      <w:bookmarkStart w:id="98" w:name="_Toc226391603"/>
      <w:bookmarkStart w:id="99" w:name="_Toc227149936"/>
      <w:r>
        <w:t>Algoritmus dokumentáció</w:t>
      </w:r>
      <w:bookmarkEnd w:id="98"/>
      <w:bookmarkEnd w:id="99"/>
    </w:p>
    <w:p w14:paraId="128B4C71" w14:textId="39451F9A" w:rsidR="00E77919" w:rsidRDefault="00E77919" w:rsidP="00EE52F9">
      <w:pPr>
        <w:pStyle w:val="Stlus3"/>
      </w:pPr>
      <w:bookmarkStart w:id="100" w:name="_Toc214439418"/>
      <w:bookmarkStart w:id="101" w:name="_Toc226391604"/>
      <w:bookmarkStart w:id="102" w:name="_Toc227149937"/>
      <w:r>
        <w:t>Regisztráció és bejelentkezés</w:t>
      </w:r>
      <w:bookmarkEnd w:id="100"/>
      <w:bookmarkEnd w:id="101"/>
      <w:bookmarkEnd w:id="102"/>
    </w:p>
    <w:p w14:paraId="050045CC" w14:textId="77777777" w:rsidR="00E77919" w:rsidRDefault="00E77919" w:rsidP="00EE52F9">
      <w:pPr>
        <w:pStyle w:val="Stlus4"/>
      </w:pPr>
      <w:bookmarkStart w:id="103" w:name="_Toc214439419"/>
      <w:bookmarkStart w:id="104" w:name="_Toc226391605"/>
      <w:bookmarkStart w:id="105" w:name="_Toc227149938"/>
      <w:r>
        <w:t>Regisztráció</w:t>
      </w:r>
      <w:bookmarkEnd w:id="103"/>
      <w:bookmarkEnd w:id="104"/>
      <w:bookmarkEnd w:id="105"/>
    </w:p>
    <w:p w14:paraId="7682662B" w14:textId="77777777" w:rsidR="00E77919" w:rsidRPr="00DA0820" w:rsidRDefault="00E77919" w:rsidP="00E77919">
      <w:r>
        <w:t>Az oldalunk egyik alapvető funkciója, hogy a felhasználók regisztrálni és bejelentkezni tudnak az oldalra, mivel ezáltal érnek el több funkciót. Ezt a funkciót az oldal navigációs sávjából érik el, ahol a ’Belépés’ gombra kattintva először a bejelentkezés felülete jelenik meg, ám egy kattintással arrébb megtalálhatják a regisztrációs felületet is.</w:t>
      </w:r>
    </w:p>
    <w:p w14:paraId="03966F45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FUNCTION regisztráció()</w:t>
      </w:r>
    </w:p>
    <w:p w14:paraId="3D37500E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DISPLAY regisztrációs űrlap</w:t>
      </w:r>
    </w:p>
    <w:p w14:paraId="0E070673" w14:textId="77777777" w:rsidR="00E77919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INPUT felhasználónév, email, jelszó, profilkép (opcionális)</w:t>
      </w:r>
    </w:p>
    <w:p w14:paraId="3E8F29B1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VALIDATE email</w:t>
      </w:r>
    </w:p>
    <w:p w14:paraId="153F42D2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IF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profilkép feltöltve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THEN</w:t>
      </w:r>
    </w:p>
    <w:p w14:paraId="36F32BC3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VALIDATE képformátum (jpg, jpeg, png, svg, webp)</w:t>
      </w:r>
    </w:p>
    <w:p w14:paraId="29E29788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END IF</w:t>
      </w:r>
    </w:p>
    <w:p w14:paraId="74DBFF04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IF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minden kötelező mező kitöltve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THEN</w:t>
      </w:r>
    </w:p>
    <w:p w14:paraId="36D328A7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SAVE adatbázisba (felhasználónév, email, titkosított jelszó, profilkép)</w:t>
      </w:r>
    </w:p>
    <w:p w14:paraId="5DCB4D3B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DISPLAY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sikeres regisztráció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</w:p>
    <w:p w14:paraId="5B5EC3F9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ELSE</w:t>
      </w:r>
    </w:p>
    <w:p w14:paraId="5D9104BE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DISPLAY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hiba: kötelező mezők üresek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</w:p>
    <w:p w14:paraId="1F6FCC56" w14:textId="77777777" w:rsidR="00E77919" w:rsidRPr="0046045F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END IF</w:t>
      </w:r>
    </w:p>
    <w:p w14:paraId="1EFEB485" w14:textId="77777777" w:rsidR="00E77919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lastRenderedPageBreak/>
        <w:t>END FUNCTION</w:t>
      </w:r>
    </w:p>
    <w:p w14:paraId="2C600B6A" w14:textId="77777777" w:rsidR="00E77919" w:rsidRPr="0029649C" w:rsidRDefault="00E77919" w:rsidP="00E7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</w:p>
    <w:p w14:paraId="7BA2A4B7" w14:textId="77777777" w:rsidR="00E77919" w:rsidRDefault="00E77919" w:rsidP="00EE52F9">
      <w:pPr>
        <w:pStyle w:val="Stlus4"/>
      </w:pPr>
      <w:bookmarkStart w:id="106" w:name="_Toc214439420"/>
      <w:bookmarkStart w:id="107" w:name="_Toc226391606"/>
      <w:bookmarkStart w:id="108" w:name="_Toc227149939"/>
      <w:r>
        <w:t>Belépés</w:t>
      </w:r>
      <w:bookmarkEnd w:id="106"/>
      <w:bookmarkEnd w:id="107"/>
      <w:bookmarkEnd w:id="108"/>
    </w:p>
    <w:p w14:paraId="2995FE10" w14:textId="77777777" w:rsidR="00E77919" w:rsidRPr="00C071E1" w:rsidRDefault="00E77919" w:rsidP="00E77919">
      <w:r>
        <w:t>A regisztrált felhasználók be tudnak jelentkezni, hogy elérjék azokat a funkciókat, amiket vendégként böngészve nem érhetnek el. Bejelentkezni ugyanúgy a menüsávból tud, ahol a ’Belépés’ gombra kattintva egyből az előjött belépés űrlapra tudja beírni az adatait.</w:t>
      </w:r>
    </w:p>
    <w:p w14:paraId="7A406FC5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FUNCTION bejelentkezés()</w:t>
      </w:r>
    </w:p>
    <w:p w14:paraId="150CCF1B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’bejelentkezési űrlap’</w:t>
      </w:r>
    </w:p>
    <w:p w14:paraId="2772001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INPUT azonosító (felhasználónév VAGY email), jelszó</w:t>
      </w:r>
    </w:p>
    <w:p w14:paraId="5B799465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QUERY adatbázis WHERE (felhasz_Nev = azonosító VAGY email = azonosító) AND jelszó egyezik</w:t>
      </w:r>
    </w:p>
    <w:p w14:paraId="623EC91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találat THEN</w:t>
      </w:r>
    </w:p>
    <w:p w14:paraId="1DB4A456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 ’bejelentkezett felhasználó’</w:t>
      </w:r>
    </w:p>
    <w:p w14:paraId="36114731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REDIRECT főoldal</w:t>
      </w:r>
    </w:p>
    <w:p w14:paraId="4FE4F55F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ELSE</w:t>
      </w:r>
    </w:p>
    <w:p w14:paraId="1DA61DC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’hiba: hibás adatok’</w:t>
      </w:r>
    </w:p>
    <w:p w14:paraId="08D1DE4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OFFER ’jelszó visszaállítás’</w:t>
      </w:r>
    </w:p>
    <w:p w14:paraId="7647E72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3F7AF1C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6A9AEF0E" w14:textId="77777777" w:rsidR="00E77919" w:rsidRPr="00C071E1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54D1E505" w14:textId="625A4968" w:rsidR="00E77919" w:rsidRDefault="00E77919" w:rsidP="00EE52F9">
      <w:pPr>
        <w:pStyle w:val="Stlus3"/>
      </w:pPr>
      <w:bookmarkStart w:id="109" w:name="_Toc214439421"/>
      <w:bookmarkStart w:id="110" w:name="_Toc226391607"/>
      <w:bookmarkStart w:id="111" w:name="_Toc227149940"/>
      <w:r>
        <w:t>Termékek és vásárlás</w:t>
      </w:r>
      <w:bookmarkEnd w:id="109"/>
      <w:bookmarkEnd w:id="110"/>
      <w:bookmarkEnd w:id="111"/>
    </w:p>
    <w:p w14:paraId="134BD11A" w14:textId="77777777" w:rsidR="00E77919" w:rsidRDefault="00E77919" w:rsidP="00EE52F9">
      <w:pPr>
        <w:pStyle w:val="Stlus4"/>
      </w:pPr>
      <w:bookmarkStart w:id="112" w:name="_Toc214439422"/>
      <w:bookmarkStart w:id="113" w:name="_Toc226391608"/>
      <w:bookmarkStart w:id="114" w:name="_Toc227149941"/>
      <w:r>
        <w:t>Termékek megjelenítése</w:t>
      </w:r>
      <w:bookmarkEnd w:id="112"/>
      <w:bookmarkEnd w:id="113"/>
      <w:bookmarkEnd w:id="114"/>
    </w:p>
    <w:p w14:paraId="5EA19594" w14:textId="77777777" w:rsidR="00E77919" w:rsidRPr="00DA0820" w:rsidRDefault="00E77919" w:rsidP="00E77919">
      <w:r>
        <w:t>A termékek az ’Áruház’ menüpont alatti oldalon jelennek meg. A termékre kattintva a felhasználó megtekintheti az adott termék összes adatát, részletesen.</w:t>
      </w:r>
    </w:p>
    <w:p w14:paraId="77F4456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termékek_megjelenítése</w:t>
      </w:r>
      <w:proofErr w:type="spellEnd"/>
      <w:r>
        <w:rPr>
          <w:rFonts w:ascii="Consolas" w:hAnsi="Consolas"/>
          <w:color w:val="0F1115"/>
        </w:rPr>
        <w:t>()</w:t>
      </w:r>
    </w:p>
    <w:p w14:paraId="71166251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QUERY adatbázis: SELECT id, nev, </w:t>
      </w:r>
      <w:proofErr w:type="spellStart"/>
      <w:r>
        <w:rPr>
          <w:rFonts w:ascii="Consolas" w:hAnsi="Consolas"/>
          <w:color w:val="0F1115"/>
        </w:rPr>
        <w:t>fo_kep_id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FROM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termekek</w:t>
      </w:r>
      <w:proofErr w:type="spellEnd"/>
    </w:p>
    <w:p w14:paraId="02C6B3B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QUERY</w:t>
      </w:r>
      <w:proofErr w:type="spellEnd"/>
      <w:r>
        <w:rPr>
          <w:rFonts w:ascii="Consolas" w:hAnsi="Consolas"/>
          <w:color w:val="0F1115"/>
        </w:rPr>
        <w:t xml:space="preserve"> címkék: </w:t>
      </w:r>
      <w:proofErr w:type="spellStart"/>
      <w:r>
        <w:rPr>
          <w:rFonts w:ascii="Consolas" w:hAnsi="Consolas"/>
          <w:color w:val="0F1115"/>
        </w:rPr>
        <w:t>SELECT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cimkek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FROM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termekekCimkek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WHERE</w:t>
      </w:r>
      <w:proofErr w:type="spellEnd"/>
      <w:r>
        <w:rPr>
          <w:rFonts w:ascii="Consolas" w:hAnsi="Consolas"/>
          <w:color w:val="0F1115"/>
        </w:rPr>
        <w:t xml:space="preserve"> termek_id = termékek.id</w:t>
      </w:r>
    </w:p>
    <w:p w14:paraId="1BEA2C4F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’termék kártyák’ (kép, név, ár, címkék)</w:t>
      </w:r>
    </w:p>
    <w:p w14:paraId="01B29398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termék kártya:</w:t>
      </w:r>
    </w:p>
    <w:p w14:paraId="3AD4DDE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REDIRECT ’termék részletes oldala’</w:t>
      </w:r>
    </w:p>
    <w:p w14:paraId="1350A1F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’termék összes adata’ (képek, leírás, címkék, mennyiség, ár)</w:t>
      </w:r>
    </w:p>
    <w:p w14:paraId="17612A37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ON CLICK</w:t>
      </w:r>
    </w:p>
    <w:p w14:paraId="059D320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7A9543A1" w14:textId="77777777" w:rsidR="00E77919" w:rsidRPr="001B6A51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4B5078D0" w14:textId="77777777" w:rsidR="00E77919" w:rsidRDefault="00E77919" w:rsidP="00EE52F9">
      <w:pPr>
        <w:pStyle w:val="Stlus4"/>
      </w:pPr>
      <w:bookmarkStart w:id="115" w:name="_Toc214439423"/>
      <w:bookmarkStart w:id="116" w:name="_Toc226391609"/>
      <w:bookmarkStart w:id="117" w:name="_Toc227149942"/>
      <w:r>
        <w:t>Termékek kosárhoz adása</w:t>
      </w:r>
      <w:bookmarkEnd w:id="115"/>
      <w:bookmarkEnd w:id="116"/>
      <w:bookmarkEnd w:id="117"/>
    </w:p>
    <w:p w14:paraId="6937B12E" w14:textId="77777777" w:rsidR="00E77919" w:rsidRPr="00DA0820" w:rsidRDefault="00E77919" w:rsidP="00E77919">
      <w:r w:rsidRPr="00DA0820">
        <w:t xml:space="preserve">Amennyiben van a kosárban termék, a felhasználó bármikor átmehet a kosár oldalára. </w:t>
      </w:r>
      <w:r w:rsidRPr="00C071E1">
        <w:t>A kosarat a felső menüsávból bármelyik oldalról elérheti a felhasználó</w:t>
      </w:r>
      <w:r>
        <w:t xml:space="preserve">. </w:t>
      </w:r>
      <w:r w:rsidRPr="00DA0820">
        <w:t xml:space="preserve">Ha végezett, a </w:t>
      </w:r>
      <w:r w:rsidRPr="00DA0820">
        <w:lastRenderedPageBreak/>
        <w:t>’Fizetés’ gomb megnyomásával a fizetés oldalára kerül, ahol megtekintheti a vásárolt termékeit, ám módosítani itt már nem tud.</w:t>
      </w:r>
      <w:r>
        <w:t xml:space="preserve"> </w:t>
      </w:r>
    </w:p>
    <w:p w14:paraId="189527F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kosár_kezelés</w:t>
      </w:r>
      <w:proofErr w:type="spellEnd"/>
      <w:r>
        <w:rPr>
          <w:rFonts w:ascii="Consolas" w:hAnsi="Consolas"/>
          <w:color w:val="0F1115"/>
        </w:rPr>
        <w:t>()</w:t>
      </w:r>
    </w:p>
    <w:p w14:paraId="2D2A60E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"Kosár" gomb:</w:t>
      </w:r>
    </w:p>
    <w:p w14:paraId="4DD37C2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’a termék adatlapjáról’ THEN</w:t>
      </w:r>
    </w:p>
    <w:p w14:paraId="454E5A3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mennyiség (MAX = rendelhető mennyiség)</w:t>
      </w:r>
    </w:p>
    <w:p w14:paraId="69E750A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ELSE</w:t>
      </w:r>
    </w:p>
    <w:p w14:paraId="6A0E401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SET mennyiség = 1</w:t>
      </w:r>
    </w:p>
    <w:p w14:paraId="3FBD338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IF</w:t>
      </w:r>
    </w:p>
    <w:p w14:paraId="586FA4D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ADD termék kosárhoz adása (kép, név, ár, mennyiség)</w:t>
      </w:r>
    </w:p>
    <w:p w14:paraId="4E13357A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UPDATE kosár ikon (szám vagy '+')</w:t>
      </w:r>
    </w:p>
    <w:p w14:paraId="51F768B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ON CLICK</w:t>
      </w:r>
    </w:p>
    <w:p w14:paraId="1B78A40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7E3848F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módosítás_kosárban</w:t>
      </w:r>
      <w:proofErr w:type="spellEnd"/>
      <w:r>
        <w:rPr>
          <w:rFonts w:ascii="Consolas" w:hAnsi="Consolas"/>
          <w:color w:val="0F1115"/>
        </w:rPr>
        <w:t>()</w:t>
      </w:r>
    </w:p>
    <w:p w14:paraId="50546268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’mennyiség módosítása’</w:t>
      </w:r>
    </w:p>
    <w:p w14:paraId="505003A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mennyiség &gt; MAX THEN</w:t>
      </w:r>
    </w:p>
    <w:p w14:paraId="28A7F4C8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SET mennyiség = MAX</w:t>
      </w:r>
    </w:p>
    <w:p w14:paraId="4E666676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IF</w:t>
      </w:r>
    </w:p>
    <w:p w14:paraId="4975937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UPDATE ár dinamikusan</w:t>
      </w:r>
    </w:p>
    <w:p w14:paraId="3EA7D4FD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FUNCTION</w:t>
      </w:r>
    </w:p>
    <w:p w14:paraId="47A2B8B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48941C6B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törlés_kosárból</w:t>
      </w:r>
      <w:proofErr w:type="spellEnd"/>
      <w:r>
        <w:rPr>
          <w:rFonts w:ascii="Consolas" w:hAnsi="Consolas"/>
          <w:color w:val="0F1115"/>
        </w:rPr>
        <w:t>()</w:t>
      </w:r>
    </w:p>
    <w:p w14:paraId="7512FE9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’törlés gomb’:</w:t>
      </w:r>
    </w:p>
    <w:p w14:paraId="74BE2997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REMOVE ’terméket a kosárból’</w:t>
      </w:r>
    </w:p>
    <w:p w14:paraId="3E4E895B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’összes törlés’:</w:t>
      </w:r>
    </w:p>
    <w:p w14:paraId="65F83981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CLEAR kosár</w:t>
      </w:r>
    </w:p>
    <w:p w14:paraId="7EC2F4B5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FUNCTION</w:t>
      </w:r>
    </w:p>
    <w:p w14:paraId="1832C4B5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6EB11E74" w14:textId="77777777" w:rsidR="00E77919" w:rsidRPr="00DA0820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1BEA4C04" w14:textId="77777777" w:rsidR="00E77919" w:rsidRDefault="00E77919" w:rsidP="00EE52F9">
      <w:pPr>
        <w:pStyle w:val="Stlus4"/>
      </w:pPr>
      <w:bookmarkStart w:id="118" w:name="_Toc214439424"/>
      <w:bookmarkStart w:id="119" w:name="_Toc226391610"/>
      <w:bookmarkStart w:id="120" w:name="_Toc227149943"/>
      <w:r>
        <w:t>Fizetés</w:t>
      </w:r>
      <w:bookmarkEnd w:id="118"/>
      <w:bookmarkEnd w:id="119"/>
      <w:bookmarkEnd w:id="120"/>
    </w:p>
    <w:p w14:paraId="0673034F" w14:textId="77777777" w:rsidR="00E77919" w:rsidRPr="00DA0820" w:rsidRDefault="00E77919" w:rsidP="00E77919">
      <w:r w:rsidRPr="00DA0820">
        <w:t>Amennyiben van a kosárban termék, a felhasználó bármikor átmehet a kosár oldalára, ahol még egyszer le tudja ellenőrizni a vásárolt termékeit. Ha végezett, a ’Fizetés’ gomb megnyomásával a fizetés oldalára kerül, ahol megtekintheti a vásárolt termékeit, ám módosítani itt már nem tud.</w:t>
      </w:r>
    </w:p>
    <w:p w14:paraId="0552969D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FUNCTION fizetés()</w:t>
      </w:r>
    </w:p>
    <w:p w14:paraId="4C68BF41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’kosár tartalma’ (nem módosítható)</w:t>
      </w:r>
    </w:p>
    <w:p w14:paraId="697DFF9F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’számlázási adatok’ űrlap:</w:t>
      </w:r>
    </w:p>
    <w:p w14:paraId="21C45CE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vezetéknév, keresztnév (text)</w:t>
      </w:r>
    </w:p>
    <w:p w14:paraId="052C606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város (lenyíló lista + keresés)</w:t>
      </w:r>
    </w:p>
    <w:p w14:paraId="127B5DD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irányítószám, utca, házszám, emelet/ajtó (text)</w:t>
      </w:r>
    </w:p>
    <w:p w14:paraId="21CC7FDD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INPUT telefonszám</w:t>
      </w:r>
    </w:p>
    <w:p w14:paraId="3D520AF1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CHECKBOX "Adatok mentése"</w:t>
      </w:r>
    </w:p>
    <w:p w14:paraId="0F7A883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’felhasználó mentett adatokkal rendelkezik’ THEN</w:t>
      </w:r>
    </w:p>
    <w:p w14:paraId="6AC9209D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AUTOFILL ’számlázási adatok’</w:t>
      </w:r>
    </w:p>
    <w:p w14:paraId="40F5176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15909C1F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67C21DD6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’szállítási adatok’ (ugyanaz mint számlázási VAGY választás csomagpontra)</w:t>
      </w:r>
    </w:p>
    <w:p w14:paraId="1CFF8D0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12D15FA5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’bankkártya adatok’:</w:t>
      </w:r>
    </w:p>
    <w:p w14:paraId="054EEF3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kártyaszám, név, lejárati dátum</w:t>
      </w:r>
    </w:p>
    <w:p w14:paraId="403C0C9D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VALIDATE kártyaszám, név hossz, dátum &gt;= mai dátum</w:t>
      </w:r>
    </w:p>
    <w:p w14:paraId="5ABCB1A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CHECKBOX "Kártya adatok mentése"</w:t>
      </w:r>
    </w:p>
    <w:p w14:paraId="13F7827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19542D27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"Fizetés mentése":</w:t>
      </w:r>
    </w:p>
    <w:p w14:paraId="4D54ED8F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’minden adat érvényes’ THEN</w:t>
      </w:r>
    </w:p>
    <w:p w14:paraId="4E2A703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SAVE ’rendelés’ adatbázisba</w:t>
      </w:r>
    </w:p>
    <w:p w14:paraId="4D201C6A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SEND ’email a rendelés részleteiről’</w:t>
      </w:r>
    </w:p>
    <w:p w14:paraId="63EEE2F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REDIRECT ’köszönő oldal’</w:t>
      </w:r>
    </w:p>
    <w:p w14:paraId="5E85795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ELSE</w:t>
      </w:r>
    </w:p>
    <w:p w14:paraId="418BE7A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DISPLAY ’validációs hibák’</w:t>
      </w:r>
    </w:p>
    <w:p w14:paraId="2F41BEB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IF</w:t>
      </w:r>
    </w:p>
    <w:p w14:paraId="083F3BCB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7CE59A22" w14:textId="77777777" w:rsidR="00E77919" w:rsidRPr="001B6A51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0F56FDD2" w14:textId="5DBBC3A5" w:rsidR="00E77919" w:rsidRDefault="00E77919" w:rsidP="00EE52F9">
      <w:pPr>
        <w:pStyle w:val="Stlus3"/>
      </w:pPr>
      <w:bookmarkStart w:id="121" w:name="_Toc214439425"/>
      <w:bookmarkStart w:id="122" w:name="_Toc226391611"/>
      <w:bookmarkStart w:id="123" w:name="_Toc227149944"/>
      <w:r>
        <w:t>Blog</w:t>
      </w:r>
      <w:bookmarkEnd w:id="121"/>
      <w:bookmarkEnd w:id="122"/>
      <w:bookmarkEnd w:id="123"/>
    </w:p>
    <w:p w14:paraId="17541152" w14:textId="77777777" w:rsidR="00E77919" w:rsidRDefault="00E77919" w:rsidP="00EE52F9">
      <w:pPr>
        <w:pStyle w:val="Stlus4"/>
      </w:pPr>
      <w:bookmarkStart w:id="124" w:name="_Toc214439426"/>
      <w:bookmarkStart w:id="125" w:name="_Toc226391612"/>
      <w:bookmarkStart w:id="126" w:name="_Toc227149945"/>
      <w:r>
        <w:t>Posztok megjelenítése</w:t>
      </w:r>
      <w:bookmarkEnd w:id="124"/>
      <w:bookmarkEnd w:id="125"/>
      <w:bookmarkEnd w:id="126"/>
    </w:p>
    <w:p w14:paraId="0F293AD4" w14:textId="77777777" w:rsidR="00E77919" w:rsidRPr="00DA0820" w:rsidRDefault="00E77919" w:rsidP="00E77919">
      <w:r w:rsidRPr="00DA0820">
        <w:t>A felhasználók számára először nem a teljes poszt tartalma jelenik meg, hanem egy rövid leírás a poszt tartalmáról a poszt címé</w:t>
      </w:r>
      <w:r>
        <w:t xml:space="preserve">vel és borítóképével együtt egy kattintható kártyán, kattintás után pedig a teljes tartalom megjelenik. </w:t>
      </w:r>
    </w:p>
    <w:p w14:paraId="3BC287CB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blog_megjelenítés</w:t>
      </w:r>
      <w:proofErr w:type="spellEnd"/>
      <w:r>
        <w:rPr>
          <w:rFonts w:ascii="Consolas" w:hAnsi="Consolas"/>
          <w:color w:val="0F1115"/>
        </w:rPr>
        <w:t>()</w:t>
      </w:r>
    </w:p>
    <w:p w14:paraId="30E05A1A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QUERY adatbázis: SELECT </w:t>
      </w:r>
      <w:proofErr w:type="spellStart"/>
      <w:r>
        <w:rPr>
          <w:rFonts w:ascii="Consolas" w:hAnsi="Consolas"/>
          <w:color w:val="0F1115"/>
        </w:rPr>
        <w:t>cim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fo_kep_id</w:t>
      </w:r>
      <w:proofErr w:type="spellEnd"/>
      <w:r>
        <w:rPr>
          <w:rFonts w:ascii="Consolas" w:hAnsi="Consolas"/>
          <w:color w:val="0F1115"/>
        </w:rPr>
        <w:t xml:space="preserve">, kivonat, </w:t>
      </w:r>
      <w:proofErr w:type="spellStart"/>
      <w:r>
        <w:rPr>
          <w:rFonts w:ascii="Consolas" w:hAnsi="Consolas"/>
          <w:color w:val="0F1115"/>
        </w:rPr>
        <w:t>letrehozas_datum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FROM</w:t>
      </w:r>
      <w:proofErr w:type="spellEnd"/>
      <w:r>
        <w:rPr>
          <w:rFonts w:ascii="Consolas" w:hAnsi="Consolas"/>
          <w:color w:val="0F1115"/>
        </w:rPr>
        <w:t xml:space="preserve"> posztok</w:t>
      </w:r>
    </w:p>
    <w:p w14:paraId="29ED6BB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’poszt kártyák’ (cím, kép, rövid leírás)</w:t>
      </w:r>
    </w:p>
    <w:p w14:paraId="144B18C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kártya:</w:t>
      </w:r>
    </w:p>
    <w:p w14:paraId="2001C84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REDIRECT ’poszt’ oldal</w:t>
      </w:r>
    </w:p>
    <w:p w14:paraId="7F6D4B05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teljes tartalom, képek, kommentek, értékelés</w:t>
      </w:r>
    </w:p>
    <w:p w14:paraId="1EE3E8F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ON CLICK</w:t>
      </w:r>
    </w:p>
    <w:p w14:paraId="286E1A96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22FEBCD1" w14:textId="77777777" w:rsidR="00E77919" w:rsidRDefault="00E77919" w:rsidP="00E77919"/>
    <w:p w14:paraId="219E6CFA" w14:textId="77777777" w:rsidR="00E77919" w:rsidRDefault="00E77919" w:rsidP="00EE52F9">
      <w:pPr>
        <w:pStyle w:val="Stlus4"/>
      </w:pPr>
      <w:bookmarkStart w:id="127" w:name="_Toc214439427"/>
      <w:bookmarkStart w:id="128" w:name="_Toc226391613"/>
      <w:bookmarkStart w:id="129" w:name="_Toc227149946"/>
      <w:r>
        <w:lastRenderedPageBreak/>
        <w:t>Poszt írása</w:t>
      </w:r>
      <w:bookmarkEnd w:id="127"/>
      <w:bookmarkEnd w:id="128"/>
      <w:bookmarkEnd w:id="129"/>
    </w:p>
    <w:p w14:paraId="55C77E7F" w14:textId="77777777" w:rsidR="00E77919" w:rsidRPr="00DA0820" w:rsidRDefault="00E77919" w:rsidP="00E77919">
      <w:r w:rsidRPr="00DA0820">
        <w:t>Amennyiben regisztrált a felhasználó, tud posztot írni a blogra. Ehhez  a blog oldalon, illetve a saját profiljában a posztjai mellett lát egy ’Létrehozás’ gombot, aminek segítségével tud posztot írni.</w:t>
      </w:r>
    </w:p>
    <w:p w14:paraId="614CB98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poszt_írás</w:t>
      </w:r>
      <w:proofErr w:type="spellEnd"/>
      <w:r>
        <w:rPr>
          <w:rFonts w:ascii="Consolas" w:hAnsi="Consolas"/>
          <w:color w:val="0F1115"/>
        </w:rPr>
        <w:t>()</w:t>
      </w:r>
    </w:p>
    <w:p w14:paraId="5775953B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’a felhasználó bejelentkezett’ THEN</w:t>
      </w:r>
    </w:p>
    <w:p w14:paraId="54EACC9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űrlap:</w:t>
      </w:r>
    </w:p>
    <w:p w14:paraId="4EB722E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cím (MAX karakter)</w:t>
      </w:r>
    </w:p>
    <w:p w14:paraId="62C3E42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tartalom (MAX karakter)</w:t>
      </w:r>
    </w:p>
    <w:p w14:paraId="1014378F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összegzés (opcionális, MAX karakter)</w:t>
      </w:r>
    </w:p>
    <w:p w14:paraId="72A433CD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címkék (lenyíló lista + új címke hozzáadása)</w:t>
      </w:r>
    </w:p>
    <w:p w14:paraId="20642AE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képek (MAX 10 fájl)</w:t>
      </w:r>
    </w:p>
    <w:p w14:paraId="3DCF657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SELECT státusz (vázlat vagy publikált)</w:t>
      </w:r>
    </w:p>
    <w:p w14:paraId="587570BB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"Mentés":</w:t>
      </w:r>
    </w:p>
    <w:p w14:paraId="2C72AD98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IF ’cím és tartalom nem üres’ THEN</w:t>
      </w:r>
    </w:p>
    <w:p w14:paraId="467A7D21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SAVE poszt adatbázisba</w:t>
      </w:r>
    </w:p>
    <w:p w14:paraId="641F3DD1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DISPLAY ’sikeres mentés’</w:t>
      </w:r>
    </w:p>
    <w:p w14:paraId="1D936B2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ELSE</w:t>
      </w:r>
    </w:p>
    <w:p w14:paraId="3B832E35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DISPLAY ’hiba: kötelező mezők’</w:t>
      </w:r>
    </w:p>
    <w:p w14:paraId="32907C1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END IF</w:t>
      </w:r>
    </w:p>
    <w:p w14:paraId="6BF4B00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ELSE</w:t>
      </w:r>
    </w:p>
    <w:p w14:paraId="2512EA0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REDIRECT bejelentkezés</w:t>
      </w:r>
    </w:p>
    <w:p w14:paraId="61A983A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3F2BBD5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0C0A6947" w14:textId="77777777" w:rsidR="00E77919" w:rsidRPr="001B6A51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067579A6" w14:textId="1A1F64FE" w:rsidR="00E77919" w:rsidRDefault="00E77919" w:rsidP="00EE52F9">
      <w:pPr>
        <w:pStyle w:val="Stlus3"/>
      </w:pPr>
      <w:bookmarkStart w:id="130" w:name="_Toc214439428"/>
      <w:bookmarkStart w:id="131" w:name="_Toc226391614"/>
      <w:bookmarkStart w:id="132" w:name="_Toc227149947"/>
      <w:r>
        <w:t>Mintakészítő</w:t>
      </w:r>
      <w:bookmarkEnd w:id="130"/>
      <w:bookmarkEnd w:id="131"/>
      <w:bookmarkEnd w:id="132"/>
    </w:p>
    <w:p w14:paraId="63C89943" w14:textId="77777777" w:rsidR="00E77919" w:rsidRPr="00DA0820" w:rsidRDefault="00E77919" w:rsidP="00E77919">
      <w:r>
        <w:t>Itt a felhasználó egy általa választott képet feltölthet, amiból aztán egy mintát készít neki a programunk, amit felhasználhat különböző hobbikhoz útmutatóként.</w:t>
      </w:r>
    </w:p>
    <w:p w14:paraId="21AC95E1" w14:textId="77777777" w:rsidR="00E77919" w:rsidRDefault="00E77919" w:rsidP="00EE52F9">
      <w:pPr>
        <w:pStyle w:val="Stlus4"/>
      </w:pPr>
      <w:bookmarkStart w:id="133" w:name="_Toc214439429"/>
      <w:bookmarkStart w:id="134" w:name="_Toc226391615"/>
      <w:bookmarkStart w:id="135" w:name="_Toc227149948"/>
      <w:r>
        <w:t>Adatok bekérése</w:t>
      </w:r>
      <w:bookmarkEnd w:id="133"/>
      <w:bookmarkEnd w:id="134"/>
      <w:bookmarkEnd w:id="135"/>
    </w:p>
    <w:p w14:paraId="74FE99D9" w14:textId="77777777" w:rsidR="00E77919" w:rsidRPr="00DA0820" w:rsidRDefault="00E77919" w:rsidP="00E77919">
      <w:r w:rsidRPr="00DA0820">
        <w:t>Elsőként három opció közül választhat a felhasználó: horgolás, kötés, vagy hímzés. Hímzés kiválasztása esetén egyből a képfájl feltöltése következik, mivel a fonalmennyiség automatikusan kiválasztásra kerül. A másik két opció választása után a felhasználó kiválasztja, hogy milyen vastagságú fonallal tervezi készíteni a projektjét. Ezek az opciók rádiógombokkal jelennek meg</w:t>
      </w:r>
      <w:r>
        <w:t xml:space="preserve">. </w:t>
      </w:r>
      <w:r w:rsidRPr="00DA0820">
        <w:t>Amennyiben a választását később módosítaná, a lépések melletti ’Vissza’ gombokkal könnyedén visszamehet, és megteheti.</w:t>
      </w:r>
    </w:p>
    <w:p w14:paraId="6661141D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mintakészítő_start</w:t>
      </w:r>
      <w:proofErr w:type="spellEnd"/>
      <w:r>
        <w:rPr>
          <w:rFonts w:ascii="Consolas" w:hAnsi="Consolas"/>
          <w:color w:val="0F1115"/>
        </w:rPr>
        <w:t>()</w:t>
      </w:r>
    </w:p>
    <w:p w14:paraId="354D872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technika választás: horgolás, kötés, hímzés (rádiógombok)</w:t>
      </w:r>
    </w:p>
    <w:p w14:paraId="7A46F59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hímzés THEN</w:t>
      </w:r>
    </w:p>
    <w:p w14:paraId="0F4805C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kép_feltöltés</w:t>
      </w:r>
      <w:proofErr w:type="spellEnd"/>
    </w:p>
    <w:p w14:paraId="5911B8F8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ELSE</w:t>
      </w:r>
    </w:p>
    <w:p w14:paraId="17F1E59A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’fonal vastagság választása’ (rádiógombok)</w:t>
      </w:r>
    </w:p>
    <w:p w14:paraId="360200D0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05E60A6D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652AA96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kép_feltöltés</w:t>
      </w:r>
      <w:proofErr w:type="spellEnd"/>
      <w:r>
        <w:rPr>
          <w:rFonts w:ascii="Consolas" w:hAnsi="Consolas"/>
          <w:color w:val="0F1115"/>
        </w:rPr>
        <w:t>()</w:t>
      </w:r>
    </w:p>
    <w:p w14:paraId="30B28C6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képfájl (formátum ellenőrzés)</w:t>
      </w:r>
    </w:p>
    <w:p w14:paraId="4CC1CC3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előnézet</w:t>
      </w:r>
    </w:p>
    <w:p w14:paraId="41C3868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"Minta készítése":</w:t>
      </w:r>
    </w:p>
    <w:p w14:paraId="050C1C18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REDIRECT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minta_megjelenítése</w:t>
      </w:r>
      <w:proofErr w:type="spellEnd"/>
      <w:r>
        <w:rPr>
          <w:rFonts w:ascii="Consolas" w:hAnsi="Consolas"/>
          <w:color w:val="0F1115"/>
        </w:rPr>
        <w:t xml:space="preserve"> oldal</w:t>
      </w:r>
    </w:p>
    <w:p w14:paraId="3C9E89A7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FUNCTION</w:t>
      </w:r>
    </w:p>
    <w:p w14:paraId="2913A9B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726236A7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vissza_gomb</w:t>
      </w:r>
      <w:proofErr w:type="spellEnd"/>
      <w:r>
        <w:rPr>
          <w:rFonts w:ascii="Consolas" w:hAnsi="Consolas"/>
          <w:color w:val="0F1115"/>
        </w:rPr>
        <w:t>()</w:t>
      </w:r>
    </w:p>
    <w:p w14:paraId="3CD7A3D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"Vissza":</w:t>
      </w:r>
    </w:p>
    <w:p w14:paraId="37B4929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GO_TO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előző_lépés</w:t>
      </w:r>
      <w:proofErr w:type="spellEnd"/>
    </w:p>
    <w:p w14:paraId="2567B85E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FUNCTION</w:t>
      </w:r>
    </w:p>
    <w:p w14:paraId="1718B303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29982ACC" w14:textId="77777777" w:rsidR="00E77919" w:rsidRDefault="00E77919" w:rsidP="00E77919"/>
    <w:p w14:paraId="4DAE8A22" w14:textId="77777777" w:rsidR="00E77919" w:rsidRDefault="00E77919" w:rsidP="00EE52F9">
      <w:pPr>
        <w:pStyle w:val="Stlus4"/>
      </w:pPr>
      <w:bookmarkStart w:id="136" w:name="_Toc214439430"/>
      <w:bookmarkStart w:id="137" w:name="_Toc226391616"/>
      <w:bookmarkStart w:id="138" w:name="_Toc227149949"/>
      <w:r>
        <w:t>Minta megjelenítése</w:t>
      </w:r>
      <w:bookmarkEnd w:id="136"/>
      <w:bookmarkEnd w:id="137"/>
      <w:bookmarkEnd w:id="138"/>
    </w:p>
    <w:p w14:paraId="3BF612C4" w14:textId="77777777" w:rsidR="00E77919" w:rsidRPr="00DA0820" w:rsidRDefault="00E77919" w:rsidP="00E77919">
      <w:r w:rsidRPr="00DA0820">
        <w:t>A feltöltött kép megjelenik egy vásznon, immár olyan verzióban, ami alapján a felhasználó el tudja kezdeni a projektjét. A program egy pixeles stílusú táblát hoz létre az eredeti képből, a megadott kép nagyságának és a kiválasztott cellaméretnek az elosztásával. Az itt kiszámolt érték szerint csoportosítja a program a kép pixeleit, és a leggyakrabban előforduló színt jeleníti meg, viszont amennyiben mindegyik más, átlagolja a színeket.</w:t>
      </w:r>
      <w:r>
        <w:t xml:space="preserve"> Ezek mellett számos egyéb eszközzel tudja optimalizálni az elkészült képet.</w:t>
      </w:r>
    </w:p>
    <w:p w14:paraId="6A3ACFED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minta_megjelenítése</w:t>
      </w:r>
      <w:proofErr w:type="spellEnd"/>
      <w:r>
        <w:rPr>
          <w:rFonts w:ascii="Consolas" w:hAnsi="Consolas"/>
          <w:color w:val="0F1115"/>
        </w:rPr>
        <w:t>()</w:t>
      </w:r>
    </w:p>
    <w:p w14:paraId="6D47B86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LOAD feltöltött kép</w:t>
      </w:r>
    </w:p>
    <w:p w14:paraId="737AF4B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CONVERT kép pixeles táblává (cellaméret alapján)</w:t>
      </w:r>
    </w:p>
    <w:p w14:paraId="4F0A85C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GROUP </w:t>
      </w:r>
      <w:proofErr w:type="spellStart"/>
      <w:r>
        <w:rPr>
          <w:rFonts w:ascii="Consolas" w:hAnsi="Consolas"/>
          <w:color w:val="0F1115"/>
        </w:rPr>
        <w:t>pixels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color</w:t>
      </w:r>
      <w:proofErr w:type="spellEnd"/>
      <w:r>
        <w:rPr>
          <w:rFonts w:ascii="Consolas" w:hAnsi="Consolas"/>
          <w:color w:val="0F1115"/>
        </w:rPr>
        <w:t xml:space="preserve"> (legtöbb előforduló vagy átlagolás)</w:t>
      </w:r>
    </w:p>
    <w:p w14:paraId="61BA8B17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4C76D7DB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interaktív vászon:</w:t>
      </w:r>
    </w:p>
    <w:p w14:paraId="0643D8FC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pixel méret (UPDATE kép automatikusan)</w:t>
      </w:r>
    </w:p>
    <w:p w14:paraId="73E7E8A7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színek száma és módosítás</w:t>
      </w:r>
    </w:p>
    <w:p w14:paraId="22D535D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szegély méret</w:t>
      </w:r>
    </w:p>
    <w:p w14:paraId="687F7DF4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CHECKBOX sorok haladáshoz (elhalványítás)</w:t>
      </w:r>
    </w:p>
    <w:p w14:paraId="7E0FD55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4078C41F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"Letöltés":</w:t>
      </w:r>
    </w:p>
    <w:p w14:paraId="7408BEC9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EXPORT minta (pixeles formátumban)</w:t>
      </w:r>
    </w:p>
    <w:p w14:paraId="0E8C29F2" w14:textId="77777777" w:rsidR="00E77919" w:rsidRDefault="00E77919" w:rsidP="00E77919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3231E562" w14:textId="12F4DD5C" w:rsidR="00E77919" w:rsidRDefault="00E77919" w:rsidP="00EE52F9">
      <w:pPr>
        <w:pStyle w:val="Stlus1"/>
      </w:pPr>
      <w:bookmarkStart w:id="139" w:name="_Toc227149950"/>
      <w:r>
        <w:lastRenderedPageBreak/>
        <w:t>Tesztelési dokumentáció</w:t>
      </w:r>
      <w:bookmarkEnd w:id="139"/>
    </w:p>
    <w:p w14:paraId="3F39AA7B" w14:textId="6071F0C7" w:rsidR="00E77919" w:rsidRDefault="00E77919" w:rsidP="00EE52F9">
      <w:pPr>
        <w:pStyle w:val="Stlus2"/>
      </w:pPr>
      <w:bookmarkStart w:id="140" w:name="_Toc223072651"/>
      <w:bookmarkStart w:id="141" w:name="_Toc227149951"/>
      <w:r>
        <w:t>Backend tesztek</w:t>
      </w:r>
      <w:bookmarkEnd w:id="140"/>
      <w:bookmarkEnd w:id="141"/>
    </w:p>
    <w:p w14:paraId="224E0E45" w14:textId="1D0CADDD" w:rsidR="00E77919" w:rsidRDefault="00E77919" w:rsidP="00EE52F9">
      <w:pPr>
        <w:pStyle w:val="Stlus3"/>
      </w:pPr>
      <w:bookmarkStart w:id="142" w:name="_Toc223072652"/>
      <w:bookmarkStart w:id="143" w:name="_Toc227149952"/>
      <w:r>
        <w:t>Összefoglaló</w:t>
      </w:r>
      <w:bookmarkEnd w:id="142"/>
      <w:bookmarkEnd w:id="143"/>
    </w:p>
    <w:p w14:paraId="278641E3" w14:textId="77777777" w:rsidR="00E77919" w:rsidRDefault="00E77919" w:rsidP="00E77919">
      <w:r>
        <w:t>A projektünk backend tesztelését Postman alkalmazással végeztük, ahol egy külön környezetet hoztunk létre a teszteléshez, így változók segítségével egyszerűbben és hatékonyabban tudtunk tesztelni. A tesztben összesen 42 lekérdezést teszteltünk, ezekből a legfontosabb 17-et dokumentáltunk le. Ezen tesztek célja az volt, hogy leellenőrizzük a következőket: működő bejelentkezés és regisztráció, ehhez kapcsolódóan működő kijelentkezés; a felhasználó által elvégezhető műveletek helyesen kerülnek-e lekérdezésre, az adatok amiket a felhasználó feltölt elküldésre kerül; vendégként illetve bejelentkezett felhasználóként is helyesen működik-e a rendelés, minden adat megfelelően megy át; illetve hogy az adminisztrátor is tud-e megfelelően intézkedni a hatáskörében megadottak szerint.</w:t>
      </w:r>
    </w:p>
    <w:p w14:paraId="649A6C9E" w14:textId="77777777" w:rsidR="00E77919" w:rsidRDefault="00E77919" w:rsidP="00E77919">
      <w:r>
        <w:t xml:space="preserve">A táblázat tartalmazza, hogy a teszt a felsoroltak közül melyik csoportba tartozik, pontosan milyen tesztet végeztünk, milyen metódust milyen elérési úton használtunk (ezek mindig </w:t>
      </w:r>
      <w:hyperlink r:id="rId49" w:history="1">
        <w:r w:rsidRPr="00AC653C">
          <w:rPr>
            <w:rStyle w:val="Hiperhivatkozs"/>
          </w:rPr>
          <w:t>http://localhost:8000/api</w:t>
        </w:r>
      </w:hyperlink>
      <w:r>
        <w:t xml:space="preserve"> címmel kezdődnek), milyen adatot küldtünk el a tesztnek, és végül milyen eredményt kaptunk vissza. Emellett a Postmanben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 használunk azon tesztek futtatására, ahol a felhasználó azonosítására van szükség.</w:t>
      </w:r>
    </w:p>
    <w:p w14:paraId="1345CA5C" w14:textId="77777777" w:rsidR="00E77919" w:rsidRDefault="00E77919" w:rsidP="00E77919">
      <w:r>
        <w:t>Ezen tesztek az alábbi táblázatban láthatók:</w:t>
      </w:r>
    </w:p>
    <w:p w14:paraId="7770E08B" w14:textId="229FE969" w:rsidR="00E77919" w:rsidRPr="00ED7FCA" w:rsidRDefault="00E77919" w:rsidP="00EE52F9">
      <w:pPr>
        <w:pStyle w:val="Stlus3"/>
      </w:pPr>
      <w:bookmarkStart w:id="144" w:name="_Toc223072653"/>
      <w:bookmarkStart w:id="145" w:name="_Toc227149953"/>
      <w:r>
        <w:t>Tesztesetek</w:t>
      </w:r>
      <w:bookmarkEnd w:id="144"/>
      <w:bookmarkEnd w:id="145"/>
    </w:p>
    <w:tbl>
      <w:tblPr>
        <w:tblStyle w:val="Tblzatrcsos1vilgos2jellszn"/>
        <w:tblW w:w="10407" w:type="dxa"/>
        <w:jc w:val="center"/>
        <w:tblBorders>
          <w:top w:val="single" w:sz="4" w:space="0" w:color="A64C0E"/>
          <w:left w:val="single" w:sz="4" w:space="0" w:color="A64C0E"/>
          <w:bottom w:val="single" w:sz="4" w:space="0" w:color="A64C0E"/>
          <w:right w:val="single" w:sz="4" w:space="0" w:color="A64C0E"/>
          <w:insideH w:val="single" w:sz="4" w:space="0" w:color="A64C0E"/>
          <w:insideV w:val="single" w:sz="4" w:space="0" w:color="A64C0E"/>
        </w:tblBorders>
        <w:tblLook w:val="04A0" w:firstRow="1" w:lastRow="0" w:firstColumn="1" w:lastColumn="0" w:noHBand="0" w:noVBand="1"/>
      </w:tblPr>
      <w:tblGrid>
        <w:gridCol w:w="1935"/>
        <w:gridCol w:w="1848"/>
        <w:gridCol w:w="1978"/>
        <w:gridCol w:w="2809"/>
        <w:gridCol w:w="1837"/>
      </w:tblGrid>
      <w:tr w:rsidR="00E77919" w14:paraId="343A301B" w14:textId="77777777" w:rsidTr="0036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40632C62" w14:textId="77777777" w:rsidR="00E77919" w:rsidRDefault="00E77919" w:rsidP="00E77919">
            <w:pPr>
              <w:jc w:val="center"/>
            </w:pPr>
            <w:r>
              <w:t>Teszt csoportja, leírás</w:t>
            </w:r>
          </w:p>
        </w:tc>
        <w:tc>
          <w:tcPr>
            <w:tcW w:w="1848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37AA770E" w14:textId="77777777" w:rsidR="00E77919" w:rsidRDefault="00E77919" w:rsidP="00E779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Teszt neve</w:t>
            </w:r>
          </w:p>
        </w:tc>
        <w:tc>
          <w:tcPr>
            <w:tcW w:w="1978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21A62A8E" w14:textId="77777777" w:rsidR="00E77919" w:rsidRDefault="00E77919" w:rsidP="00E779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Metódus</w:t>
            </w:r>
          </w:p>
        </w:tc>
        <w:tc>
          <w:tcPr>
            <w:tcW w:w="2809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7EBB5496" w14:textId="77777777" w:rsidR="00E77919" w:rsidRDefault="00E77919" w:rsidP="00E779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- JSON</w:t>
            </w:r>
          </w:p>
        </w:tc>
        <w:tc>
          <w:tcPr>
            <w:tcW w:w="1837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73A8F7E0" w14:textId="77777777" w:rsidR="00E77919" w:rsidRDefault="00E77919" w:rsidP="00E779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Eredmény</w:t>
            </w:r>
          </w:p>
        </w:tc>
      </w:tr>
      <w:tr w:rsidR="00E77919" w14:paraId="2BDCDFA4" w14:textId="77777777" w:rsidTr="00361FE1">
        <w:trPr>
          <w:trHeight w:val="1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 w:val="restart"/>
            <w:tcBorders>
              <w:top w:val="single" w:sz="12" w:space="0" w:color="A64C0E"/>
            </w:tcBorders>
            <w:shd w:val="clear" w:color="auto" w:fill="F7CAAC" w:themeFill="accent2" w:themeFillTint="66"/>
            <w:vAlign w:val="center"/>
          </w:tcPr>
          <w:p w14:paraId="37544CA8" w14:textId="77777777" w:rsidR="00E77919" w:rsidRDefault="00E77919" w:rsidP="00E77919">
            <w:pPr>
              <w:jc w:val="left"/>
              <w:rPr>
                <w:b w:val="0"/>
                <w:bCs w:val="0"/>
              </w:rPr>
            </w:pPr>
            <w:r>
              <w:t>Bejelentkezés/</w:t>
            </w:r>
          </w:p>
          <w:p w14:paraId="380DA27F" w14:textId="77777777" w:rsidR="00E77919" w:rsidRDefault="00E77919" w:rsidP="00E77919">
            <w:pPr>
              <w:jc w:val="left"/>
              <w:rPr>
                <w:b w:val="0"/>
                <w:bCs w:val="0"/>
              </w:rPr>
            </w:pPr>
            <w:r>
              <w:t xml:space="preserve">Regisztráció </w:t>
            </w:r>
          </w:p>
          <w:p w14:paraId="7E1FB754" w14:textId="77777777" w:rsidR="00E77919" w:rsidRDefault="00E77919" w:rsidP="00E77919">
            <w:pPr>
              <w:jc w:val="left"/>
              <w:rPr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 xml:space="preserve">– </w:t>
            </w:r>
          </w:p>
          <w:p w14:paraId="21C8FF83" w14:textId="77777777" w:rsidR="00E77919" w:rsidRPr="00745959" w:rsidRDefault="00E77919" w:rsidP="00E77919">
            <w:pPr>
              <w:jc w:val="left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Itt ellenőrizzük hogy a mentett felhasználó be tud-e lépni, az újonnan jött felhasználó tud-e regisztrálni, és a felhasználók ki tudnak e lépni. Emellett ezeket teszteltük hibás adatokkal is.</w:t>
            </w:r>
          </w:p>
        </w:tc>
        <w:tc>
          <w:tcPr>
            <w:tcW w:w="1848" w:type="dxa"/>
            <w:tcBorders>
              <w:top w:val="single" w:sz="12" w:space="0" w:color="A64C0E"/>
            </w:tcBorders>
            <w:vAlign w:val="center"/>
          </w:tcPr>
          <w:p w14:paraId="36FF10F1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 bejelentkezés</w:t>
            </w:r>
          </w:p>
        </w:tc>
        <w:tc>
          <w:tcPr>
            <w:tcW w:w="1978" w:type="dxa"/>
            <w:tcBorders>
              <w:top w:val="single" w:sz="12" w:space="0" w:color="A64C0E"/>
            </w:tcBorders>
            <w:vAlign w:val="center"/>
          </w:tcPr>
          <w:p w14:paraId="7239CAE9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/login</w:t>
            </w:r>
          </w:p>
        </w:tc>
        <w:tc>
          <w:tcPr>
            <w:tcW w:w="2809" w:type="dxa"/>
            <w:tcBorders>
              <w:top w:val="single" w:sz="12" w:space="0" w:color="A64C0E"/>
            </w:tcBorders>
            <w:vAlign w:val="center"/>
          </w:tcPr>
          <w:p w14:paraId="2E2A32EC" w14:textId="77777777" w:rsidR="00E77919" w:rsidRPr="0038174B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</w:pP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>{</w:t>
            </w:r>
          </w:p>
          <w:p w14:paraId="23F05F54" w14:textId="77777777" w:rsidR="00E77919" w:rsidRPr="0038174B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</w:pPr>
            <w:r w:rsidRPr="0038174B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hu-HU"/>
              </w:rPr>
              <w:t>"email"</w:t>
            </w: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 xml:space="preserve">: </w:t>
            </w:r>
            <w:r w:rsidRPr="0038174B"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eastAsia="hu-HU"/>
              </w:rPr>
              <w:t>"test@example.com"</w:t>
            </w: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>,</w:t>
            </w:r>
          </w:p>
          <w:p w14:paraId="5785D9F4" w14:textId="77777777" w:rsidR="00E77919" w:rsidRPr="0038174B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</w:pPr>
            <w:r w:rsidRPr="0038174B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hu-HU"/>
              </w:rPr>
              <w:t>"password"</w:t>
            </w: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 xml:space="preserve">: </w:t>
            </w:r>
            <w:r w:rsidRPr="0038174B"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eastAsia="hu-HU"/>
              </w:rPr>
              <w:t>Jelszó</w:t>
            </w:r>
            <w:r w:rsidRPr="0038174B"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eastAsia="hu-HU"/>
              </w:rPr>
              <w:t>12345678."</w:t>
            </w:r>
          </w:p>
          <w:p w14:paraId="45074792" w14:textId="77777777" w:rsidR="00E77919" w:rsidRPr="0038174B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eastAsia="hu-HU"/>
              </w:rPr>
            </w:pP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>}</w:t>
            </w:r>
          </w:p>
        </w:tc>
        <w:tc>
          <w:tcPr>
            <w:tcW w:w="1837" w:type="dxa"/>
            <w:tcBorders>
              <w:top w:val="single" w:sz="12" w:space="0" w:color="A64C0E"/>
            </w:tcBorders>
            <w:vAlign w:val="center"/>
          </w:tcPr>
          <w:p w14:paraId="43519563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200 - OK</w:t>
            </w:r>
          </w:p>
        </w:tc>
      </w:tr>
      <w:tr w:rsidR="00E77919" w14:paraId="0371CFF3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537C66E7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66847AF7" w14:textId="6577318F" w:rsidR="00E77919" w:rsidRDefault="00361FE1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 hibás jelszóval</w:t>
            </w:r>
          </w:p>
        </w:tc>
        <w:tc>
          <w:tcPr>
            <w:tcW w:w="1978" w:type="dxa"/>
            <w:vAlign w:val="center"/>
          </w:tcPr>
          <w:p w14:paraId="036E47C6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/login</w:t>
            </w:r>
          </w:p>
        </w:tc>
        <w:tc>
          <w:tcPr>
            <w:tcW w:w="2809" w:type="dxa"/>
            <w:vAlign w:val="center"/>
          </w:tcPr>
          <w:p w14:paraId="38C43BF0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5B3C4B31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"email"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"test@example.com"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31D6AF2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"password"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"jelszo"</w:t>
            </w:r>
          </w:p>
          <w:p w14:paraId="0A9C9F15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358FA1F3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6244BF64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Hibás adatok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</w:p>
          <w:p w14:paraId="026F508D" w14:textId="175240FC" w:rsidR="00361FE1" w:rsidRPr="00361FE1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sz w:val="24"/>
                <w:szCs w:val="20"/>
              </w:rPr>
              <w:t xml:space="preserve"> – 401 </w:t>
            </w:r>
            <w:r w:rsidR="00361FE1">
              <w:rPr>
                <w:sz w:val="24"/>
                <w:szCs w:val="20"/>
              </w:rPr>
              <w:t>–</w:t>
            </w:r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Unathorized</w:t>
            </w:r>
            <w:proofErr w:type="spellEnd"/>
          </w:p>
        </w:tc>
      </w:tr>
      <w:tr w:rsidR="00E77919" w14:paraId="793A8336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40433C86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6E75C7B2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 regisztráció</w:t>
            </w:r>
          </w:p>
        </w:tc>
        <w:tc>
          <w:tcPr>
            <w:tcW w:w="1978" w:type="dxa"/>
            <w:vAlign w:val="center"/>
          </w:tcPr>
          <w:p w14:paraId="377ADF37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register</w:t>
            </w:r>
            <w:proofErr w:type="spellEnd"/>
          </w:p>
        </w:tc>
        <w:tc>
          <w:tcPr>
            <w:tcW w:w="2809" w:type="dxa"/>
            <w:vAlign w:val="center"/>
          </w:tcPr>
          <w:p w14:paraId="7FD21C04" w14:textId="77777777" w:rsidR="00E77919" w:rsidRPr="00ED7FC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3A89B9E4" w14:textId="77777777" w:rsidR="00E77919" w:rsidRPr="00ED7FC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name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 xml:space="preserve">"Példa 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Regsiztráció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50AD4428" w14:textId="77777777" w:rsidR="00E77919" w:rsidRPr="00ED7FC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"email"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"pelda@example.com"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221C94B1" w14:textId="77777777" w:rsidR="00E77919" w:rsidRPr="00ED7FC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"password"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"Jelszo12345."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D80FBD4" w14:textId="77777777" w:rsidR="00E77919" w:rsidRPr="00ED7FC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lastRenderedPageBreak/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password_confirmation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"Jelszo12345."</w:t>
            </w:r>
          </w:p>
          <w:p w14:paraId="1849D054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62C9F7F6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E77919" w14:paraId="4CA10DC8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54C8AF91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32043EBE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Sikertelen regisztráció</w:t>
            </w:r>
          </w:p>
        </w:tc>
        <w:tc>
          <w:tcPr>
            <w:tcW w:w="1978" w:type="dxa"/>
            <w:vAlign w:val="center"/>
          </w:tcPr>
          <w:p w14:paraId="67E7DC88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register</w:t>
            </w:r>
            <w:proofErr w:type="spellEnd"/>
          </w:p>
        </w:tc>
        <w:tc>
          <w:tcPr>
            <w:tcW w:w="2809" w:type="dxa"/>
            <w:vAlign w:val="center"/>
          </w:tcPr>
          <w:p w14:paraId="4504419F" w14:textId="77777777" w:rsidR="00E77919" w:rsidRPr="009B65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4F564009" w14:textId="77777777" w:rsidR="00E77919" w:rsidRPr="009B65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name</w:t>
            </w:r>
            <w:proofErr w:type="spellEnd"/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Példa Helytelen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AE379DA" w14:textId="77777777" w:rsidR="00E77919" w:rsidRPr="009B65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"email"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helytelen@example</w:t>
            </w:r>
            <w:proofErr w:type="spellEnd"/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43C67F34" w14:textId="77777777" w:rsidR="00E77919" w:rsidRPr="009B65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"password"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jelszó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10AD405" w14:textId="77777777" w:rsidR="00E77919" w:rsidRPr="009B65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password_confirmation</w:t>
            </w:r>
            <w:proofErr w:type="spellEnd"/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jelszó.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</w:p>
          <w:p w14:paraId="07748D66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1D6143C5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37719B82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Hibás adatok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</w:p>
          <w:p w14:paraId="1C6793E2" w14:textId="1A72FF31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 w:rsidR="00361FE1">
              <w:rPr>
                <w:sz w:val="24"/>
                <w:szCs w:val="20"/>
              </w:rPr>
              <w:t xml:space="preserve"> – 422 </w:t>
            </w:r>
            <w:proofErr w:type="spellStart"/>
            <w:r w:rsidR="00361FE1">
              <w:rPr>
                <w:sz w:val="24"/>
                <w:szCs w:val="20"/>
              </w:rPr>
              <w:t>Unprocessable</w:t>
            </w:r>
            <w:proofErr w:type="spellEnd"/>
          </w:p>
        </w:tc>
      </w:tr>
      <w:tr w:rsidR="00E77919" w14:paraId="372A024A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599A92D6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1A000C23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Kijelentkezés</w:t>
            </w:r>
          </w:p>
        </w:tc>
        <w:tc>
          <w:tcPr>
            <w:tcW w:w="1978" w:type="dxa"/>
            <w:vAlign w:val="center"/>
          </w:tcPr>
          <w:p w14:paraId="0EDE5FE1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/logout</w:t>
            </w:r>
          </w:p>
        </w:tc>
        <w:tc>
          <w:tcPr>
            <w:tcW w:w="2809" w:type="dxa"/>
            <w:vAlign w:val="center"/>
          </w:tcPr>
          <w:p w14:paraId="0410E0F5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37" w:type="dxa"/>
            <w:vAlign w:val="center"/>
          </w:tcPr>
          <w:p w14:paraId="1692BC8C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1657FA6A" w14:textId="77777777" w:rsidR="00E77919" w:rsidRPr="008E5A82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"Kijelentkezve"</w:t>
            </w:r>
          </w:p>
          <w:p w14:paraId="482E66C9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– 200 - OK</w:t>
            </w:r>
          </w:p>
        </w:tc>
      </w:tr>
      <w:tr w:rsidR="00E77919" w14:paraId="54349385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 w:val="restart"/>
            <w:shd w:val="clear" w:color="auto" w:fill="F7CAAC" w:themeFill="accent2" w:themeFillTint="66"/>
            <w:vAlign w:val="center"/>
          </w:tcPr>
          <w:p w14:paraId="61A69F7B" w14:textId="77777777" w:rsidR="00E77919" w:rsidRDefault="00E77919" w:rsidP="00E77919">
            <w:pPr>
              <w:jc w:val="left"/>
              <w:rPr>
                <w:b w:val="0"/>
                <w:bCs w:val="0"/>
              </w:rPr>
            </w:pPr>
            <w:r>
              <w:t xml:space="preserve">Felhasználó által végezhető műveletek </w:t>
            </w:r>
          </w:p>
          <w:p w14:paraId="50412047" w14:textId="77777777" w:rsidR="00E77919" w:rsidRDefault="00E77919" w:rsidP="00E77919">
            <w:pPr>
              <w:jc w:val="left"/>
              <w:rPr>
                <w:b w:val="0"/>
                <w:bCs w:val="0"/>
              </w:rPr>
            </w:pPr>
            <w:r>
              <w:t>-</w:t>
            </w:r>
          </w:p>
          <w:p w14:paraId="6D802187" w14:textId="77777777" w:rsidR="00E77919" w:rsidRPr="00745959" w:rsidRDefault="00E77919" w:rsidP="00E77919">
            <w:pPr>
              <w:jc w:val="left"/>
              <w:rPr>
                <w:b w:val="0"/>
                <w:bCs w:val="0"/>
                <w:sz w:val="24"/>
                <w:szCs w:val="18"/>
              </w:rPr>
            </w:pPr>
            <w:r>
              <w:rPr>
                <w:b w:val="0"/>
                <w:bCs w:val="0"/>
                <w:sz w:val="24"/>
                <w:szCs w:val="20"/>
              </w:rPr>
              <w:t>Teszteljük, hogy a felhasználó profilján csak a saját posztjai jelennek e meg</w:t>
            </w:r>
            <w:r>
              <w:rPr>
                <w:b w:val="0"/>
                <w:bCs w:val="0"/>
                <w:sz w:val="24"/>
                <w:szCs w:val="18"/>
              </w:rPr>
              <w:t>, tud-e helyesen posztot feltölteni, illetve kommentelni, és utána a saját kommentjét törölni.</w:t>
            </w:r>
          </w:p>
        </w:tc>
        <w:tc>
          <w:tcPr>
            <w:tcW w:w="1848" w:type="dxa"/>
            <w:vAlign w:val="center"/>
          </w:tcPr>
          <w:p w14:paraId="67931ACC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Felhasználó posztjai</w:t>
            </w:r>
          </w:p>
        </w:tc>
        <w:tc>
          <w:tcPr>
            <w:tcW w:w="1978" w:type="dxa"/>
            <w:vAlign w:val="center"/>
          </w:tcPr>
          <w:p w14:paraId="1177ED89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GET</w:t>
            </w:r>
            <w:proofErr w:type="spellEnd"/>
            <w:r>
              <w:t xml:space="preserve"> - /</w:t>
            </w:r>
            <w:proofErr w:type="spellStart"/>
            <w:r>
              <w:t>user</w:t>
            </w:r>
            <w:proofErr w:type="spellEnd"/>
            <w:r>
              <w:t>/</w:t>
            </w:r>
            <w:proofErr w:type="spellStart"/>
            <w:r>
              <w:t>posts</w:t>
            </w:r>
            <w:proofErr w:type="spellEnd"/>
          </w:p>
        </w:tc>
        <w:tc>
          <w:tcPr>
            <w:tcW w:w="2809" w:type="dxa"/>
            <w:vAlign w:val="center"/>
          </w:tcPr>
          <w:p w14:paraId="40E06A0D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37" w:type="dxa"/>
            <w:vAlign w:val="center"/>
          </w:tcPr>
          <w:p w14:paraId="7C5140EC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200 - OK</w:t>
            </w:r>
          </w:p>
        </w:tc>
      </w:tr>
      <w:tr w:rsidR="00E77919" w14:paraId="6DF10A6C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000C43D7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71933F82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Komment hozzáadása</w:t>
            </w:r>
          </w:p>
        </w:tc>
        <w:tc>
          <w:tcPr>
            <w:tcW w:w="1978" w:type="dxa"/>
            <w:vAlign w:val="center"/>
          </w:tcPr>
          <w:p w14:paraId="38F8451B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/blog/{{id}}</w:t>
            </w:r>
          </w:p>
          <w:p w14:paraId="277FED0F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comments</w:t>
            </w:r>
            <w:proofErr w:type="spellEnd"/>
          </w:p>
        </w:tc>
        <w:tc>
          <w:tcPr>
            <w:tcW w:w="2809" w:type="dxa"/>
            <w:vAlign w:val="center"/>
          </w:tcPr>
          <w:p w14:paraId="71B62087" w14:textId="77777777" w:rsidR="00E77919" w:rsidRPr="003626BE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730AD134" w14:textId="77777777" w:rsidR="00E77919" w:rsidRPr="003626BE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"komment"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"Ez egy teszt komment."</w:t>
            </w:r>
          </w:p>
          <w:p w14:paraId="0108A2F8" w14:textId="77777777" w:rsidR="00E77919" w:rsidRPr="003626BE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4360A6EF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E77919" w14:paraId="73074E76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5329B03E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015B20A8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Komment törlése</w:t>
            </w:r>
          </w:p>
        </w:tc>
        <w:tc>
          <w:tcPr>
            <w:tcW w:w="1978" w:type="dxa"/>
            <w:vAlign w:val="center"/>
          </w:tcPr>
          <w:p w14:paraId="20007040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DELETE</w:t>
            </w:r>
            <w:proofErr w:type="spellEnd"/>
            <w:r>
              <w:t xml:space="preserve"> - /</w:t>
            </w:r>
            <w:proofErr w:type="spellStart"/>
            <w:r>
              <w:t>comments</w:t>
            </w:r>
            <w:proofErr w:type="spellEnd"/>
          </w:p>
          <w:p w14:paraId="4BDF08F6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/{{id}}</w:t>
            </w:r>
          </w:p>
        </w:tc>
        <w:tc>
          <w:tcPr>
            <w:tcW w:w="2809" w:type="dxa"/>
            <w:vAlign w:val="center"/>
          </w:tcPr>
          <w:p w14:paraId="4667B62C" w14:textId="77777777" w:rsidR="00E77919" w:rsidRPr="003626BE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-</w:t>
            </w:r>
          </w:p>
        </w:tc>
        <w:tc>
          <w:tcPr>
            <w:tcW w:w="1837" w:type="dxa"/>
            <w:vAlign w:val="center"/>
          </w:tcPr>
          <w:p w14:paraId="13C48E41" w14:textId="77777777" w:rsidR="00E77919" w:rsidRPr="00ED7FC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76920609" w14:textId="77777777" w:rsidR="00E77919" w:rsidRPr="00ED7FC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Komment törölve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!"</w:t>
            </w:r>
          </w:p>
          <w:p w14:paraId="5AFE90D6" w14:textId="77777777" w:rsidR="00E77919" w:rsidRPr="00ED7FC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– 200 - OK</w:t>
            </w:r>
          </w:p>
        </w:tc>
      </w:tr>
      <w:tr w:rsidR="00E77919" w14:paraId="42968B0E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7A59F435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67FA9275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Kép hozzáadása</w:t>
            </w:r>
          </w:p>
        </w:tc>
        <w:tc>
          <w:tcPr>
            <w:tcW w:w="1978" w:type="dxa"/>
            <w:vAlign w:val="center"/>
          </w:tcPr>
          <w:p w14:paraId="12D1806D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upload-images</w:t>
            </w:r>
            <w:proofErr w:type="spellEnd"/>
          </w:p>
        </w:tc>
        <w:tc>
          <w:tcPr>
            <w:tcW w:w="2809" w:type="dxa"/>
            <w:vAlign w:val="center"/>
          </w:tcPr>
          <w:p w14:paraId="0A389AFC" w14:textId="77777777" w:rsidR="00E77919" w:rsidRPr="00ED7FCA" w:rsidRDefault="00E77919" w:rsidP="00E77919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formdata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: [{</w:t>
            </w:r>
          </w:p>
          <w:p w14:paraId="389E70AB" w14:textId="77777777" w:rsidR="00E77919" w:rsidRPr="00ED7FCA" w:rsidRDefault="00E77919" w:rsidP="00E77919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key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images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[]"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1550FA9" w14:textId="77777777" w:rsidR="00E77919" w:rsidRPr="00ED7FCA" w:rsidRDefault="00E77919" w:rsidP="00E77919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"type"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"file"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2746A16F" w14:textId="77777777" w:rsidR="00E77919" w:rsidRPr="00ED7FCA" w:rsidRDefault="00E77919" w:rsidP="00E77919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uuid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"9becc218-d27c-40f8-804b-d223af91d198"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5BABED66" w14:textId="77777777" w:rsidR="00E77919" w:rsidRPr="00ED7FCA" w:rsidRDefault="00E77919" w:rsidP="00E77919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src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"/C:/Users/User</w:t>
            </w:r>
          </w:p>
          <w:p w14:paraId="6DBF463B" w14:textId="77777777" w:rsidR="00E77919" w:rsidRPr="00ED7FCA" w:rsidRDefault="00E77919" w:rsidP="00E77919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/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Downloads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/kep.jpg"</w:t>
            </w:r>
          </w:p>
          <w:p w14:paraId="5DF64004" w14:textId="77777777" w:rsidR="00E77919" w:rsidRPr="00ED7FCA" w:rsidRDefault="00E77919" w:rsidP="00E77919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}]</w:t>
            </w:r>
          </w:p>
        </w:tc>
        <w:tc>
          <w:tcPr>
            <w:tcW w:w="1837" w:type="dxa"/>
            <w:vAlign w:val="center"/>
          </w:tcPr>
          <w:p w14:paraId="4B02B996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E77919" w14:paraId="34DD46FF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24617094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4928A519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Poszt hozzáadása</w:t>
            </w:r>
          </w:p>
        </w:tc>
        <w:tc>
          <w:tcPr>
            <w:tcW w:w="1978" w:type="dxa"/>
            <w:vAlign w:val="center"/>
          </w:tcPr>
          <w:p w14:paraId="375286ED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posts</w:t>
            </w:r>
            <w:proofErr w:type="spellEnd"/>
          </w:p>
        </w:tc>
        <w:tc>
          <w:tcPr>
            <w:tcW w:w="2809" w:type="dxa"/>
            <w:vAlign w:val="center"/>
          </w:tcPr>
          <w:p w14:paraId="740EF994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7D89878A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title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"Tes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z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t Pos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z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t"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2021C52D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content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Szöveg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4A96158E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"status"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"közzétett"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7AC5C9FD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cimke_ids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: [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],</w:t>
            </w:r>
          </w:p>
          <w:p w14:paraId="10E2F436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"fo_kep_id"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</w:p>
          <w:p w14:paraId="6DBF747C" w14:textId="77777777" w:rsidR="00E77919" w:rsidRPr="00ED7FCA" w:rsidRDefault="00E77919" w:rsidP="00E77919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64E4B414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E77919" w14:paraId="739E4450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27F97569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281A0FA4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Poszt módosítása</w:t>
            </w:r>
          </w:p>
        </w:tc>
        <w:tc>
          <w:tcPr>
            <w:tcW w:w="1978" w:type="dxa"/>
            <w:vAlign w:val="center"/>
          </w:tcPr>
          <w:p w14:paraId="0AD6DFE5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PUT – </w:t>
            </w:r>
          </w:p>
          <w:p w14:paraId="70581B72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posts</w:t>
            </w:r>
            <w:proofErr w:type="spellEnd"/>
            <w:r>
              <w:t>/{{</w:t>
            </w:r>
            <w:proofErr w:type="spellStart"/>
            <w:r>
              <w:t>id</w:t>
            </w:r>
            <w:proofErr w:type="spellEnd"/>
            <w:r>
              <w:t>}}</w:t>
            </w:r>
          </w:p>
        </w:tc>
        <w:tc>
          <w:tcPr>
            <w:tcW w:w="2809" w:type="dxa"/>
            <w:vAlign w:val="center"/>
          </w:tcPr>
          <w:p w14:paraId="7F21DAA6" w14:textId="77777777" w:rsidR="00E77919" w:rsidRPr="003626BE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50CE046B" w14:textId="77777777" w:rsidR="00E77919" w:rsidRPr="003626BE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title</w:t>
            </w:r>
            <w:proofErr w:type="spellEnd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Frissített név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0A8C6F4A" w14:textId="77777777" w:rsidR="00E77919" w:rsidRPr="003626BE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content</w:t>
            </w:r>
            <w:proofErr w:type="spellEnd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Frissített tartalom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48962B5F" w14:textId="77777777" w:rsidR="00E77919" w:rsidRPr="003626BE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"status"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"közzétett"</w:t>
            </w:r>
          </w:p>
          <w:p w14:paraId="440AABE9" w14:textId="77777777" w:rsidR="00E77919" w:rsidRPr="003626BE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6871DFA9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200 - OK</w:t>
            </w:r>
          </w:p>
        </w:tc>
      </w:tr>
      <w:tr w:rsidR="00361FE1" w14:paraId="578D2854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shd w:val="clear" w:color="auto" w:fill="F7CAAC" w:themeFill="accent2" w:themeFillTint="66"/>
            <w:vAlign w:val="center"/>
          </w:tcPr>
          <w:p w14:paraId="25056CAA" w14:textId="77777777" w:rsidR="00361FE1" w:rsidRDefault="00361FE1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5C26724C" w14:textId="445B3F89" w:rsidR="00361FE1" w:rsidRDefault="00361FE1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Nem létező termék lekérése</w:t>
            </w:r>
          </w:p>
        </w:tc>
        <w:tc>
          <w:tcPr>
            <w:tcW w:w="1978" w:type="dxa"/>
            <w:vAlign w:val="center"/>
          </w:tcPr>
          <w:p w14:paraId="49FBC4D2" w14:textId="08541711" w:rsidR="00361FE1" w:rsidRDefault="00361FE1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GET</w:t>
            </w:r>
            <w:proofErr w:type="spellEnd"/>
            <w:r>
              <w:t xml:space="preserve"> -/</w:t>
            </w:r>
            <w:proofErr w:type="spellStart"/>
            <w:r>
              <w:t>termekek</w:t>
            </w:r>
            <w:proofErr w:type="spellEnd"/>
            <w:r>
              <w:t>/9999</w:t>
            </w:r>
          </w:p>
        </w:tc>
        <w:tc>
          <w:tcPr>
            <w:tcW w:w="2809" w:type="dxa"/>
            <w:vAlign w:val="center"/>
          </w:tcPr>
          <w:p w14:paraId="5ABA85C1" w14:textId="5B3B7A38" w:rsidR="00361FE1" w:rsidRPr="003626BE" w:rsidRDefault="00361FE1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-</w:t>
            </w:r>
          </w:p>
        </w:tc>
        <w:tc>
          <w:tcPr>
            <w:tcW w:w="1837" w:type="dxa"/>
            <w:vAlign w:val="center"/>
          </w:tcPr>
          <w:p w14:paraId="40AA124F" w14:textId="1EF7D34D" w:rsidR="00361FE1" w:rsidRDefault="00361FE1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  <w:tr w:rsidR="0069033D" w14:paraId="68B5DF32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 w:val="restart"/>
            <w:shd w:val="clear" w:color="auto" w:fill="F7CAAC" w:themeFill="accent2" w:themeFillTint="66"/>
            <w:vAlign w:val="center"/>
          </w:tcPr>
          <w:p w14:paraId="19AF9CD0" w14:textId="77777777" w:rsidR="0069033D" w:rsidRDefault="0069033D" w:rsidP="00E77919">
            <w:pPr>
              <w:jc w:val="left"/>
              <w:rPr>
                <w:b w:val="0"/>
                <w:bCs w:val="0"/>
              </w:rPr>
            </w:pPr>
            <w:r>
              <w:t>Rendelés</w:t>
            </w:r>
          </w:p>
          <w:p w14:paraId="011F92D6" w14:textId="77777777" w:rsidR="0069033D" w:rsidRDefault="0069033D" w:rsidP="00E77919">
            <w:pPr>
              <w:jc w:val="left"/>
              <w:rPr>
                <w:b w:val="0"/>
                <w:bCs w:val="0"/>
              </w:rPr>
            </w:pPr>
            <w:r>
              <w:t>–</w:t>
            </w:r>
          </w:p>
          <w:p w14:paraId="3350C2DB" w14:textId="77777777" w:rsidR="0069033D" w:rsidRPr="00745959" w:rsidRDefault="0069033D" w:rsidP="00E77919">
            <w:pPr>
              <w:jc w:val="left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Itt megnézzük a rendelési funkciókat, azon belül is a termék kosárhoz adását, illetve a rendelés működését külön vendégként, külön pedig bejelentkezett felhasználóként.</w:t>
            </w:r>
          </w:p>
        </w:tc>
        <w:tc>
          <w:tcPr>
            <w:tcW w:w="1848" w:type="dxa"/>
            <w:vAlign w:val="center"/>
          </w:tcPr>
          <w:p w14:paraId="3C501E5B" w14:textId="77777777" w:rsidR="0069033D" w:rsidRDefault="0069033D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Kosárhoz adás</w:t>
            </w:r>
          </w:p>
        </w:tc>
        <w:tc>
          <w:tcPr>
            <w:tcW w:w="1978" w:type="dxa"/>
            <w:vAlign w:val="center"/>
          </w:tcPr>
          <w:p w14:paraId="68A96362" w14:textId="77777777" w:rsidR="0069033D" w:rsidRDefault="0069033D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kosar</w:t>
            </w:r>
            <w:proofErr w:type="spellEnd"/>
            <w:r>
              <w:t>/</w:t>
            </w:r>
            <w:proofErr w:type="spellStart"/>
            <w:r>
              <w:t>hozzaad</w:t>
            </w:r>
            <w:proofErr w:type="spellEnd"/>
          </w:p>
        </w:tc>
        <w:tc>
          <w:tcPr>
            <w:tcW w:w="2809" w:type="dxa"/>
            <w:vAlign w:val="center"/>
          </w:tcPr>
          <w:p w14:paraId="45569259" w14:textId="77777777" w:rsidR="0069033D" w:rsidRPr="003626BE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253941D1" w14:textId="77777777" w:rsidR="0069033D" w:rsidRPr="003626BE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"termek_id"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209EAE78" w14:textId="77777777" w:rsidR="0069033D" w:rsidRPr="003626BE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mennyiseg</w:t>
            </w:r>
            <w:proofErr w:type="spellEnd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0297E646" w14:textId="77777777" w:rsidR="0069033D" w:rsidRPr="003626BE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user_id</w:t>
            </w:r>
            <w:proofErr w:type="spellEnd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</w:p>
          <w:p w14:paraId="1869B325" w14:textId="77777777" w:rsidR="0069033D" w:rsidRPr="003626BE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2A0A5043" w14:textId="77777777" w:rsidR="0069033D" w:rsidRDefault="0069033D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200 - OK</w:t>
            </w:r>
          </w:p>
        </w:tc>
      </w:tr>
      <w:tr w:rsidR="0069033D" w14:paraId="6163D999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24407E99" w14:textId="77777777" w:rsidR="0069033D" w:rsidRDefault="0069033D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5945699B" w14:textId="77777777" w:rsidR="0069033D" w:rsidRDefault="0069033D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Rendelés vendégként</w:t>
            </w:r>
          </w:p>
        </w:tc>
        <w:tc>
          <w:tcPr>
            <w:tcW w:w="1978" w:type="dxa"/>
            <w:vAlign w:val="center"/>
          </w:tcPr>
          <w:p w14:paraId="56F137B9" w14:textId="77777777" w:rsidR="0069033D" w:rsidRDefault="0069033D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rendeles</w:t>
            </w:r>
            <w:proofErr w:type="spellEnd"/>
          </w:p>
        </w:tc>
        <w:tc>
          <w:tcPr>
            <w:tcW w:w="2809" w:type="dxa"/>
            <w:vAlign w:val="center"/>
          </w:tcPr>
          <w:p w14:paraId="7EF39AEE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628B9DC9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termekek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:{</w:t>
            </w:r>
          </w:p>
          <w:p w14:paraId="213115A4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"termek_id"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73180473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mennyiseg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7B6FA1BD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"szin_id"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hu-HU"/>
              </w:rPr>
              <w:t>null</w:t>
            </w:r>
          </w:p>
          <w:p w14:paraId="049CDA82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}</w:t>
            </w:r>
          </w:p>
          <w:p w14:paraId="107750AC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4C5E86BD" w14:textId="77777777" w:rsidR="0069033D" w:rsidRDefault="0069033D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69033D" w14:paraId="2DAC2EA7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4E9FB3B9" w14:textId="77777777" w:rsidR="0069033D" w:rsidRDefault="0069033D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5FBEA4AF" w14:textId="77777777" w:rsidR="0069033D" w:rsidRDefault="0069033D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Rendelés felhasználóként</w:t>
            </w:r>
          </w:p>
        </w:tc>
        <w:tc>
          <w:tcPr>
            <w:tcW w:w="1978" w:type="dxa"/>
            <w:vAlign w:val="center"/>
          </w:tcPr>
          <w:p w14:paraId="2FC0BDAB" w14:textId="77777777" w:rsidR="0069033D" w:rsidRDefault="0069033D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rendeles</w:t>
            </w:r>
            <w:proofErr w:type="spellEnd"/>
          </w:p>
        </w:tc>
        <w:tc>
          <w:tcPr>
            <w:tcW w:w="2809" w:type="dxa"/>
            <w:vAlign w:val="center"/>
          </w:tcPr>
          <w:p w14:paraId="103918C6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79781AA0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"felhasznalo_id"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0FA25CE5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termekek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: [</w:t>
            </w:r>
          </w:p>
          <w:p w14:paraId="62D27EE7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{</w:t>
            </w:r>
          </w:p>
          <w:p w14:paraId="405B4939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"termek_id"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0914D95D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mennyiseg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7FE38D76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"szin_id"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</w:t>
            </w:r>
          </w:p>
          <w:p w14:paraId="57B6EF69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},</w:t>
            </w:r>
          </w:p>
          <w:p w14:paraId="200B7F9D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{</w:t>
            </w:r>
          </w:p>
          <w:p w14:paraId="742B7629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"termek_id"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3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4260F1B7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mennyiseg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3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1C25C5D6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"szin_id"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hu-HU"/>
              </w:rPr>
              <w:t>null</w:t>
            </w:r>
          </w:p>
          <w:p w14:paraId="702359BD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}</w:t>
            </w:r>
          </w:p>
          <w:p w14:paraId="17368DF1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]</w:t>
            </w:r>
          </w:p>
          <w:p w14:paraId="22F007C8" w14:textId="77777777" w:rsidR="0069033D" w:rsidRPr="007F5283" w:rsidRDefault="0069033D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6D674418" w14:textId="77777777" w:rsidR="0069033D" w:rsidRDefault="0069033D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E77919" w14:paraId="0450FD33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 w:val="restart"/>
            <w:shd w:val="clear" w:color="auto" w:fill="F7CAAC" w:themeFill="accent2" w:themeFillTint="66"/>
            <w:vAlign w:val="center"/>
          </w:tcPr>
          <w:p w14:paraId="41867FBB" w14:textId="77777777" w:rsidR="00E77919" w:rsidRDefault="00E77919" w:rsidP="00E77919">
            <w:pPr>
              <w:jc w:val="left"/>
              <w:rPr>
                <w:b w:val="0"/>
                <w:bCs w:val="0"/>
              </w:rPr>
            </w:pPr>
            <w:r>
              <w:t>Adminisztrátor hatáskörei</w:t>
            </w:r>
          </w:p>
          <w:p w14:paraId="5FDEF236" w14:textId="77777777" w:rsidR="00E77919" w:rsidRDefault="00E77919" w:rsidP="00E77919">
            <w:pPr>
              <w:jc w:val="left"/>
              <w:rPr>
                <w:b w:val="0"/>
                <w:bCs w:val="0"/>
              </w:rPr>
            </w:pPr>
            <w:r>
              <w:t>-</w:t>
            </w:r>
          </w:p>
          <w:p w14:paraId="06FEF430" w14:textId="77777777" w:rsidR="00E77919" w:rsidRPr="00745959" w:rsidRDefault="00E77919" w:rsidP="00E77919">
            <w:pPr>
              <w:jc w:val="left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Természetesen a felhasználónak nincs teljes hatásköre, így az adminisztrátor tud posztokat törölni, terméket hozzáadni, illetve azokat módosítani és törölni.</w:t>
            </w:r>
          </w:p>
        </w:tc>
        <w:tc>
          <w:tcPr>
            <w:tcW w:w="1848" w:type="dxa"/>
            <w:vAlign w:val="center"/>
          </w:tcPr>
          <w:p w14:paraId="7DEA7E7F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Poszt törlése</w:t>
            </w:r>
          </w:p>
        </w:tc>
        <w:tc>
          <w:tcPr>
            <w:tcW w:w="1978" w:type="dxa"/>
            <w:vAlign w:val="center"/>
          </w:tcPr>
          <w:p w14:paraId="2803BCA8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DELETE</w:t>
            </w:r>
            <w:proofErr w:type="spellEnd"/>
            <w:r>
              <w:t xml:space="preserve"> - /</w:t>
            </w:r>
            <w:proofErr w:type="spellStart"/>
            <w:r>
              <w:t>admin</w:t>
            </w:r>
            <w:proofErr w:type="spellEnd"/>
            <w:r>
              <w:t>/blog</w:t>
            </w:r>
          </w:p>
          <w:p w14:paraId="32694FE0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/{{id}}</w:t>
            </w:r>
          </w:p>
        </w:tc>
        <w:tc>
          <w:tcPr>
            <w:tcW w:w="2809" w:type="dxa"/>
            <w:vAlign w:val="center"/>
          </w:tcPr>
          <w:p w14:paraId="0D2A0BDC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37" w:type="dxa"/>
            <w:vAlign w:val="center"/>
          </w:tcPr>
          <w:p w14:paraId="2115B557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58DA89D8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"Bejegyzés törölve"</w:t>
            </w:r>
          </w:p>
          <w:p w14:paraId="52E708FF" w14:textId="77777777" w:rsidR="00E77919" w:rsidRPr="007F5283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- </w:t>
            </w:r>
            <w:r w:rsidRPr="007F5283">
              <w:rPr>
                <w:sz w:val="24"/>
                <w:szCs w:val="20"/>
              </w:rPr>
              <w:t>200 - OK</w:t>
            </w:r>
          </w:p>
        </w:tc>
      </w:tr>
      <w:tr w:rsidR="00E77919" w14:paraId="7FD9B7F8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320E49D9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6933C5C6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 hozzáadása</w:t>
            </w:r>
          </w:p>
        </w:tc>
        <w:tc>
          <w:tcPr>
            <w:tcW w:w="1978" w:type="dxa"/>
            <w:vAlign w:val="center"/>
          </w:tcPr>
          <w:p w14:paraId="023722C3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termekek</w:t>
            </w:r>
            <w:proofErr w:type="spellEnd"/>
          </w:p>
        </w:tc>
        <w:tc>
          <w:tcPr>
            <w:tcW w:w="2809" w:type="dxa"/>
            <w:vAlign w:val="center"/>
          </w:tcPr>
          <w:p w14:paraId="183D408D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00E20D10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"nev"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"Tes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z</w:t>
            </w:r>
            <w:r w:rsidRPr="001737D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t Termék"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7B1BCCE4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"kategoria_id"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74903BDD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"ar"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2990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5C558E63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"darab"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50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5944449B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"leiras"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"Ez egy teszt termék leírása."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2B08C394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"fo_kep_id"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hu-HU"/>
              </w:rPr>
              <w:t>null</w:t>
            </w:r>
          </w:p>
          <w:p w14:paraId="0A43D35E" w14:textId="77777777" w:rsidR="00E77919" w:rsidRPr="002A6A90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1837" w:type="dxa"/>
            <w:vAlign w:val="center"/>
          </w:tcPr>
          <w:p w14:paraId="67108561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E77919" w14:paraId="0398DC62" w14:textId="77777777" w:rsidTr="00361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vMerge/>
            <w:shd w:val="clear" w:color="auto" w:fill="F7CAAC" w:themeFill="accent2" w:themeFillTint="66"/>
            <w:vAlign w:val="center"/>
          </w:tcPr>
          <w:p w14:paraId="5E73AE36" w14:textId="77777777" w:rsidR="00E77919" w:rsidRDefault="00E77919" w:rsidP="00E77919">
            <w:pPr>
              <w:jc w:val="left"/>
            </w:pPr>
          </w:p>
        </w:tc>
        <w:tc>
          <w:tcPr>
            <w:tcW w:w="1848" w:type="dxa"/>
            <w:vAlign w:val="center"/>
          </w:tcPr>
          <w:p w14:paraId="16EF370B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 törlése</w:t>
            </w:r>
          </w:p>
        </w:tc>
        <w:tc>
          <w:tcPr>
            <w:tcW w:w="1978" w:type="dxa"/>
            <w:vAlign w:val="center"/>
          </w:tcPr>
          <w:p w14:paraId="721F6A46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DELETE</w:t>
            </w:r>
            <w:proofErr w:type="spellEnd"/>
            <w:r>
              <w:t xml:space="preserve"> -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termekek</w:t>
            </w:r>
            <w:proofErr w:type="spellEnd"/>
          </w:p>
          <w:p w14:paraId="3A3CF1FF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/{{id}}</w:t>
            </w:r>
          </w:p>
        </w:tc>
        <w:tc>
          <w:tcPr>
            <w:tcW w:w="2809" w:type="dxa"/>
            <w:vAlign w:val="center"/>
          </w:tcPr>
          <w:p w14:paraId="4F1C9323" w14:textId="77777777" w:rsidR="00E77919" w:rsidRDefault="00E77919" w:rsidP="00E7791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37" w:type="dxa"/>
            <w:vAlign w:val="center"/>
          </w:tcPr>
          <w:p w14:paraId="164574D8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01A02EC1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"Termék törölve"</w:t>
            </w:r>
          </w:p>
          <w:p w14:paraId="792E62FF" w14:textId="77777777" w:rsidR="00E77919" w:rsidRPr="001737DA" w:rsidRDefault="00E77919" w:rsidP="00E77919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– 200 - OK</w:t>
            </w:r>
          </w:p>
        </w:tc>
      </w:tr>
    </w:tbl>
    <w:p w14:paraId="1A4B517A" w14:textId="77777777" w:rsidR="00B777D2" w:rsidRDefault="00B777D2" w:rsidP="00B777D2"/>
    <w:p w14:paraId="56817FCC" w14:textId="70E41C24" w:rsidR="008A68E5" w:rsidRDefault="008A68E5" w:rsidP="00EE52F9">
      <w:pPr>
        <w:pStyle w:val="Stlus2"/>
      </w:pPr>
      <w:bookmarkStart w:id="146" w:name="_Toc223072654"/>
      <w:bookmarkStart w:id="147" w:name="_Toc227149954"/>
      <w:r>
        <w:lastRenderedPageBreak/>
        <w:t>Frontend tesztek</w:t>
      </w:r>
      <w:bookmarkEnd w:id="146"/>
      <w:bookmarkEnd w:id="147"/>
    </w:p>
    <w:p w14:paraId="4110A414" w14:textId="534D9A1C" w:rsidR="008A68E5" w:rsidRDefault="008A68E5" w:rsidP="00EE52F9">
      <w:pPr>
        <w:pStyle w:val="Stlus3"/>
        <w:rPr>
          <w:sz w:val="28"/>
        </w:rPr>
      </w:pPr>
      <w:bookmarkStart w:id="148" w:name="_Toc223072655"/>
      <w:bookmarkStart w:id="149" w:name="_Toc227149955"/>
      <w:r>
        <w:t>Összefoglaló</w:t>
      </w:r>
      <w:bookmarkEnd w:id="148"/>
      <w:bookmarkEnd w:id="149"/>
    </w:p>
    <w:p w14:paraId="36736D7B" w14:textId="77777777" w:rsidR="008A68E5" w:rsidRDefault="008A68E5" w:rsidP="008A68E5">
      <w:pPr>
        <w:spacing w:before="80" w:after="80"/>
      </w:pPr>
      <w:r>
        <w:t xml:space="preserve">Ebben a részben pedig az automatizált frontend tesztelésének eredményeit foglaljuk össze. A tesztelés célja annak ellenőrzése volt, hogy az alkalmazás felhasználói felülete az elvárásoknak megfelelően viselkedik-e: a navigáció és az oldalátirányítások helyesek-e, az űrlapok megfelelően </w:t>
      </w:r>
      <w:proofErr w:type="spellStart"/>
      <w:r>
        <w:t>validálnak</w:t>
      </w:r>
      <w:proofErr w:type="spellEnd"/>
      <w:r>
        <w:t xml:space="preserve">-e, a kosár és a fizetési folyamat hibátlanul </w:t>
      </w:r>
      <w:proofErr w:type="spellStart"/>
      <w:r>
        <w:t>végigvihető</w:t>
      </w:r>
      <w:proofErr w:type="spellEnd"/>
      <w:r>
        <w:t>-e, illetve a blog funkciók elérhetők és helyesen jelennek-e meg.</w:t>
      </w:r>
    </w:p>
    <w:p w14:paraId="053BD5D6" w14:textId="77777777" w:rsidR="008A68E5" w:rsidRDefault="008A68E5" w:rsidP="008A68E5">
      <w:pPr>
        <w:spacing w:before="80" w:after="80"/>
      </w:pPr>
      <w:r>
        <w:t xml:space="preserve">A dokumentáció az összesen elkészített tesztek közül a 25 legfontosabbat emeltük ki. A tesztek Robot Framework keretrendszerrel és </w:t>
      </w:r>
      <w:proofErr w:type="spellStart"/>
      <w:r>
        <w:t>SeleniumLibrary</w:t>
      </w:r>
      <w:proofErr w:type="spellEnd"/>
      <w:r>
        <w:t xml:space="preserve"> segítségével futnak </w:t>
      </w:r>
      <w:proofErr w:type="spellStart"/>
      <w:r>
        <w:t>Chrome</w:t>
      </w:r>
      <w:proofErr w:type="spellEnd"/>
      <w:r>
        <w:t xml:space="preserve"> böngészőn, localhost:5173 fejlesztői szerveren. Az alábbi modulok kerültek lefedésre: </w:t>
      </w:r>
      <w:r>
        <w:rPr>
          <w:b/>
          <w:bCs/>
        </w:rPr>
        <w:t>Bejelentkezés, Regisztráció, Áruház, Kosár, Fizetés, Blog.</w:t>
      </w:r>
    </w:p>
    <w:p w14:paraId="63873786" w14:textId="77777777" w:rsidR="008A68E5" w:rsidRDefault="008A68E5" w:rsidP="008A68E5">
      <w:pPr>
        <w:spacing w:before="100" w:after="10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</w:tblGrid>
      <w:tr w:rsidR="008A68E5" w14:paraId="602D60A7" w14:textId="77777777" w:rsidTr="00361FE1">
        <w:trPr>
          <w:tblHeader/>
        </w:trPr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A0624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A7396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Tesztek száma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11988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Átment</w:t>
            </w:r>
          </w:p>
        </w:tc>
      </w:tr>
      <w:tr w:rsidR="008A68E5" w14:paraId="222D0959" w14:textId="77777777" w:rsidTr="00361FE1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1D663" w14:textId="77777777" w:rsidR="008A68E5" w:rsidRDefault="008A68E5" w:rsidP="00361FE1">
            <w:r>
              <w:rPr>
                <w:sz w:val="18"/>
                <w:szCs w:val="18"/>
              </w:rPr>
              <w:t>Bejelentkezés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A6723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37504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3/3</w:t>
            </w:r>
          </w:p>
        </w:tc>
      </w:tr>
      <w:tr w:rsidR="008A68E5" w14:paraId="1ABE539E" w14:textId="77777777" w:rsidTr="00361FE1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CC6E94" w14:textId="77777777" w:rsidR="008A68E5" w:rsidRDefault="008A68E5" w:rsidP="00361FE1">
            <w:r>
              <w:rPr>
                <w:sz w:val="18"/>
                <w:szCs w:val="18"/>
              </w:rPr>
              <w:t>Regisztráció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AF60A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DA20B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3/3</w:t>
            </w:r>
          </w:p>
        </w:tc>
      </w:tr>
      <w:tr w:rsidR="008A68E5" w14:paraId="1B7AECC9" w14:textId="77777777" w:rsidTr="00361FE1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AA327" w14:textId="77777777" w:rsidR="008A68E5" w:rsidRDefault="008A68E5" w:rsidP="00361FE1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1BEF9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82BF4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5/5</w:t>
            </w:r>
          </w:p>
        </w:tc>
      </w:tr>
      <w:tr w:rsidR="008A68E5" w14:paraId="1AD552CB" w14:textId="77777777" w:rsidTr="00361FE1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A96E3" w14:textId="77777777" w:rsidR="008A68E5" w:rsidRDefault="008A68E5" w:rsidP="00361FE1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B6153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18558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6/6</w:t>
            </w:r>
          </w:p>
        </w:tc>
      </w:tr>
      <w:tr w:rsidR="008A68E5" w14:paraId="4432B636" w14:textId="77777777" w:rsidTr="00361FE1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5F6B6" w14:textId="77777777" w:rsidR="008A68E5" w:rsidRDefault="008A68E5" w:rsidP="00361FE1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66A1A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133F3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6/6</w:t>
            </w:r>
          </w:p>
        </w:tc>
      </w:tr>
      <w:tr w:rsidR="008A68E5" w14:paraId="46FA7C3D" w14:textId="77777777" w:rsidTr="00361FE1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513A6" w14:textId="77777777" w:rsidR="008A68E5" w:rsidRDefault="008A68E5" w:rsidP="00361FE1">
            <w:r>
              <w:rPr>
                <w:sz w:val="18"/>
                <w:szCs w:val="18"/>
              </w:rPr>
              <w:t>Blog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FC5EF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93A9E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2/2</w:t>
            </w:r>
          </w:p>
        </w:tc>
      </w:tr>
      <w:tr w:rsidR="008A68E5" w14:paraId="5F8D60B2" w14:textId="77777777" w:rsidTr="00361FE1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7D1CE2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ÖSSZESEN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9D314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3A353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25/25</w:t>
            </w:r>
          </w:p>
        </w:tc>
      </w:tr>
    </w:tbl>
    <w:p w14:paraId="4DC379AF" w14:textId="77777777" w:rsidR="008A68E5" w:rsidRDefault="008A68E5" w:rsidP="008A68E5">
      <w:pPr>
        <w:spacing w:before="100" w:after="100"/>
        <w:rPr>
          <w:sz w:val="22"/>
        </w:rPr>
      </w:pPr>
    </w:p>
    <w:p w14:paraId="5F20136D" w14:textId="77777777" w:rsidR="008A68E5" w:rsidRDefault="008A68E5" w:rsidP="008A68E5">
      <w:pPr>
        <w:spacing w:before="100" w:after="100"/>
      </w:pPr>
    </w:p>
    <w:p w14:paraId="6C96292B" w14:textId="361A3224" w:rsidR="008A68E5" w:rsidRDefault="008A68E5" w:rsidP="00EE52F9">
      <w:pPr>
        <w:pStyle w:val="Stlus3"/>
      </w:pPr>
      <w:bookmarkStart w:id="150" w:name="_Toc223072656"/>
      <w:bookmarkStart w:id="151" w:name="_Toc227149956"/>
      <w:r>
        <w:t>Tesztesetek áttekintő táblázata</w:t>
      </w:r>
      <w:bookmarkEnd w:id="150"/>
      <w:bookmarkEnd w:id="151"/>
    </w:p>
    <w:p w14:paraId="57B63807" w14:textId="77777777" w:rsidR="008A68E5" w:rsidRDefault="008A68E5" w:rsidP="008A68E5">
      <w:pPr>
        <w:spacing w:before="80" w:after="80"/>
      </w:pPr>
      <w:r>
        <w:t>Az alábbi táblázat összesített képet nyújt az összes kiválasztott tesztesetről. Minden sor egy önálló tesztet reprezentál: tartalmazza az egyedi azonosítót, az érintett modult, a teszt rövid nevét, a Robot Framework scriptből vett kulcslépések kivonatát, a futtatáshoz használt konkrét teszt adatokat, az elvárt viselkedést, valamint a legutóbbi futtatás eredményét. A táblázat segítségével gyorsan áttekinthető, hogy az egyes modulokban hány teszteset szerepel, és azok milyen arányban teljesültek sikeresen.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240"/>
        <w:gridCol w:w="1521"/>
        <w:gridCol w:w="3889"/>
        <w:gridCol w:w="2080"/>
        <w:gridCol w:w="1170"/>
        <w:gridCol w:w="801"/>
      </w:tblGrid>
      <w:tr w:rsidR="008A68E5" w14:paraId="11E7446F" w14:textId="77777777" w:rsidTr="00361FE1">
        <w:trPr>
          <w:tblHeader/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0437B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97E7B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60263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neve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6514E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Script (kivonat)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9DFCC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adatok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B7360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5D5C9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Státusz</w:t>
            </w:r>
          </w:p>
        </w:tc>
      </w:tr>
      <w:tr w:rsidR="008A68E5" w14:paraId="27048CBA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90395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L-01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B50E1" w14:textId="77777777" w:rsidR="008A68E5" w:rsidRDefault="008A68E5" w:rsidP="00361FE1">
            <w:r>
              <w:rPr>
                <w:sz w:val="18"/>
                <w:szCs w:val="18"/>
              </w:rPr>
              <w:t>Bejelentkezés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ABB5B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Sikeres bejelentkezés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24FF2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teszt1231@example.com ...    Teszt123!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Succeed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1F877" w14:textId="77777777" w:rsidR="008A68E5" w:rsidRDefault="008A68E5" w:rsidP="00361FE1">
            <w:r>
              <w:rPr>
                <w:sz w:val="18"/>
                <w:szCs w:val="18"/>
              </w:rPr>
              <w:t>Email: teszt1231@example.com Jelszó: Teszt123!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5C951" w14:textId="77777777" w:rsidR="008A68E5" w:rsidRDefault="008A68E5" w:rsidP="00361FE1">
            <w:r>
              <w:rPr>
                <w:sz w:val="18"/>
                <w:szCs w:val="18"/>
              </w:rPr>
              <w:t>Átirányítás /Profil oldalra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90B54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0EB38FAF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79508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L-02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D4F76" w14:textId="77777777" w:rsidR="008A68E5" w:rsidRDefault="008A68E5" w:rsidP="00361FE1">
            <w:r>
              <w:rPr>
                <w:sz w:val="18"/>
                <w:szCs w:val="18"/>
              </w:rPr>
              <w:t>Bejelentkezés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E4FF0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Bejelentkezés hibás jelszóval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D7D96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teszt1231@example.com ...    WrongPass1!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79D56" w14:textId="77777777" w:rsidR="008A68E5" w:rsidRDefault="008A68E5" w:rsidP="00361FE1">
            <w:r>
              <w:rPr>
                <w:sz w:val="18"/>
                <w:szCs w:val="18"/>
              </w:rPr>
              <w:t>Email: teszt1231@example.com Jelszó: WrongPass1!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BCEC5" w14:textId="77777777" w:rsidR="008A68E5" w:rsidRDefault="008A68E5" w:rsidP="00361FE1">
            <w:r>
              <w:rPr>
                <w:sz w:val="18"/>
                <w:szCs w:val="18"/>
              </w:rPr>
              <w:t>Hibaüzenet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8564D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2A561D5E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BD989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L-03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50FA6" w14:textId="77777777" w:rsidR="008A68E5" w:rsidRDefault="008A68E5" w:rsidP="00361FE1">
            <w:r>
              <w:rPr>
                <w:sz w:val="18"/>
                <w:szCs w:val="18"/>
              </w:rPr>
              <w:t>Bejelentkezés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61397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Elfelejtett jelszó – érvényes email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A8237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Open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Forgot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Input Text    ...email...    teszt1231@example.com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xpath://button[contains(.,"Link küldése")]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://*[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(.,"Elküldtük")]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24349" w14:textId="77777777" w:rsidR="008A68E5" w:rsidRDefault="008A68E5" w:rsidP="00361FE1">
            <w:r>
              <w:rPr>
                <w:sz w:val="18"/>
                <w:szCs w:val="18"/>
              </w:rPr>
              <w:t>Email: teszt1231@example.com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C100E" w14:textId="77777777" w:rsidR="008A68E5" w:rsidRDefault="008A68E5" w:rsidP="00361FE1">
            <w:r>
              <w:rPr>
                <w:sz w:val="18"/>
                <w:szCs w:val="18"/>
              </w:rPr>
              <w:t>"Elküldtük a visszaállító linket" visszajelzés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095F8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68D1FD26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1638F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R-01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53891" w14:textId="77777777" w:rsidR="008A68E5" w:rsidRDefault="008A68E5" w:rsidP="00361FE1">
            <w:r>
              <w:rPr>
                <w:sz w:val="18"/>
                <w:szCs w:val="18"/>
              </w:rPr>
              <w:t>Regisztráció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807CA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Sikeres regisztráció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FA68D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tesztuser1232 ...    teszt1231@example.com ...    Teszt123! ...    Teszt123!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Succeed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544B8" w14:textId="77777777" w:rsidR="008A68E5" w:rsidRDefault="008A68E5" w:rsidP="00361FE1">
            <w:r>
              <w:rPr>
                <w:sz w:val="18"/>
                <w:szCs w:val="18"/>
              </w:rPr>
              <w:t>Felhasználónév: tesztuser1232 Email: teszt1231@example.com Jelszó: Teszt123!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A03FC" w14:textId="77777777" w:rsidR="008A68E5" w:rsidRDefault="008A68E5" w:rsidP="00361FE1">
            <w:r>
              <w:rPr>
                <w:sz w:val="18"/>
                <w:szCs w:val="18"/>
              </w:rPr>
              <w:t>Átirányítás /Profil oldalra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7BCC8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4596A643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9995B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R-02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D303E" w14:textId="77777777" w:rsidR="008A68E5" w:rsidRDefault="008A68E5" w:rsidP="00361FE1">
            <w:r>
              <w:rPr>
                <w:sz w:val="18"/>
                <w:szCs w:val="18"/>
              </w:rPr>
              <w:t>Regisztráció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0A1D9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Gyenge jelszóval nem regisztrál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DEE2E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tesztuser1231 ...    teszt123@example.com ...    123 ...    123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Password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72736" w14:textId="77777777" w:rsidR="008A68E5" w:rsidRDefault="008A68E5" w:rsidP="00361FE1">
            <w:r>
              <w:rPr>
                <w:sz w:val="18"/>
                <w:szCs w:val="18"/>
              </w:rPr>
              <w:t>Jelszó: 123 (&lt; 8 karakter)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82DEA" w14:textId="77777777" w:rsidR="008A68E5" w:rsidRDefault="008A68E5" w:rsidP="00361FE1">
            <w:r>
              <w:rPr>
                <w:sz w:val="18"/>
                <w:szCs w:val="18"/>
              </w:rPr>
              <w:t>"legalább 8 karakter" hibaüzenet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6480A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080D128F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53121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R-03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AA232" w14:textId="77777777" w:rsidR="008A68E5" w:rsidRDefault="008A68E5" w:rsidP="00361FE1">
            <w:r>
              <w:rPr>
                <w:sz w:val="18"/>
                <w:szCs w:val="18"/>
              </w:rPr>
              <w:t>Regisztráció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D1E85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Eltérő jelszavakkal nem regisztrál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8C3A8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tesztuser123 ...    teszt123@example.com ...    Teszt123! ...    Masik123!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Mismatched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Password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7013C" w14:textId="77777777" w:rsidR="008A68E5" w:rsidRDefault="008A68E5" w:rsidP="00361FE1">
            <w:r>
              <w:rPr>
                <w:sz w:val="18"/>
                <w:szCs w:val="18"/>
              </w:rPr>
              <w:t>Jelszó: Teszt123! Megerősítés: Masik123!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748B9" w14:textId="77777777" w:rsidR="008A68E5" w:rsidRDefault="008A68E5" w:rsidP="00361FE1">
            <w:r>
              <w:rPr>
                <w:sz w:val="18"/>
                <w:szCs w:val="18"/>
              </w:rPr>
              <w:t>"A két jelszó nem egyezik!" hibaüzenet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D8039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4062D89A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D9CBC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A-01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2DF9D" w14:textId="77777777" w:rsidR="008A68E5" w:rsidRDefault="008A68E5" w:rsidP="00361FE1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98C0A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Áruház oldal betöltődik, termékek megjelennek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E14CE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PRODUCT_CARD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FIRST_PRODUCT_TITLE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${FIRST_PRODUCT_PRICE}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0ED04" w14:textId="77777777" w:rsidR="008A68E5" w:rsidRDefault="008A68E5" w:rsidP="00361FE1">
            <w:r>
              <w:rPr>
                <w:sz w:val="18"/>
                <w:szCs w:val="18"/>
              </w:rPr>
              <w:t>URL: /</w:t>
            </w:r>
            <w:proofErr w:type="spellStart"/>
            <w:r>
              <w:rPr>
                <w:sz w:val="18"/>
                <w:szCs w:val="18"/>
              </w:rPr>
              <w:t>aruhaz</w:t>
            </w:r>
            <w:proofErr w:type="spellEnd"/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1858D" w14:textId="77777777" w:rsidR="008A68E5" w:rsidRDefault="008A68E5" w:rsidP="00361FE1">
            <w:r>
              <w:rPr>
                <w:sz w:val="18"/>
                <w:szCs w:val="18"/>
              </w:rPr>
              <w:t>Termék kártyák, cím és ár látható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D368F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690E7623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C5ED1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A-02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E4DB7" w14:textId="77777777" w:rsidR="008A68E5" w:rsidRDefault="008A68E5" w:rsidP="00361FE1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864DB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Keresőmező szöveg alapján szűr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21DAA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first_title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Text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FIRST_PRODUCT_TITLE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Evaluate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'${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first_title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}'[:4] Input Text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SEARCH_INPUT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visible_cards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://div[...]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9098E" w14:textId="77777777" w:rsidR="008A68E5" w:rsidRDefault="008A68E5" w:rsidP="00361FE1">
            <w:r>
              <w:rPr>
                <w:sz w:val="18"/>
                <w:szCs w:val="18"/>
              </w:rPr>
              <w:t>Keresési kulcsszó: az első termék nevének első 4 karaktere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05DBD" w14:textId="77777777" w:rsidR="008A68E5" w:rsidRDefault="008A68E5" w:rsidP="00361FE1">
            <w:r>
              <w:rPr>
                <w:sz w:val="18"/>
                <w:szCs w:val="18"/>
              </w:rPr>
              <w:t>Legalább 1 termék kártya látható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8C446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6C071CA0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70C35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A-03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C31E2" w14:textId="77777777" w:rsidR="008A68E5" w:rsidRDefault="008A68E5" w:rsidP="00361FE1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282D8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Nem létező keresésre nincs találat üzenet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266D7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Input Text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SEARCH_INPUT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   xyzxyzxyznemletezik999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xpath://div[contains(text(),"Nincs találat")]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04629" w14:textId="77777777" w:rsidR="008A68E5" w:rsidRDefault="008A68E5" w:rsidP="00361FE1">
            <w:r>
              <w:rPr>
                <w:sz w:val="18"/>
                <w:szCs w:val="18"/>
              </w:rPr>
              <w:t>Keresés: xyzxyzxyznemletezik999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056B5" w14:textId="77777777" w:rsidR="008A68E5" w:rsidRDefault="008A68E5" w:rsidP="00361FE1">
            <w:r>
              <w:rPr>
                <w:sz w:val="18"/>
                <w:szCs w:val="18"/>
              </w:rPr>
              <w:t>"Nincs találat" üzenet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B1FFD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75056D16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21FBB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lastRenderedPageBreak/>
              <w:t>A-04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841A4" w14:textId="77777777" w:rsidR="008A68E5" w:rsidRDefault="008A68E5" w:rsidP="00361FE1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B2252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 xml:space="preserve">Kosárba gomb megnyomása megnyitja a </w:t>
            </w:r>
            <w:proofErr w:type="spellStart"/>
            <w:r>
              <w:rPr>
                <w:b/>
                <w:bCs/>
                <w:sz w:val="18"/>
                <w:szCs w:val="18"/>
              </w:rPr>
              <w:t>modalt</w:t>
            </w:r>
            <w:proofErr w:type="spellEnd"/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07349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xpath://h2[contains(.,"Sikeresen hozzáadva")]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3AD01" w14:textId="77777777" w:rsidR="008A68E5" w:rsidRDefault="008A68E5" w:rsidP="00361FE1">
            <w:r>
              <w:rPr>
                <w:sz w:val="18"/>
                <w:szCs w:val="18"/>
              </w:rPr>
              <w:t>Első termék hozzáadása a kosárhoz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0F860" w14:textId="77777777" w:rsidR="008A68E5" w:rsidRDefault="008A68E5" w:rsidP="00361FE1">
            <w:r>
              <w:rPr>
                <w:sz w:val="18"/>
                <w:szCs w:val="18"/>
              </w:rPr>
              <w:t xml:space="preserve">"Sikeresen hozzáadva" </w:t>
            </w:r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53BD6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58C02F41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6D7DB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A-09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3D7EF" w14:textId="77777777" w:rsidR="008A68E5" w:rsidRDefault="008A68E5" w:rsidP="00361FE1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FAA8B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Ár szűrő szűri a termékeket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E4B3F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count_before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://div[...] Input Text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PRICE_MAX_INPUT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   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APPLY_PRICE_BTN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count_after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://div[...]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984EE" w14:textId="77777777" w:rsidR="008A68E5" w:rsidRDefault="008A68E5" w:rsidP="00361FE1">
            <w:r>
              <w:rPr>
                <w:sz w:val="18"/>
                <w:szCs w:val="18"/>
              </w:rPr>
              <w:t>Max ár beállítva: 1 Ft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D7E86" w14:textId="77777777" w:rsidR="008A68E5" w:rsidRDefault="008A68E5" w:rsidP="00361FE1">
            <w:r>
              <w:rPr>
                <w:sz w:val="18"/>
                <w:szCs w:val="18"/>
              </w:rPr>
              <w:t>Termékek száma csökken vagy változatlan marad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B88E8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6B996C4C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1BDEF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K-01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0542F" w14:textId="77777777" w:rsidR="008A68E5" w:rsidRDefault="008A68E5" w:rsidP="00361FE1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A9187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Üres kosár üzenete megjelenik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DA4A9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Go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KOSAR_URL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${EMPTY_CART_MSG}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02BF36" w14:textId="77777777" w:rsidR="008A68E5" w:rsidRDefault="008A68E5" w:rsidP="00361FE1">
            <w:r>
              <w:rPr>
                <w:sz w:val="18"/>
                <w:szCs w:val="18"/>
              </w:rPr>
              <w:t>URL: /</w:t>
            </w:r>
            <w:proofErr w:type="spellStart"/>
            <w:r>
              <w:rPr>
                <w:sz w:val="18"/>
                <w:szCs w:val="18"/>
              </w:rPr>
              <w:t>kosar</w:t>
            </w:r>
            <w:proofErr w:type="spellEnd"/>
            <w:r>
              <w:rPr>
                <w:sz w:val="18"/>
                <w:szCs w:val="18"/>
              </w:rPr>
              <w:t xml:space="preserve"> (üres kosár)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E4FF6" w14:textId="77777777" w:rsidR="008A68E5" w:rsidRDefault="008A68E5" w:rsidP="00361FE1">
            <w:r>
              <w:rPr>
                <w:sz w:val="18"/>
                <w:szCs w:val="18"/>
              </w:rPr>
              <w:t xml:space="preserve">"A </w:t>
            </w:r>
            <w:proofErr w:type="spellStart"/>
            <w:r>
              <w:rPr>
                <w:sz w:val="18"/>
                <w:szCs w:val="18"/>
              </w:rPr>
              <w:t>kosárod</w:t>
            </w:r>
            <w:proofErr w:type="spellEnd"/>
            <w:r>
              <w:rPr>
                <w:sz w:val="18"/>
                <w:szCs w:val="18"/>
              </w:rPr>
              <w:t xml:space="preserve"> üres" üzenet látható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E65EF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5BE4645D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C7DB7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K-02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FDB13" w14:textId="77777777" w:rsidR="008A68E5" w:rsidRDefault="008A68E5" w:rsidP="00361FE1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46303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Termék hozzáadása megjelenik a kosárban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72E47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MODAL_CART_BTN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CART_HEADER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Text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PRODUCT_COUNT_LABEL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termék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71882" w14:textId="77777777" w:rsidR="008A68E5" w:rsidRDefault="008A68E5" w:rsidP="00361FE1">
            <w:r>
              <w:rPr>
                <w:sz w:val="18"/>
                <w:szCs w:val="18"/>
              </w:rPr>
              <w:t>Első termék hozzáadva, átnavigálás a kosárba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40E57" w14:textId="77777777" w:rsidR="008A68E5" w:rsidRDefault="008A68E5" w:rsidP="00361FE1">
            <w:r>
              <w:rPr>
                <w:sz w:val="18"/>
                <w:szCs w:val="18"/>
              </w:rPr>
              <w:t>Termékszám felirat "termék" szót tartalmaz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6F4A7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78F3CB98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B1861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K-03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31DD9" w14:textId="77777777" w:rsidR="008A68E5" w:rsidRDefault="008A68E5" w:rsidP="00361FE1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CFB26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Termék eltávolítása a kosárból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BE187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MODAL_CART_BTN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REMOVE_BTN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REMOVE_BTN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${EMPTY_CART_MSG}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7FAA6" w14:textId="77777777" w:rsidR="008A68E5" w:rsidRDefault="008A68E5" w:rsidP="00361FE1">
            <w:r>
              <w:rPr>
                <w:sz w:val="18"/>
                <w:szCs w:val="18"/>
              </w:rPr>
              <w:t>Kosárba hozzáadott termék törlése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7567E" w14:textId="77777777" w:rsidR="008A68E5" w:rsidRDefault="008A68E5" w:rsidP="00361FE1">
            <w:r>
              <w:rPr>
                <w:sz w:val="18"/>
                <w:szCs w:val="18"/>
              </w:rPr>
              <w:t>Kosár üres lesz, üres kosár üzenet jelenik meg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E15B7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71269E00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67650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K-04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5AAB6" w14:textId="77777777" w:rsidR="008A68E5" w:rsidRDefault="008A68E5" w:rsidP="00361FE1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2E52D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Végösszeg Ft feliratot tartalmaz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EE01E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MODAL_CART_BTN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CART_TOTAL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total_text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Text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CART_TOTAL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total_text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Ft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8A09C" w14:textId="77777777" w:rsidR="008A68E5" w:rsidRDefault="008A68E5" w:rsidP="00361FE1">
            <w:r>
              <w:rPr>
                <w:sz w:val="18"/>
                <w:szCs w:val="18"/>
              </w:rPr>
              <w:t>Termék a kosárban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665FA" w14:textId="77777777" w:rsidR="008A68E5" w:rsidRDefault="008A68E5" w:rsidP="00361FE1">
            <w:r>
              <w:rPr>
                <w:sz w:val="18"/>
                <w:szCs w:val="18"/>
              </w:rPr>
              <w:t>Összeg "Ft" feliratot tartalmaz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2F17A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0FCBF892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8472E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K-05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FA02E" w14:textId="77777777" w:rsidR="008A68E5" w:rsidRDefault="008A68E5" w:rsidP="00361FE1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0D0EA" w14:textId="77777777" w:rsidR="008A68E5" w:rsidRDefault="008A68E5" w:rsidP="00361FE1">
            <w:proofErr w:type="spellStart"/>
            <w:r>
              <w:rPr>
                <w:b/>
                <w:bCs/>
                <w:sz w:val="18"/>
                <w:szCs w:val="18"/>
              </w:rPr>
              <w:t>Checkout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validálja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az üres szállítási adatokat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B706E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MODAL_CART_BTN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CHECKOUT_BTN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CHECKOUT_BTN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alert_present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Status ...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Handle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ACCEPT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alert_present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51A7B" w14:textId="77777777" w:rsidR="008A68E5" w:rsidRDefault="008A68E5" w:rsidP="00361FE1">
            <w:r>
              <w:rPr>
                <w:sz w:val="18"/>
                <w:szCs w:val="18"/>
              </w:rPr>
              <w:t>Szállítási adatok kitöltetlenül hagyva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5B773" w14:textId="77777777" w:rsidR="008A68E5" w:rsidRDefault="008A68E5" w:rsidP="00361FE1">
            <w:r>
              <w:rPr>
                <w:sz w:val="18"/>
                <w:szCs w:val="18"/>
              </w:rPr>
              <w:t xml:space="preserve">Böngésző </w:t>
            </w:r>
            <w:proofErr w:type="spellStart"/>
            <w:r>
              <w:rPr>
                <w:sz w:val="18"/>
                <w:szCs w:val="18"/>
              </w:rPr>
              <w:t>alert</w:t>
            </w:r>
            <w:proofErr w:type="spellEnd"/>
            <w:r>
              <w:rPr>
                <w:sz w:val="18"/>
                <w:szCs w:val="18"/>
              </w:rPr>
              <w:t xml:space="preserve"> jelenik meg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B9DA7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7770BC9E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BB7E8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K-06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B01F8" w14:textId="77777777" w:rsidR="008A68E5" w:rsidRDefault="008A68E5" w:rsidP="00361FE1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753E6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Érvénytelen irányítószám hibaüzenetet mutat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4A58FF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MODAL_CART_BTN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Input Text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FIELD_ZIP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   abc Press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FIELD_ZIP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   TAB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0.3s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xpath://span[contains(@class,"error-message")]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5228D" w14:textId="77777777" w:rsidR="008A68E5" w:rsidRDefault="008A68E5" w:rsidP="00361FE1">
            <w:r>
              <w:rPr>
                <w:sz w:val="18"/>
                <w:szCs w:val="18"/>
              </w:rPr>
              <w:t>Irányítószám: abc (nem szám)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B54FC" w14:textId="77777777" w:rsidR="008A68E5" w:rsidRDefault="008A68E5" w:rsidP="00361FE1">
            <w:proofErr w:type="spellStart"/>
            <w:r>
              <w:rPr>
                <w:sz w:val="18"/>
                <w:szCs w:val="18"/>
              </w:rPr>
              <w:t>error-message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span</w:t>
            </w:r>
            <w:proofErr w:type="spellEnd"/>
            <w:r>
              <w:rPr>
                <w:sz w:val="18"/>
                <w:szCs w:val="18"/>
              </w:rPr>
              <w:t xml:space="preserve">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8389E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4FF0EB31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0F495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F-01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3C349" w14:textId="77777777" w:rsidR="008A68E5" w:rsidRDefault="008A68E5" w:rsidP="00361FE1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7821D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Fizetési oldal betöltődik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76E06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MODAL_CART_BTN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Delivery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CHECKOUT_BTN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kosar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CARD_NUMBER_INPUT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4ADB3" w14:textId="77777777" w:rsidR="008A68E5" w:rsidRDefault="008A68E5" w:rsidP="00361FE1">
            <w:r>
              <w:rPr>
                <w:sz w:val="18"/>
                <w:szCs w:val="18"/>
              </w:rPr>
              <w:t>Érvényes szállítási adatok kitöltve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89DD9" w14:textId="77777777" w:rsidR="008A68E5" w:rsidRDefault="008A68E5" w:rsidP="00361FE1">
            <w:r>
              <w:rPr>
                <w:sz w:val="18"/>
                <w:szCs w:val="18"/>
              </w:rPr>
              <w:t>Kártya számmező látható a fizetési oldalon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C3DEF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78EFA540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BA0D2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lastRenderedPageBreak/>
              <w:t>F-02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59950" w14:textId="77777777" w:rsidR="008A68E5" w:rsidRDefault="008A68E5" w:rsidP="00361FE1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78A06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 xml:space="preserve">Üres </w:t>
            </w:r>
            <w:proofErr w:type="spellStart"/>
            <w:r>
              <w:rPr>
                <w:b/>
                <w:bCs/>
                <w:sz w:val="18"/>
                <w:szCs w:val="18"/>
              </w:rPr>
              <w:t>form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submitáláskor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hibaüzenet jelenik meg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26DA9A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...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SUBMIT_BTN_PAYMENT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Overlay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Please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correctly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D184C" w14:textId="77777777" w:rsidR="008A68E5" w:rsidRDefault="008A68E5" w:rsidP="00361FE1">
            <w:r>
              <w:rPr>
                <w:sz w:val="18"/>
                <w:szCs w:val="18"/>
              </w:rPr>
              <w:t xml:space="preserve">Fizetési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 xml:space="preserve"> kitöltetlenül hagyva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9C09F" w14:textId="77777777" w:rsidR="008A68E5" w:rsidRDefault="008A68E5" w:rsidP="00361FE1"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Please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correctly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F89A0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1E5103B0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37845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F-03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9B7D2" w14:textId="77777777" w:rsidR="008A68E5" w:rsidRDefault="008A68E5" w:rsidP="00361FE1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DDB71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Kártya szám formázás szóközöket illeszt be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843F6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... Input Text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CARD_NUMBER_INPUT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4111111111111111 ${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CARD_NUMBER_INPUT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3F9E6" w14:textId="77777777" w:rsidR="008A68E5" w:rsidRDefault="008A68E5" w:rsidP="00361FE1">
            <w:r>
              <w:rPr>
                <w:sz w:val="18"/>
                <w:szCs w:val="18"/>
              </w:rPr>
              <w:t>Kártyaszám beírva szóközök nélkül: 4111111111111111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6DBFA" w14:textId="77777777" w:rsidR="008A68E5" w:rsidRDefault="008A68E5" w:rsidP="00361FE1">
            <w:r>
              <w:rPr>
                <w:sz w:val="18"/>
                <w:szCs w:val="18"/>
              </w:rPr>
              <w:t>Mező értéke szóközöket tartalmaz (pl. 4111 1111...)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1BD1F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4F9B8AFA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73DF9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F-04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1346E" w14:textId="77777777" w:rsidR="008A68E5" w:rsidRDefault="008A68E5" w:rsidP="00361FE1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51190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CVV mező csak számokat fogad el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FA497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... Input Text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CARD_CVV_INPUT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abc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CARD_CVV_INPUT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A288B" w14:textId="77777777" w:rsidR="008A68E5" w:rsidRDefault="008A68E5" w:rsidP="00361FE1">
            <w:r>
              <w:rPr>
                <w:sz w:val="18"/>
                <w:szCs w:val="18"/>
              </w:rPr>
              <w:t>CVV mezőbe beírva: abc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7247B7" w14:textId="77777777" w:rsidR="008A68E5" w:rsidRDefault="008A68E5" w:rsidP="00361FE1">
            <w:r>
              <w:rPr>
                <w:sz w:val="18"/>
                <w:szCs w:val="18"/>
              </w:rPr>
              <w:t>Mező értéke üres marad (csak számok elfogadva)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634FD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5AE091CF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F7416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F-05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52C9C" w14:textId="77777777" w:rsidR="008A68E5" w:rsidRDefault="008A68E5" w:rsidP="00361FE1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D347D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Visa kártya ikon megjelenik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374C1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... Input Text    ${CARD_NUMBER_INPUT}    4111 1111 1111 1111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xpath://img[contains(@src,"visa.png")]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2E5AF" w14:textId="77777777" w:rsidR="008A68E5" w:rsidRDefault="008A68E5" w:rsidP="00361FE1">
            <w:r>
              <w:rPr>
                <w:sz w:val="18"/>
                <w:szCs w:val="18"/>
              </w:rPr>
              <w:t>Kártyaszám: 4111 1111 1111 1111 (Visa)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22EAE" w14:textId="77777777" w:rsidR="008A68E5" w:rsidRDefault="008A68E5" w:rsidP="00361FE1">
            <w:r>
              <w:rPr>
                <w:sz w:val="18"/>
                <w:szCs w:val="18"/>
              </w:rPr>
              <w:t>visa.png ikon látható a kártyán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5CDAE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689365A7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686F1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F-06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B3B619" w14:textId="77777777" w:rsidR="008A68E5" w:rsidRDefault="008A68E5" w:rsidP="00361FE1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DC250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Helyes kártyaadatokkal sikeres fizetés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439C0" w14:textId="77777777" w:rsidR="008A68E5" w:rsidRDefault="008A68E5" w:rsidP="00361FE1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MODAL_CART_BTN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Delivery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CHECKOUT_BTN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kosar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SUBMIT_BTN_PAYMENT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Overlay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accepted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8478E" w14:textId="77777777" w:rsidR="008A68E5" w:rsidRDefault="008A68E5" w:rsidP="00361FE1">
            <w:r>
              <w:rPr>
                <w:sz w:val="18"/>
                <w:szCs w:val="18"/>
              </w:rPr>
              <w:t>Kártya: 4111 1111 1111 1111 / TESZT ELEK / 123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DCD07" w14:textId="77777777" w:rsidR="008A68E5" w:rsidRDefault="008A68E5" w:rsidP="00361FE1"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accepted</w:t>
            </w:r>
            <w:proofErr w:type="spellEnd"/>
            <w:r>
              <w:rPr>
                <w:sz w:val="18"/>
                <w:szCs w:val="18"/>
              </w:rPr>
              <w:t>" üzenet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F7975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64D2E637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FA416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B-01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6D9D3" w14:textId="77777777" w:rsidR="008A68E5" w:rsidRDefault="008A68E5" w:rsidP="00361FE1">
            <w:r>
              <w:rPr>
                <w:sz w:val="18"/>
                <w:szCs w:val="18"/>
              </w:rPr>
              <w:t>Blog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F5AFA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Blog oldal betöltődik és kártyák láthatók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2152B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Blog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BLOG_CARDS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timeout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=10s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BLOG_CARDS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&gt; 0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2DF47" w14:textId="77777777" w:rsidR="008A68E5" w:rsidRDefault="008A68E5" w:rsidP="00361FE1">
            <w:r>
              <w:rPr>
                <w:sz w:val="18"/>
                <w:szCs w:val="18"/>
              </w:rPr>
              <w:t>URL: /blog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C534E" w14:textId="77777777" w:rsidR="008A68E5" w:rsidRDefault="008A68E5" w:rsidP="00361FE1">
            <w:r>
              <w:rPr>
                <w:sz w:val="18"/>
                <w:szCs w:val="18"/>
              </w:rPr>
              <w:t>Legalább 1 blogposzt kártya látható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486C5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8A68E5" w14:paraId="53BAE475" w14:textId="77777777" w:rsidTr="00361FE1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6C418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B-02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D86B7" w14:textId="77777777" w:rsidR="008A68E5" w:rsidRDefault="008A68E5" w:rsidP="00361FE1">
            <w:r>
              <w:rPr>
                <w:sz w:val="18"/>
                <w:szCs w:val="18"/>
              </w:rPr>
              <w:t>Blog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5E495" w14:textId="77777777" w:rsidR="008A68E5" w:rsidRDefault="008A68E5" w:rsidP="00361FE1">
            <w:r>
              <w:rPr>
                <w:b/>
                <w:bCs/>
                <w:sz w:val="18"/>
                <w:szCs w:val="18"/>
              </w:rPr>
              <w:t>Nem létező keresés üres állapotot mutat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F1A9E" w14:textId="77777777" w:rsidR="008A68E5" w:rsidRDefault="008A68E5" w:rsidP="00361FE1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Blog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Input Text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KERESES_INPUT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   xyznemtalalhato99999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xpath://h3[contains(.,"Nincsenek találatok")]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D0E38" w14:textId="77777777" w:rsidR="008A68E5" w:rsidRDefault="008A68E5" w:rsidP="00361FE1">
            <w:r>
              <w:rPr>
                <w:sz w:val="18"/>
                <w:szCs w:val="18"/>
              </w:rPr>
              <w:t>Keresés: xyznemtalalhato99999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746B2" w14:textId="77777777" w:rsidR="008A68E5" w:rsidRDefault="008A68E5" w:rsidP="00361FE1">
            <w:r>
              <w:rPr>
                <w:sz w:val="18"/>
                <w:szCs w:val="18"/>
              </w:rPr>
              <w:t>"Nincsenek találatok" felirat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FF806" w14:textId="77777777" w:rsidR="008A68E5" w:rsidRDefault="008A68E5" w:rsidP="00361FE1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43DB3405" w14:textId="77777777" w:rsidR="00B777D2" w:rsidRDefault="00B777D2" w:rsidP="008A68E5"/>
    <w:p w14:paraId="4B6783A6" w14:textId="362E9593" w:rsidR="00E77919" w:rsidRDefault="00E77919" w:rsidP="00EE52F9">
      <w:pPr>
        <w:pStyle w:val="Stlus1"/>
      </w:pPr>
      <w:bookmarkStart w:id="152" w:name="_Toc227149957"/>
      <w:r>
        <w:lastRenderedPageBreak/>
        <w:t>Fejlesztési lehetőségek</w:t>
      </w:r>
      <w:bookmarkEnd w:id="152"/>
    </w:p>
    <w:p w14:paraId="5D325D5B" w14:textId="77777777" w:rsidR="00E77919" w:rsidRPr="00E77919" w:rsidRDefault="00E77919" w:rsidP="003B34EC">
      <w:pPr>
        <w:pStyle w:val="Listaszerbekezds"/>
        <w:numPr>
          <w:ilvl w:val="0"/>
          <w:numId w:val="29"/>
        </w:numPr>
        <w:ind w:left="426"/>
      </w:pPr>
      <w:r w:rsidRPr="00E77919">
        <w:t>Szállító cégekkel való kapcsolat</w:t>
      </w:r>
    </w:p>
    <w:p w14:paraId="70345508" w14:textId="77777777" w:rsidR="00E77919" w:rsidRPr="00E77919" w:rsidRDefault="00E77919" w:rsidP="003B34EC">
      <w:pPr>
        <w:pStyle w:val="Listaszerbekezds"/>
        <w:numPr>
          <w:ilvl w:val="0"/>
          <w:numId w:val="29"/>
        </w:numPr>
        <w:ind w:left="426"/>
      </w:pPr>
      <w:r w:rsidRPr="00E77919">
        <w:t>Fizetési cégekkel való kapcsolat (online fizetés)</w:t>
      </w:r>
    </w:p>
    <w:p w14:paraId="22AF001B" w14:textId="77777777" w:rsidR="00E77919" w:rsidRPr="00E77919" w:rsidRDefault="00E77919" w:rsidP="003B34EC">
      <w:pPr>
        <w:pStyle w:val="Listaszerbekezds"/>
        <w:numPr>
          <w:ilvl w:val="0"/>
          <w:numId w:val="29"/>
        </w:numPr>
        <w:ind w:left="426"/>
      </w:pPr>
      <w:r w:rsidRPr="00E77919">
        <w:t>Mobil alkalmazás</w:t>
      </w:r>
    </w:p>
    <w:p w14:paraId="2EA3CA60" w14:textId="77777777" w:rsidR="00E77919" w:rsidRPr="00E77919" w:rsidRDefault="00E77919" w:rsidP="003B34EC">
      <w:pPr>
        <w:pStyle w:val="Listaszerbekezds"/>
        <w:numPr>
          <w:ilvl w:val="0"/>
          <w:numId w:val="29"/>
        </w:numPr>
        <w:ind w:left="426"/>
      </w:pPr>
      <w:r w:rsidRPr="00E77919">
        <w:t>Moderátorok</w:t>
      </w:r>
    </w:p>
    <w:p w14:paraId="5C97920D" w14:textId="77777777" w:rsidR="00E77919" w:rsidRPr="00E77919" w:rsidRDefault="00E77919" w:rsidP="003B34EC">
      <w:pPr>
        <w:pStyle w:val="Listaszerbekezds"/>
        <w:numPr>
          <w:ilvl w:val="0"/>
          <w:numId w:val="29"/>
        </w:numPr>
        <w:ind w:left="426"/>
      </w:pPr>
      <w:r w:rsidRPr="00E77919">
        <w:t>Felhasználók közötti üzenetváltás</w:t>
      </w:r>
    </w:p>
    <w:p w14:paraId="3DCADA02" w14:textId="77777777" w:rsidR="00E77919" w:rsidRPr="00E77919" w:rsidRDefault="00E77919" w:rsidP="003B34EC">
      <w:pPr>
        <w:pStyle w:val="Listaszerbekezds"/>
        <w:numPr>
          <w:ilvl w:val="0"/>
          <w:numId w:val="29"/>
        </w:numPr>
        <w:ind w:left="426"/>
      </w:pPr>
      <w:r w:rsidRPr="00E77919">
        <w:t>Ruhadarabok kötés és horgolási mintatervezése</w:t>
      </w:r>
    </w:p>
    <w:p w14:paraId="2A1A5E09" w14:textId="77777777" w:rsidR="00E77919" w:rsidRPr="00E77919" w:rsidRDefault="00E77919" w:rsidP="003B34EC">
      <w:pPr>
        <w:pStyle w:val="Listaszerbekezds"/>
        <w:numPr>
          <w:ilvl w:val="0"/>
          <w:numId w:val="29"/>
        </w:numPr>
        <w:ind w:left="426"/>
      </w:pPr>
      <w:r w:rsidRPr="00E77919">
        <w:t>Blogposztokban a tartalomkészítésben felhasznált termékek megjelölése</w:t>
      </w:r>
    </w:p>
    <w:p w14:paraId="50965AE8" w14:textId="7530F229" w:rsidR="00E77919" w:rsidRDefault="00E77919" w:rsidP="00EE52F9">
      <w:pPr>
        <w:pStyle w:val="Stlus1"/>
      </w:pPr>
      <w:bookmarkStart w:id="153" w:name="_Toc227149958"/>
      <w:r>
        <w:lastRenderedPageBreak/>
        <w:t>Források</w:t>
      </w:r>
      <w:bookmarkEnd w:id="153"/>
    </w:p>
    <w:p w14:paraId="71C6F266" w14:textId="0D41B064" w:rsidR="003B34EC" w:rsidRDefault="003B34EC" w:rsidP="003B34EC">
      <w:proofErr w:type="spellStart"/>
      <w:r>
        <w:t>Vue</w:t>
      </w:r>
      <w:proofErr w:type="spellEnd"/>
      <w:r>
        <w:t xml:space="preserve"> 3 segítő dokumentációja: </w:t>
      </w:r>
      <w:hyperlink r:id="rId50" w:history="1">
        <w:r w:rsidRPr="00D20D5F">
          <w:rPr>
            <w:rStyle w:val="Hiperhivatkozs"/>
          </w:rPr>
          <w:t>https://vuejs.org</w:t>
        </w:r>
      </w:hyperlink>
    </w:p>
    <w:p w14:paraId="27FBF625" w14:textId="7497E198" w:rsidR="003B34EC" w:rsidRPr="003B34EC" w:rsidRDefault="003B34EC" w:rsidP="003B34EC">
      <w:proofErr w:type="spellStart"/>
      <w:r>
        <w:t>Laravel</w:t>
      </w:r>
      <w:proofErr w:type="spellEnd"/>
      <w:r>
        <w:t xml:space="preserve"> segítő dokumentációja: </w:t>
      </w:r>
      <w:hyperlink r:id="rId51" w:history="1">
        <w:r w:rsidRPr="00D20D5F">
          <w:rPr>
            <w:rStyle w:val="Hiperhivatkozs"/>
          </w:rPr>
          <w:t>https://laravel.com</w:t>
        </w:r>
      </w:hyperlink>
    </w:p>
    <w:p w14:paraId="332A55BE" w14:textId="39BD09AE" w:rsidR="00B777D2" w:rsidRDefault="00B777D2" w:rsidP="00B777D2">
      <w:proofErr w:type="spellStart"/>
      <w:r>
        <w:t>PrimeVue</w:t>
      </w:r>
      <w:proofErr w:type="spellEnd"/>
      <w:r w:rsidR="003B34EC">
        <w:t xml:space="preserve"> bővítmény</w:t>
      </w:r>
      <w:r>
        <w:t xml:space="preserve">: </w:t>
      </w:r>
      <w:hyperlink r:id="rId52" w:history="1">
        <w:r w:rsidRPr="003D440E">
          <w:rPr>
            <w:rStyle w:val="Hiperhivatkozs"/>
          </w:rPr>
          <w:t>https://primevue.org</w:t>
        </w:r>
      </w:hyperlink>
    </w:p>
    <w:p w14:paraId="37FABCF9" w14:textId="13D6E1C5" w:rsidR="003B34EC" w:rsidRDefault="00B777D2" w:rsidP="00B777D2">
      <w:pPr>
        <w:rPr>
          <w:rStyle w:val="Hiperhivatkozs"/>
        </w:rPr>
      </w:pPr>
      <w:r>
        <w:t xml:space="preserve">Font </w:t>
      </w:r>
      <w:proofErr w:type="spellStart"/>
      <w:r>
        <w:t>Awesome</w:t>
      </w:r>
      <w:proofErr w:type="spellEnd"/>
      <w:r w:rsidR="003B34EC">
        <w:t xml:space="preserve"> bővítmény</w:t>
      </w:r>
      <w:r>
        <w:t xml:space="preserve">: </w:t>
      </w:r>
      <w:hyperlink r:id="rId53" w:history="1">
        <w:r w:rsidRPr="003D440E">
          <w:rPr>
            <w:rStyle w:val="Hiperhivatkozs"/>
          </w:rPr>
          <w:t>https://fontawesome.com</w:t>
        </w:r>
      </w:hyperlink>
    </w:p>
    <w:p w14:paraId="6FF65E03" w14:textId="567108EE" w:rsidR="00B777D2" w:rsidRDefault="003B34EC" w:rsidP="00B777D2">
      <w:r>
        <w:t xml:space="preserve">Adatbázis-modell szerkesztése: </w:t>
      </w:r>
      <w:hyperlink r:id="rId54" w:history="1">
        <w:r w:rsidRPr="00D20D5F">
          <w:rPr>
            <w:rStyle w:val="Hiperhivatkozs"/>
          </w:rPr>
          <w:t>https://dbdiagram.io/home</w:t>
        </w:r>
      </w:hyperlink>
    </w:p>
    <w:p w14:paraId="497075AA" w14:textId="48768D65" w:rsidR="003B34EC" w:rsidRPr="00B777D2" w:rsidRDefault="003B34EC" w:rsidP="00B777D2">
      <w:r>
        <w:t xml:space="preserve">Postman dokumentációja: </w:t>
      </w:r>
      <w:hyperlink r:id="rId55" w:history="1">
        <w:r w:rsidRPr="003B34EC">
          <w:rPr>
            <w:rStyle w:val="Hiperhivatkozs"/>
          </w:rPr>
          <w:t>https://www.postman.com</w:t>
        </w:r>
      </w:hyperlink>
    </w:p>
    <w:sectPr w:rsidR="003B34EC" w:rsidRPr="00B777D2" w:rsidSect="002167D8">
      <w:headerReference w:type="default" r:id="rId56"/>
      <w:footerReference w:type="default" r:id="rId5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5EF66" w14:textId="77777777" w:rsidR="00660B15" w:rsidRDefault="00660B15" w:rsidP="002167D8">
      <w:pPr>
        <w:spacing w:after="0" w:line="240" w:lineRule="auto"/>
      </w:pPr>
      <w:r>
        <w:separator/>
      </w:r>
    </w:p>
  </w:endnote>
  <w:endnote w:type="continuationSeparator" w:id="0">
    <w:p w14:paraId="448CF649" w14:textId="77777777" w:rsidR="00660B15" w:rsidRDefault="00660B15" w:rsidP="0021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16824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A6C47F8" w14:textId="015782B0" w:rsidR="00361FE1" w:rsidRDefault="00361FE1" w:rsidP="00125D6C">
            <w:pPr>
              <w:pStyle w:val="llb"/>
              <w:pBdr>
                <w:top w:val="single" w:sz="4" w:space="1" w:color="auto"/>
              </w:pBdr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5FFC">
              <w:rPr>
                <w:b/>
                <w:bCs/>
                <w:noProof/>
              </w:rPr>
              <w:t>25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5FFC">
              <w:rPr>
                <w:b/>
                <w:bCs/>
                <w:noProof/>
              </w:rPr>
              <w:t>36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11CCFC" w14:textId="77777777" w:rsidR="00361FE1" w:rsidRDefault="00361FE1" w:rsidP="00125D6C">
    <w:pPr>
      <w:pStyle w:val="llb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D4463F" w14:textId="77777777" w:rsidR="00660B15" w:rsidRDefault="00660B15" w:rsidP="002167D8">
      <w:pPr>
        <w:spacing w:after="0" w:line="240" w:lineRule="auto"/>
      </w:pPr>
      <w:r>
        <w:separator/>
      </w:r>
    </w:p>
  </w:footnote>
  <w:footnote w:type="continuationSeparator" w:id="0">
    <w:p w14:paraId="2AB2C56C" w14:textId="77777777" w:rsidR="00660B15" w:rsidRDefault="00660B15" w:rsidP="00216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CBD6EC" w14:textId="77777777" w:rsidR="00361FE1" w:rsidRDefault="00361FE1" w:rsidP="00125D6C">
    <w:pPr>
      <w:pStyle w:val="lfej"/>
      <w:pBdr>
        <w:bottom w:val="single" w:sz="4" w:space="1" w:color="auto"/>
      </w:pBdr>
    </w:pPr>
    <w:r>
      <w:rPr>
        <w:rFonts w:cs="Times New Roman"/>
        <w:noProof/>
        <w:lang w:eastAsia="hu-HU"/>
      </w:rPr>
      <w:drawing>
        <wp:inline distT="0" distB="0" distL="0" distR="0" wp14:anchorId="306DD8FF" wp14:editId="012A893B">
          <wp:extent cx="371475" cy="368713"/>
          <wp:effectExtent l="0" t="0" r="0" b="0"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441" cy="372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>Vizsgaremek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1024"/>
    <w:multiLevelType w:val="hybridMultilevel"/>
    <w:tmpl w:val="CAE418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E326D"/>
    <w:multiLevelType w:val="multilevel"/>
    <w:tmpl w:val="040E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04735151"/>
    <w:multiLevelType w:val="hybridMultilevel"/>
    <w:tmpl w:val="8EFCED8E"/>
    <w:lvl w:ilvl="0" w:tplc="0A744F06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A52FD"/>
    <w:multiLevelType w:val="hybridMultilevel"/>
    <w:tmpl w:val="D6E6D8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E4134"/>
    <w:multiLevelType w:val="hybridMultilevel"/>
    <w:tmpl w:val="57D886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86492"/>
    <w:multiLevelType w:val="hybridMultilevel"/>
    <w:tmpl w:val="219E1B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D4B86"/>
    <w:multiLevelType w:val="hybridMultilevel"/>
    <w:tmpl w:val="13B8D7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A589D"/>
    <w:multiLevelType w:val="hybridMultilevel"/>
    <w:tmpl w:val="B600A530"/>
    <w:lvl w:ilvl="0" w:tplc="AAE4A1E2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C43EF148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0F5C9D5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90AC92FE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88A6EBE2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CDC82A64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A33A79A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2F50895C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02084506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8" w15:restartNumberingAfterBreak="0">
    <w:nsid w:val="2CBC76F3"/>
    <w:multiLevelType w:val="hybridMultilevel"/>
    <w:tmpl w:val="8C0ACE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F46B3"/>
    <w:multiLevelType w:val="hybridMultilevel"/>
    <w:tmpl w:val="02A006E6"/>
    <w:lvl w:ilvl="0" w:tplc="F3767C7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B1F97"/>
    <w:multiLevelType w:val="multilevel"/>
    <w:tmpl w:val="C61825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EB666F"/>
    <w:multiLevelType w:val="hybridMultilevel"/>
    <w:tmpl w:val="0178B08A"/>
    <w:lvl w:ilvl="0" w:tplc="262CDFD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BC82824C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192A9EC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EA207B72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682A95A2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EEB64126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A93E2DB8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3F9E19C8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4FF84176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12" w15:restartNumberingAfterBreak="0">
    <w:nsid w:val="37CB1C98"/>
    <w:multiLevelType w:val="hybridMultilevel"/>
    <w:tmpl w:val="EF3EA15A"/>
    <w:lvl w:ilvl="0" w:tplc="A4DACFA6">
      <w:start w:val="1"/>
      <w:numFmt w:val="decimal"/>
      <w:pStyle w:val="Stlus5"/>
      <w:lvlText w:val="%1.2.3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D4CD2"/>
    <w:multiLevelType w:val="hybridMultilevel"/>
    <w:tmpl w:val="C88A03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06F06"/>
    <w:multiLevelType w:val="hybridMultilevel"/>
    <w:tmpl w:val="B46AE228"/>
    <w:lvl w:ilvl="0" w:tplc="A7E0D1D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665056"/>
    <w:multiLevelType w:val="multilevel"/>
    <w:tmpl w:val="00C28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E9B43D4"/>
    <w:multiLevelType w:val="hybridMultilevel"/>
    <w:tmpl w:val="CE60D3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E30922"/>
    <w:multiLevelType w:val="hybridMultilevel"/>
    <w:tmpl w:val="F6082A40"/>
    <w:lvl w:ilvl="0" w:tplc="7C868836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E088D"/>
    <w:multiLevelType w:val="hybridMultilevel"/>
    <w:tmpl w:val="96C8FC1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5E459D"/>
    <w:multiLevelType w:val="hybridMultilevel"/>
    <w:tmpl w:val="02921AD2"/>
    <w:lvl w:ilvl="0" w:tplc="42C87D52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DF684B"/>
    <w:multiLevelType w:val="hybridMultilevel"/>
    <w:tmpl w:val="ADD2D7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E0B17"/>
    <w:multiLevelType w:val="hybridMultilevel"/>
    <w:tmpl w:val="6A163D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2B0394"/>
    <w:multiLevelType w:val="hybridMultilevel"/>
    <w:tmpl w:val="E864DE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8E1F61"/>
    <w:multiLevelType w:val="hybridMultilevel"/>
    <w:tmpl w:val="14649F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A3586A"/>
    <w:multiLevelType w:val="hybridMultilevel"/>
    <w:tmpl w:val="666E09A6"/>
    <w:lvl w:ilvl="0" w:tplc="62E0BB38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FFC6D6F0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65AAA5E6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170EBFF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97C61E0C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2C88ED64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A13E65AC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EC145CE0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60308F5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25" w15:restartNumberingAfterBreak="0">
    <w:nsid w:val="6A620E94"/>
    <w:multiLevelType w:val="hybridMultilevel"/>
    <w:tmpl w:val="27CC149C"/>
    <w:lvl w:ilvl="0" w:tplc="1D00DB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8626D1"/>
    <w:multiLevelType w:val="multilevel"/>
    <w:tmpl w:val="C2249A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E951576"/>
    <w:multiLevelType w:val="multilevel"/>
    <w:tmpl w:val="D8CCC786"/>
    <w:lvl w:ilvl="0">
      <w:start w:val="1"/>
      <w:numFmt w:val="decimal"/>
      <w:pStyle w:val="Stlu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tlu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lu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tlu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296274A"/>
    <w:multiLevelType w:val="hybridMultilevel"/>
    <w:tmpl w:val="DADA5F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E5085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96F6DA1"/>
    <w:multiLevelType w:val="hybridMultilevel"/>
    <w:tmpl w:val="F8349C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9"/>
  </w:num>
  <w:num w:numId="3">
    <w:abstractNumId w:val="2"/>
  </w:num>
  <w:num w:numId="4">
    <w:abstractNumId w:val="26"/>
  </w:num>
  <w:num w:numId="5">
    <w:abstractNumId w:val="1"/>
  </w:num>
  <w:num w:numId="6">
    <w:abstractNumId w:val="10"/>
  </w:num>
  <w:num w:numId="7">
    <w:abstractNumId w:val="15"/>
  </w:num>
  <w:num w:numId="8">
    <w:abstractNumId w:val="14"/>
  </w:num>
  <w:num w:numId="9">
    <w:abstractNumId w:val="19"/>
  </w:num>
  <w:num w:numId="10">
    <w:abstractNumId w:val="27"/>
  </w:num>
  <w:num w:numId="11">
    <w:abstractNumId w:val="29"/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</w:num>
  <w:num w:numId="14">
    <w:abstractNumId w:val="4"/>
  </w:num>
  <w:num w:numId="15">
    <w:abstractNumId w:val="16"/>
  </w:num>
  <w:num w:numId="16">
    <w:abstractNumId w:val="13"/>
  </w:num>
  <w:num w:numId="17">
    <w:abstractNumId w:val="3"/>
  </w:num>
  <w:num w:numId="18">
    <w:abstractNumId w:val="21"/>
  </w:num>
  <w:num w:numId="19">
    <w:abstractNumId w:val="5"/>
  </w:num>
  <w:num w:numId="20">
    <w:abstractNumId w:val="18"/>
  </w:num>
  <w:num w:numId="21">
    <w:abstractNumId w:val="24"/>
  </w:num>
  <w:num w:numId="22">
    <w:abstractNumId w:val="11"/>
  </w:num>
  <w:num w:numId="23">
    <w:abstractNumId w:val="7"/>
  </w:num>
  <w:num w:numId="24">
    <w:abstractNumId w:val="6"/>
  </w:num>
  <w:num w:numId="25">
    <w:abstractNumId w:val="23"/>
  </w:num>
  <w:num w:numId="26">
    <w:abstractNumId w:val="0"/>
  </w:num>
  <w:num w:numId="27">
    <w:abstractNumId w:val="17"/>
  </w:num>
  <w:num w:numId="28">
    <w:abstractNumId w:val="12"/>
  </w:num>
  <w:num w:numId="29">
    <w:abstractNumId w:val="30"/>
  </w:num>
  <w:num w:numId="30">
    <w:abstractNumId w:val="22"/>
  </w:num>
  <w:num w:numId="31">
    <w:abstractNumId w:val="8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41A"/>
    <w:rsid w:val="00060442"/>
    <w:rsid w:val="00062AAA"/>
    <w:rsid w:val="00092007"/>
    <w:rsid w:val="00094862"/>
    <w:rsid w:val="00125D6C"/>
    <w:rsid w:val="002167D8"/>
    <w:rsid w:val="002841AF"/>
    <w:rsid w:val="003136BF"/>
    <w:rsid w:val="00361FE1"/>
    <w:rsid w:val="003A70AC"/>
    <w:rsid w:val="003B34EC"/>
    <w:rsid w:val="003B6E91"/>
    <w:rsid w:val="00402788"/>
    <w:rsid w:val="004807B7"/>
    <w:rsid w:val="004B047F"/>
    <w:rsid w:val="004B1AB4"/>
    <w:rsid w:val="005823B4"/>
    <w:rsid w:val="005F07DF"/>
    <w:rsid w:val="006060DB"/>
    <w:rsid w:val="00660B15"/>
    <w:rsid w:val="00684526"/>
    <w:rsid w:val="0069033D"/>
    <w:rsid w:val="00732BBC"/>
    <w:rsid w:val="00784D8A"/>
    <w:rsid w:val="008342A5"/>
    <w:rsid w:val="0084473A"/>
    <w:rsid w:val="008A0FBB"/>
    <w:rsid w:val="008A68E5"/>
    <w:rsid w:val="00936C73"/>
    <w:rsid w:val="009A6A16"/>
    <w:rsid w:val="009C0CF0"/>
    <w:rsid w:val="00AE3027"/>
    <w:rsid w:val="00AF368D"/>
    <w:rsid w:val="00AF641A"/>
    <w:rsid w:val="00B777D2"/>
    <w:rsid w:val="00CA29DA"/>
    <w:rsid w:val="00E30214"/>
    <w:rsid w:val="00E77919"/>
    <w:rsid w:val="00E85FFC"/>
    <w:rsid w:val="00E909C5"/>
    <w:rsid w:val="00EE52F9"/>
    <w:rsid w:val="00F3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C1E993"/>
  <w15:chartTrackingRefBased/>
  <w15:docId w15:val="{8683DC17-E3FC-4E5C-884F-A67D3C05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823B4"/>
    <w:pPr>
      <w:jc w:val="both"/>
    </w:pPr>
    <w:rPr>
      <w:rFonts w:ascii="Times New Roman" w:hAnsi="Times New Roman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E77919"/>
    <w:pPr>
      <w:keepNext/>
      <w:keepLines/>
      <w:pageBreakBefore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67D8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67D8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3027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3027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3027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3027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3027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3027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67D8"/>
    <w:rPr>
      <w:rFonts w:ascii="Times New Roman" w:hAnsi="Times New Roman"/>
      <w:sz w:val="26"/>
    </w:rPr>
  </w:style>
  <w:style w:type="paragraph" w:styleId="llb">
    <w:name w:val="footer"/>
    <w:basedOn w:val="Norml"/>
    <w:link w:val="llb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67D8"/>
    <w:rPr>
      <w:rFonts w:ascii="Times New Roman" w:hAnsi="Times New Roman"/>
      <w:sz w:val="26"/>
    </w:rPr>
  </w:style>
  <w:style w:type="character" w:customStyle="1" w:styleId="Cmsor1Char">
    <w:name w:val="Címsor 1 Char"/>
    <w:basedOn w:val="Bekezdsalapbettpusa"/>
    <w:link w:val="Cmsor1"/>
    <w:uiPriority w:val="9"/>
    <w:rsid w:val="00E77919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customStyle="1" w:styleId="Stlus1">
    <w:name w:val="Stílus 1"/>
    <w:basedOn w:val="Cmsor1"/>
    <w:next w:val="Norml"/>
    <w:link w:val="Stlus1Char"/>
    <w:autoRedefine/>
    <w:qFormat/>
    <w:rsid w:val="00092007"/>
    <w:pPr>
      <w:numPr>
        <w:numId w:val="10"/>
      </w:numPr>
      <w:spacing w:after="240"/>
      <w:ind w:left="431" w:hanging="431"/>
    </w:pPr>
    <w:rPr>
      <w:b/>
      <w:color w:val="833C0B" w:themeColor="accent2" w:themeShade="80"/>
      <w:sz w:val="36"/>
    </w:rPr>
  </w:style>
  <w:style w:type="paragraph" w:customStyle="1" w:styleId="Stlus2">
    <w:name w:val="Stílus 2"/>
    <w:basedOn w:val="Cmsor2"/>
    <w:next w:val="Norml"/>
    <w:link w:val="Stlus2Char"/>
    <w:autoRedefine/>
    <w:qFormat/>
    <w:rsid w:val="00EE52F9"/>
    <w:pPr>
      <w:numPr>
        <w:numId w:val="10"/>
      </w:numPr>
      <w:spacing w:after="120"/>
      <w:ind w:left="578" w:hanging="578"/>
    </w:pPr>
    <w:rPr>
      <w:rFonts w:ascii="Times New Roman" w:hAnsi="Times New Roman"/>
      <w:b/>
      <w:color w:val="963F0E"/>
      <w:sz w:val="34"/>
    </w:rPr>
  </w:style>
  <w:style w:type="character" w:customStyle="1" w:styleId="Stlus1Char">
    <w:name w:val="Stílus 1 Char"/>
    <w:basedOn w:val="Cmsor1Char"/>
    <w:link w:val="Stlus1"/>
    <w:rsid w:val="00092007"/>
    <w:rPr>
      <w:rFonts w:ascii="Times New Roman" w:eastAsiaTheme="majorEastAsia" w:hAnsi="Times New Roman" w:cstheme="majorBidi"/>
      <w:b/>
      <w:color w:val="833C0B" w:themeColor="accent2" w:themeShade="80"/>
      <w:sz w:val="36"/>
      <w:szCs w:val="32"/>
    </w:rPr>
  </w:style>
  <w:style w:type="paragraph" w:customStyle="1" w:styleId="Stlus3">
    <w:name w:val="Stílus 3"/>
    <w:basedOn w:val="Cmsor3"/>
    <w:next w:val="Norml"/>
    <w:link w:val="Stlus3Char"/>
    <w:autoRedefine/>
    <w:qFormat/>
    <w:rsid w:val="00EE52F9"/>
    <w:pPr>
      <w:numPr>
        <w:numId w:val="10"/>
      </w:numPr>
    </w:pPr>
    <w:rPr>
      <w:rFonts w:ascii="Times New Roman" w:hAnsi="Times New Roman"/>
      <w:color w:val="B34B11"/>
      <w:sz w:val="32"/>
    </w:rPr>
  </w:style>
  <w:style w:type="character" w:customStyle="1" w:styleId="Stlus2Char">
    <w:name w:val="Stílus 2 Char"/>
    <w:basedOn w:val="Stlus1Char"/>
    <w:link w:val="Stlus2"/>
    <w:rsid w:val="00EE52F9"/>
    <w:rPr>
      <w:rFonts w:ascii="Times New Roman" w:eastAsiaTheme="majorEastAsia" w:hAnsi="Times New Roman" w:cstheme="majorBidi"/>
      <w:b/>
      <w:color w:val="963F0E"/>
      <w:sz w:val="34"/>
      <w:szCs w:val="2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6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167D8"/>
    <w:pPr>
      <w:outlineLvl w:val="9"/>
    </w:pPr>
    <w:rPr>
      <w:lang w:eastAsia="hu-HU"/>
    </w:rPr>
  </w:style>
  <w:style w:type="character" w:customStyle="1" w:styleId="Stlus3Char">
    <w:name w:val="Stílus 3 Char"/>
    <w:basedOn w:val="Stlus2Char"/>
    <w:link w:val="Stlus3"/>
    <w:rsid w:val="00EE52F9"/>
    <w:rPr>
      <w:rFonts w:ascii="Times New Roman" w:eastAsiaTheme="majorEastAsia" w:hAnsi="Times New Roman" w:cstheme="majorBidi"/>
      <w:b w:val="0"/>
      <w:color w:val="B34B11"/>
      <w:sz w:val="32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67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2167D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167D8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2167D8"/>
    <w:rPr>
      <w:color w:val="0563C1" w:themeColor="hyperlink"/>
      <w:u w:val="single"/>
    </w:rPr>
  </w:style>
  <w:style w:type="paragraph" w:styleId="Nincstrkz">
    <w:name w:val="No Spacing"/>
    <w:uiPriority w:val="1"/>
    <w:qFormat/>
    <w:rsid w:val="00AE3027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3027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3027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3027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3027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30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30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E3027"/>
    <w:pPr>
      <w:ind w:left="720"/>
      <w:contextualSpacing/>
    </w:pPr>
  </w:style>
  <w:style w:type="table" w:styleId="Rcsostblzat">
    <w:name w:val="Table Grid"/>
    <w:basedOn w:val="Normltblzat"/>
    <w:uiPriority w:val="39"/>
    <w:rsid w:val="00E77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E77919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unhideWhenUsed/>
    <w:rsid w:val="00E779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E77919"/>
    <w:rPr>
      <w:rFonts w:ascii="Courier New" w:eastAsia="Times New Roman" w:hAnsi="Courier New" w:cs="Courier New"/>
      <w:sz w:val="20"/>
      <w:szCs w:val="20"/>
      <w:lang w:eastAsia="hu-HU"/>
    </w:rPr>
  </w:style>
  <w:style w:type="table" w:styleId="Tblzatrcsos1vilgos2jellszn">
    <w:name w:val="Grid Table 1 Light Accent 2"/>
    <w:basedOn w:val="Normltblzat"/>
    <w:uiPriority w:val="46"/>
    <w:rsid w:val="00E7791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J3">
    <w:name w:val="toc 3"/>
    <w:basedOn w:val="Norml"/>
    <w:next w:val="Norml"/>
    <w:autoRedefine/>
    <w:uiPriority w:val="39"/>
    <w:unhideWhenUsed/>
    <w:rsid w:val="004B047F"/>
    <w:pPr>
      <w:spacing w:after="100"/>
      <w:ind w:left="520"/>
    </w:pPr>
  </w:style>
  <w:style w:type="paragraph" w:customStyle="1" w:styleId="Stlus5">
    <w:name w:val="Stílus5"/>
    <w:basedOn w:val="Cmsor4"/>
    <w:next w:val="Norml"/>
    <w:link w:val="Stlus5Char"/>
    <w:autoRedefine/>
    <w:rsid w:val="00684526"/>
    <w:pPr>
      <w:numPr>
        <w:ilvl w:val="0"/>
        <w:numId w:val="28"/>
      </w:numPr>
      <w:spacing w:line="360" w:lineRule="auto"/>
      <w:ind w:left="0" w:firstLine="0"/>
    </w:pPr>
    <w:rPr>
      <w:rFonts w:ascii="Times New Roman" w:hAnsi="Times New Roman"/>
      <w:i w:val="0"/>
      <w:color w:val="C45911" w:themeColor="accent2" w:themeShade="BF"/>
      <w:sz w:val="28"/>
    </w:rPr>
  </w:style>
  <w:style w:type="paragraph" w:customStyle="1" w:styleId="Stlus4">
    <w:name w:val="Stílus4"/>
    <w:basedOn w:val="Cmsor4"/>
    <w:link w:val="Stlus4Char"/>
    <w:autoRedefine/>
    <w:qFormat/>
    <w:rsid w:val="00EE52F9"/>
    <w:pPr>
      <w:numPr>
        <w:numId w:val="10"/>
      </w:numPr>
      <w:spacing w:before="120" w:after="60"/>
      <w:ind w:left="862" w:hanging="862"/>
    </w:pPr>
    <w:rPr>
      <w:rFonts w:ascii="Times New Roman" w:hAnsi="Times New Roman"/>
      <w:i w:val="0"/>
      <w:color w:val="C75313"/>
      <w:sz w:val="30"/>
    </w:rPr>
  </w:style>
  <w:style w:type="character" w:customStyle="1" w:styleId="Stlus5Char">
    <w:name w:val="Stílus5 Char"/>
    <w:basedOn w:val="Cmsor4Char"/>
    <w:link w:val="Stlus5"/>
    <w:rsid w:val="00684526"/>
    <w:rPr>
      <w:rFonts w:ascii="Times New Roman" w:eastAsiaTheme="majorEastAsia" w:hAnsi="Times New Roman" w:cstheme="majorBidi"/>
      <w:i w:val="0"/>
      <w:iCs/>
      <w:color w:val="C45911" w:themeColor="accent2" w:themeShade="BF"/>
      <w:sz w:val="28"/>
    </w:rPr>
  </w:style>
  <w:style w:type="paragraph" w:styleId="TJ4">
    <w:name w:val="toc 4"/>
    <w:basedOn w:val="Norml"/>
    <w:next w:val="Norml"/>
    <w:autoRedefine/>
    <w:uiPriority w:val="39"/>
    <w:unhideWhenUsed/>
    <w:rsid w:val="00EE52F9"/>
    <w:pPr>
      <w:spacing w:after="100"/>
      <w:ind w:left="780"/>
    </w:pPr>
  </w:style>
  <w:style w:type="character" w:customStyle="1" w:styleId="Stlus4Char">
    <w:name w:val="Stílus4 Char"/>
    <w:basedOn w:val="Stlus3Char"/>
    <w:link w:val="Stlus4"/>
    <w:rsid w:val="00EE52F9"/>
    <w:rPr>
      <w:rFonts w:ascii="Times New Roman" w:eastAsiaTheme="majorEastAsia" w:hAnsi="Times New Roman" w:cstheme="majorBidi"/>
      <w:b w:val="0"/>
      <w:iCs/>
      <w:color w:val="C75313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8382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995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98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985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064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852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050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vuejs.org" TargetMode="External"/><Relationship Id="rId55" Type="http://schemas.openxmlformats.org/officeDocument/2006/relationships/hyperlink" Target="https://www.postman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yperlink" Target="https://dbdiagram.io/hom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fontawesome.com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localhost:8000/api" TargetMode="External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primevue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hyperlink" Target="https://laravel.com" TargetMode="Externa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13_S1_4_vizsgaremek\F&#225;jlok\dokument&#225;ci&#243;%20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90596-C6B5-48C6-BFA3-755632490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dokumentáció sablon.dotx</Template>
  <TotalTime>153</TotalTime>
  <Pages>36</Pages>
  <Words>6542</Words>
  <Characters>45141</Characters>
  <Application>Microsoft Office Word</Application>
  <DocSecurity>0</DocSecurity>
  <Lines>376</Lines>
  <Paragraphs>103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2026-04-14T15:43:00Z</dcterms:created>
  <dcterms:modified xsi:type="dcterms:W3CDTF">2026-04-16T15:30:00Z</dcterms:modified>
</cp:coreProperties>
</file>