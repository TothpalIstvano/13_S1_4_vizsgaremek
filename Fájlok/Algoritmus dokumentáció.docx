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5BCD4" w14:textId="77777777" w:rsidR="002167D8" w:rsidRDefault="002167D8" w:rsidP="002167D8">
      <w:pPr>
        <w:spacing w:before="2760"/>
        <w:jc w:val="center"/>
        <w:rPr>
          <w:rFonts w:cs="Times New Roman"/>
          <w:b/>
          <w:bCs/>
          <w:sz w:val="52"/>
          <w:szCs w:val="52"/>
          <w:u w:val="single"/>
        </w:rPr>
      </w:pPr>
      <w:r w:rsidRPr="00A5313F">
        <w:rPr>
          <w:rFonts w:cs="Times New Roman"/>
          <w:b/>
          <w:bCs/>
          <w:sz w:val="52"/>
          <w:szCs w:val="52"/>
          <w:u w:val="single"/>
        </w:rPr>
        <w:t>Kreatív hobbi- és barkács webáruház</w:t>
      </w:r>
    </w:p>
    <w:p w14:paraId="6129FF02" w14:textId="41316AFB" w:rsidR="002167D8" w:rsidRDefault="00057660" w:rsidP="002167D8">
      <w:pPr>
        <w:spacing w:before="960"/>
        <w:jc w:val="center"/>
        <w:rPr>
          <w:rFonts w:cs="Times New Roman"/>
          <w:sz w:val="48"/>
          <w:szCs w:val="48"/>
        </w:rPr>
      </w:pPr>
      <w:r>
        <w:rPr>
          <w:rFonts w:cs="Times New Roman"/>
          <w:sz w:val="48"/>
          <w:szCs w:val="48"/>
        </w:rPr>
        <w:t>Algoritmus d</w:t>
      </w:r>
      <w:r w:rsidR="002167D8" w:rsidRPr="002167D8">
        <w:rPr>
          <w:rFonts w:cs="Times New Roman"/>
          <w:sz w:val="48"/>
          <w:szCs w:val="48"/>
        </w:rPr>
        <w:t>okumentáció</w:t>
      </w:r>
    </w:p>
    <w:p w14:paraId="2328E272" w14:textId="77777777" w:rsidR="002167D8" w:rsidRDefault="002167D8" w:rsidP="002167D8">
      <w:pPr>
        <w:spacing w:before="960"/>
        <w:jc w:val="center"/>
        <w:rPr>
          <w:rFonts w:cs="Times New Roman"/>
          <w:sz w:val="48"/>
          <w:szCs w:val="48"/>
        </w:rPr>
      </w:pPr>
      <w:r>
        <w:rPr>
          <w:rFonts w:cs="Times New Roman"/>
          <w:noProof/>
          <w:sz w:val="48"/>
          <w:szCs w:val="48"/>
        </w:rPr>
        <w:drawing>
          <wp:inline distT="0" distB="0" distL="0" distR="0" wp14:anchorId="4FCC5C9A" wp14:editId="6E094E8B">
            <wp:extent cx="2782941" cy="276225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6"/>
                    <pic:cNvPicPr/>
                  </pic:nvPicPr>
                  <pic:blipFill>
                    <a:blip r:embed="rId8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751" cy="276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E669" w14:textId="77777777" w:rsidR="002167D8" w:rsidRDefault="002167D8" w:rsidP="002167D8">
      <w:pPr>
        <w:spacing w:before="1800"/>
        <w:rPr>
          <w:rFonts w:cs="Times New Roman"/>
          <w:sz w:val="32"/>
          <w:szCs w:val="32"/>
        </w:rPr>
      </w:pPr>
      <w:r w:rsidRPr="00A5313F">
        <w:rPr>
          <w:rFonts w:cs="Times New Roman"/>
          <w:sz w:val="32"/>
          <w:szCs w:val="32"/>
        </w:rPr>
        <w:t xml:space="preserve">Készítette: </w:t>
      </w:r>
    </w:p>
    <w:p w14:paraId="492B306C" w14:textId="77777777" w:rsidR="002167D8" w:rsidRDefault="002167D8" w:rsidP="002167D8">
      <w:pPr>
        <w:spacing w:before="120"/>
        <w:rPr>
          <w:rFonts w:cs="Times New Roman"/>
          <w:sz w:val="32"/>
          <w:szCs w:val="32"/>
        </w:rPr>
      </w:pPr>
      <w:r w:rsidRPr="00A5313F">
        <w:rPr>
          <w:rFonts w:cs="Times New Roman"/>
          <w:sz w:val="32"/>
          <w:szCs w:val="32"/>
        </w:rPr>
        <w:t>Kovács Edit</w:t>
      </w:r>
    </w:p>
    <w:p w14:paraId="18ED76D4" w14:textId="77777777" w:rsidR="00CA29DA" w:rsidRDefault="002167D8" w:rsidP="00CA29DA">
      <w:pPr>
        <w:spacing w:before="120"/>
        <w:rPr>
          <w:rFonts w:cs="Times New Roman"/>
          <w:sz w:val="32"/>
          <w:szCs w:val="32"/>
        </w:rPr>
      </w:pPr>
      <w:r w:rsidRPr="00A5313F">
        <w:rPr>
          <w:rFonts w:cs="Times New Roman"/>
          <w:sz w:val="32"/>
          <w:szCs w:val="32"/>
        </w:rPr>
        <w:t>Tóthpál István</w:t>
      </w:r>
    </w:p>
    <w:sdt>
      <w:sdtPr>
        <w:rPr>
          <w:rFonts w:ascii="Times New Roman" w:eastAsiaTheme="minorHAnsi" w:hAnsi="Times New Roman" w:cstheme="minorBidi"/>
          <w:color w:val="auto"/>
          <w:sz w:val="26"/>
          <w:szCs w:val="22"/>
          <w:lang w:eastAsia="en-US"/>
        </w:rPr>
        <w:id w:val="18252446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8F46374" w14:textId="77777777" w:rsidR="0084473A" w:rsidRPr="0084473A" w:rsidRDefault="0084473A" w:rsidP="0084473A">
          <w:pPr>
            <w:pStyle w:val="Tartalomjegyzkcmsora"/>
            <w:pageBreakBefore/>
            <w:numPr>
              <w:ilvl w:val="0"/>
              <w:numId w:val="0"/>
            </w:numPr>
            <w:spacing w:line="480" w:lineRule="auto"/>
            <w:ind w:left="431" w:hanging="431"/>
            <w:rPr>
              <w:rFonts w:ascii="Times New Roman" w:hAnsi="Times New Roman" w:cs="Times New Roman"/>
              <w:b/>
              <w:bCs/>
              <w:color w:val="833C0B" w:themeColor="accent2" w:themeShade="80"/>
            </w:rPr>
          </w:pPr>
          <w:r w:rsidRPr="0084473A">
            <w:rPr>
              <w:rFonts w:ascii="Times New Roman" w:hAnsi="Times New Roman" w:cs="Times New Roman"/>
              <w:b/>
              <w:bCs/>
              <w:color w:val="833C0B" w:themeColor="accent2" w:themeShade="80"/>
            </w:rPr>
            <w:t>Tartalom</w:t>
          </w:r>
          <w:r>
            <w:rPr>
              <w:rFonts w:ascii="Times New Roman" w:hAnsi="Times New Roman" w:cs="Times New Roman"/>
              <w:b/>
              <w:bCs/>
              <w:color w:val="833C0B" w:themeColor="accent2" w:themeShade="80"/>
            </w:rPr>
            <w:t>jegyzék</w:t>
          </w:r>
        </w:p>
        <w:p w14:paraId="045B8BAA" w14:textId="7A14ADF9" w:rsidR="001B6A51" w:rsidRDefault="0084473A">
          <w:pPr>
            <w:pStyle w:val="TJ1"/>
            <w:tabs>
              <w:tab w:val="left" w:pos="5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360406" w:history="1">
            <w:r w:rsidR="001B6A51" w:rsidRPr="00D97E5C">
              <w:rPr>
                <w:rStyle w:val="Hiperhivatkozs"/>
                <w:noProof/>
              </w:rPr>
              <w:t>1</w:t>
            </w:r>
            <w:r w:rsidR="001B6A51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1B6A51" w:rsidRPr="00D97E5C">
              <w:rPr>
                <w:rStyle w:val="Hiperhivatkozs"/>
                <w:noProof/>
              </w:rPr>
              <w:t>Regisztráció és bejelentkezés</w:t>
            </w:r>
            <w:r w:rsidR="001B6A51">
              <w:rPr>
                <w:noProof/>
                <w:webHidden/>
              </w:rPr>
              <w:tab/>
            </w:r>
            <w:r w:rsidR="001B6A51">
              <w:rPr>
                <w:noProof/>
                <w:webHidden/>
              </w:rPr>
              <w:fldChar w:fldCharType="begin"/>
            </w:r>
            <w:r w:rsidR="001B6A51">
              <w:rPr>
                <w:noProof/>
                <w:webHidden/>
              </w:rPr>
              <w:instrText xml:space="preserve"> PAGEREF _Toc214360406 \h </w:instrText>
            </w:r>
            <w:r w:rsidR="001B6A51">
              <w:rPr>
                <w:noProof/>
                <w:webHidden/>
              </w:rPr>
            </w:r>
            <w:r w:rsidR="001B6A51">
              <w:rPr>
                <w:noProof/>
                <w:webHidden/>
              </w:rPr>
              <w:fldChar w:fldCharType="separate"/>
            </w:r>
            <w:r w:rsidR="00CB4051">
              <w:rPr>
                <w:noProof/>
                <w:webHidden/>
              </w:rPr>
              <w:t>3</w:t>
            </w:r>
            <w:r w:rsidR="001B6A51">
              <w:rPr>
                <w:noProof/>
                <w:webHidden/>
              </w:rPr>
              <w:fldChar w:fldCharType="end"/>
            </w:r>
          </w:hyperlink>
        </w:p>
        <w:p w14:paraId="4709A723" w14:textId="248CF237" w:rsidR="001B6A51" w:rsidRDefault="00582853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4360407" w:history="1">
            <w:r w:rsidR="001B6A51" w:rsidRPr="00D97E5C">
              <w:rPr>
                <w:rStyle w:val="Hiperhivatkozs"/>
                <w:noProof/>
              </w:rPr>
              <w:t>1.1</w:t>
            </w:r>
            <w:r w:rsidR="001B6A51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1B6A51" w:rsidRPr="00D97E5C">
              <w:rPr>
                <w:rStyle w:val="Hiperhivatkozs"/>
                <w:noProof/>
              </w:rPr>
              <w:t>Regisztráció</w:t>
            </w:r>
            <w:r w:rsidR="001B6A51">
              <w:rPr>
                <w:noProof/>
                <w:webHidden/>
              </w:rPr>
              <w:tab/>
            </w:r>
            <w:r w:rsidR="001B6A51">
              <w:rPr>
                <w:noProof/>
                <w:webHidden/>
              </w:rPr>
              <w:fldChar w:fldCharType="begin"/>
            </w:r>
            <w:r w:rsidR="001B6A51">
              <w:rPr>
                <w:noProof/>
                <w:webHidden/>
              </w:rPr>
              <w:instrText xml:space="preserve"> PAGEREF _Toc214360407 \h </w:instrText>
            </w:r>
            <w:r w:rsidR="001B6A51">
              <w:rPr>
                <w:noProof/>
                <w:webHidden/>
              </w:rPr>
            </w:r>
            <w:r w:rsidR="001B6A51">
              <w:rPr>
                <w:noProof/>
                <w:webHidden/>
              </w:rPr>
              <w:fldChar w:fldCharType="separate"/>
            </w:r>
            <w:r w:rsidR="00CB4051">
              <w:rPr>
                <w:noProof/>
                <w:webHidden/>
              </w:rPr>
              <w:t>3</w:t>
            </w:r>
            <w:r w:rsidR="001B6A51">
              <w:rPr>
                <w:noProof/>
                <w:webHidden/>
              </w:rPr>
              <w:fldChar w:fldCharType="end"/>
            </w:r>
          </w:hyperlink>
        </w:p>
        <w:p w14:paraId="585DD443" w14:textId="612C5720" w:rsidR="001B6A51" w:rsidRDefault="00582853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4360408" w:history="1">
            <w:r w:rsidR="001B6A51" w:rsidRPr="00D97E5C">
              <w:rPr>
                <w:rStyle w:val="Hiperhivatkozs"/>
                <w:noProof/>
              </w:rPr>
              <w:t>1.2</w:t>
            </w:r>
            <w:r w:rsidR="001B6A51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1B6A51" w:rsidRPr="00D97E5C">
              <w:rPr>
                <w:rStyle w:val="Hiperhivatkozs"/>
                <w:noProof/>
              </w:rPr>
              <w:t>Belépés</w:t>
            </w:r>
            <w:r w:rsidR="001B6A51">
              <w:rPr>
                <w:noProof/>
                <w:webHidden/>
              </w:rPr>
              <w:tab/>
            </w:r>
            <w:r w:rsidR="001B6A51">
              <w:rPr>
                <w:noProof/>
                <w:webHidden/>
              </w:rPr>
              <w:fldChar w:fldCharType="begin"/>
            </w:r>
            <w:r w:rsidR="001B6A51">
              <w:rPr>
                <w:noProof/>
                <w:webHidden/>
              </w:rPr>
              <w:instrText xml:space="preserve"> PAGEREF _Toc214360408 \h </w:instrText>
            </w:r>
            <w:r w:rsidR="001B6A51">
              <w:rPr>
                <w:noProof/>
                <w:webHidden/>
              </w:rPr>
            </w:r>
            <w:r w:rsidR="001B6A51">
              <w:rPr>
                <w:noProof/>
                <w:webHidden/>
              </w:rPr>
              <w:fldChar w:fldCharType="separate"/>
            </w:r>
            <w:r w:rsidR="00CB4051">
              <w:rPr>
                <w:noProof/>
                <w:webHidden/>
              </w:rPr>
              <w:t>3</w:t>
            </w:r>
            <w:r w:rsidR="001B6A51">
              <w:rPr>
                <w:noProof/>
                <w:webHidden/>
              </w:rPr>
              <w:fldChar w:fldCharType="end"/>
            </w:r>
          </w:hyperlink>
        </w:p>
        <w:p w14:paraId="22A4F36C" w14:textId="02752B5C" w:rsidR="001B6A51" w:rsidRDefault="00582853">
          <w:pPr>
            <w:pStyle w:val="TJ1"/>
            <w:tabs>
              <w:tab w:val="left" w:pos="5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4360409" w:history="1">
            <w:r w:rsidR="001B6A51" w:rsidRPr="00D97E5C">
              <w:rPr>
                <w:rStyle w:val="Hiperhivatkozs"/>
                <w:noProof/>
              </w:rPr>
              <w:t>2</w:t>
            </w:r>
            <w:r w:rsidR="001B6A51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1B6A51" w:rsidRPr="00D97E5C">
              <w:rPr>
                <w:rStyle w:val="Hiperhivatkozs"/>
                <w:noProof/>
              </w:rPr>
              <w:t>Termékek és vásárlás</w:t>
            </w:r>
            <w:r w:rsidR="001B6A51">
              <w:rPr>
                <w:noProof/>
                <w:webHidden/>
              </w:rPr>
              <w:tab/>
            </w:r>
            <w:r w:rsidR="001B6A51">
              <w:rPr>
                <w:noProof/>
                <w:webHidden/>
              </w:rPr>
              <w:fldChar w:fldCharType="begin"/>
            </w:r>
            <w:r w:rsidR="001B6A51">
              <w:rPr>
                <w:noProof/>
                <w:webHidden/>
              </w:rPr>
              <w:instrText xml:space="preserve"> PAGEREF _Toc214360409 \h </w:instrText>
            </w:r>
            <w:r w:rsidR="001B6A51">
              <w:rPr>
                <w:noProof/>
                <w:webHidden/>
              </w:rPr>
            </w:r>
            <w:r w:rsidR="001B6A51">
              <w:rPr>
                <w:noProof/>
                <w:webHidden/>
              </w:rPr>
              <w:fldChar w:fldCharType="separate"/>
            </w:r>
            <w:r w:rsidR="00CB4051">
              <w:rPr>
                <w:noProof/>
                <w:webHidden/>
              </w:rPr>
              <w:t>4</w:t>
            </w:r>
            <w:r w:rsidR="001B6A51">
              <w:rPr>
                <w:noProof/>
                <w:webHidden/>
              </w:rPr>
              <w:fldChar w:fldCharType="end"/>
            </w:r>
          </w:hyperlink>
        </w:p>
        <w:p w14:paraId="2D1B2AFC" w14:textId="669510FC" w:rsidR="001B6A51" w:rsidRDefault="00582853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4360410" w:history="1">
            <w:r w:rsidR="001B6A51" w:rsidRPr="00D97E5C">
              <w:rPr>
                <w:rStyle w:val="Hiperhivatkozs"/>
                <w:noProof/>
              </w:rPr>
              <w:t>2.1</w:t>
            </w:r>
            <w:r w:rsidR="001B6A51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1B6A51" w:rsidRPr="00D97E5C">
              <w:rPr>
                <w:rStyle w:val="Hiperhivatkozs"/>
                <w:noProof/>
              </w:rPr>
              <w:t>Termékek megjelenítése</w:t>
            </w:r>
            <w:r w:rsidR="001B6A51">
              <w:rPr>
                <w:noProof/>
                <w:webHidden/>
              </w:rPr>
              <w:tab/>
            </w:r>
            <w:r w:rsidR="001B6A51">
              <w:rPr>
                <w:noProof/>
                <w:webHidden/>
              </w:rPr>
              <w:fldChar w:fldCharType="begin"/>
            </w:r>
            <w:r w:rsidR="001B6A51">
              <w:rPr>
                <w:noProof/>
                <w:webHidden/>
              </w:rPr>
              <w:instrText xml:space="preserve"> PAGEREF _Toc214360410 \h </w:instrText>
            </w:r>
            <w:r w:rsidR="001B6A51">
              <w:rPr>
                <w:noProof/>
                <w:webHidden/>
              </w:rPr>
            </w:r>
            <w:r w:rsidR="001B6A51">
              <w:rPr>
                <w:noProof/>
                <w:webHidden/>
              </w:rPr>
              <w:fldChar w:fldCharType="separate"/>
            </w:r>
            <w:r w:rsidR="00CB4051">
              <w:rPr>
                <w:noProof/>
                <w:webHidden/>
              </w:rPr>
              <w:t>4</w:t>
            </w:r>
            <w:r w:rsidR="001B6A51">
              <w:rPr>
                <w:noProof/>
                <w:webHidden/>
              </w:rPr>
              <w:fldChar w:fldCharType="end"/>
            </w:r>
          </w:hyperlink>
        </w:p>
        <w:p w14:paraId="064CDA98" w14:textId="0AF07ABF" w:rsidR="001B6A51" w:rsidRDefault="00582853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4360411" w:history="1">
            <w:r w:rsidR="001B6A51" w:rsidRPr="00D97E5C">
              <w:rPr>
                <w:rStyle w:val="Hiperhivatkozs"/>
                <w:noProof/>
              </w:rPr>
              <w:t>2.2</w:t>
            </w:r>
            <w:r w:rsidR="001B6A51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1B6A51" w:rsidRPr="00D97E5C">
              <w:rPr>
                <w:rStyle w:val="Hiperhivatkozs"/>
                <w:noProof/>
              </w:rPr>
              <w:t>Termékek kosárhoz adása</w:t>
            </w:r>
            <w:r w:rsidR="001B6A51">
              <w:rPr>
                <w:noProof/>
                <w:webHidden/>
              </w:rPr>
              <w:tab/>
            </w:r>
            <w:r w:rsidR="001B6A51">
              <w:rPr>
                <w:noProof/>
                <w:webHidden/>
              </w:rPr>
              <w:fldChar w:fldCharType="begin"/>
            </w:r>
            <w:r w:rsidR="001B6A51">
              <w:rPr>
                <w:noProof/>
                <w:webHidden/>
              </w:rPr>
              <w:instrText xml:space="preserve"> PAGEREF _Toc214360411 \h </w:instrText>
            </w:r>
            <w:r w:rsidR="001B6A51">
              <w:rPr>
                <w:noProof/>
                <w:webHidden/>
              </w:rPr>
            </w:r>
            <w:r w:rsidR="001B6A51">
              <w:rPr>
                <w:noProof/>
                <w:webHidden/>
              </w:rPr>
              <w:fldChar w:fldCharType="separate"/>
            </w:r>
            <w:r w:rsidR="00CB4051">
              <w:rPr>
                <w:noProof/>
                <w:webHidden/>
              </w:rPr>
              <w:t>4</w:t>
            </w:r>
            <w:r w:rsidR="001B6A51">
              <w:rPr>
                <w:noProof/>
                <w:webHidden/>
              </w:rPr>
              <w:fldChar w:fldCharType="end"/>
            </w:r>
          </w:hyperlink>
        </w:p>
        <w:p w14:paraId="4D6AB2EA" w14:textId="453561D1" w:rsidR="001B6A51" w:rsidRDefault="00582853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4360412" w:history="1">
            <w:r w:rsidR="001B6A51" w:rsidRPr="00D97E5C">
              <w:rPr>
                <w:rStyle w:val="Hiperhivatkozs"/>
                <w:noProof/>
              </w:rPr>
              <w:t>2.3</w:t>
            </w:r>
            <w:r w:rsidR="001B6A51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1B6A51" w:rsidRPr="00D97E5C">
              <w:rPr>
                <w:rStyle w:val="Hiperhivatkozs"/>
                <w:noProof/>
              </w:rPr>
              <w:t>Fizetés</w:t>
            </w:r>
            <w:r w:rsidR="001B6A51">
              <w:rPr>
                <w:noProof/>
                <w:webHidden/>
              </w:rPr>
              <w:tab/>
            </w:r>
            <w:r w:rsidR="001B6A51">
              <w:rPr>
                <w:noProof/>
                <w:webHidden/>
              </w:rPr>
              <w:fldChar w:fldCharType="begin"/>
            </w:r>
            <w:r w:rsidR="001B6A51">
              <w:rPr>
                <w:noProof/>
                <w:webHidden/>
              </w:rPr>
              <w:instrText xml:space="preserve"> PAGEREF _Toc214360412 \h </w:instrText>
            </w:r>
            <w:r w:rsidR="001B6A51">
              <w:rPr>
                <w:noProof/>
                <w:webHidden/>
              </w:rPr>
            </w:r>
            <w:r w:rsidR="001B6A51">
              <w:rPr>
                <w:noProof/>
                <w:webHidden/>
              </w:rPr>
              <w:fldChar w:fldCharType="separate"/>
            </w:r>
            <w:r w:rsidR="00CB4051">
              <w:rPr>
                <w:noProof/>
                <w:webHidden/>
              </w:rPr>
              <w:t>5</w:t>
            </w:r>
            <w:r w:rsidR="001B6A51">
              <w:rPr>
                <w:noProof/>
                <w:webHidden/>
              </w:rPr>
              <w:fldChar w:fldCharType="end"/>
            </w:r>
          </w:hyperlink>
        </w:p>
        <w:p w14:paraId="115E8F9B" w14:textId="24FBD173" w:rsidR="001B6A51" w:rsidRDefault="00582853">
          <w:pPr>
            <w:pStyle w:val="TJ1"/>
            <w:tabs>
              <w:tab w:val="left" w:pos="5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4360413" w:history="1">
            <w:r w:rsidR="001B6A51" w:rsidRPr="00D97E5C">
              <w:rPr>
                <w:rStyle w:val="Hiperhivatkozs"/>
                <w:noProof/>
              </w:rPr>
              <w:t>3</w:t>
            </w:r>
            <w:r w:rsidR="001B6A51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1B6A51" w:rsidRPr="00D97E5C">
              <w:rPr>
                <w:rStyle w:val="Hiperhivatkozs"/>
                <w:noProof/>
              </w:rPr>
              <w:t>Blog</w:t>
            </w:r>
            <w:r w:rsidR="001B6A51">
              <w:rPr>
                <w:noProof/>
                <w:webHidden/>
              </w:rPr>
              <w:tab/>
            </w:r>
            <w:r w:rsidR="001B6A51">
              <w:rPr>
                <w:noProof/>
                <w:webHidden/>
              </w:rPr>
              <w:fldChar w:fldCharType="begin"/>
            </w:r>
            <w:r w:rsidR="001B6A51">
              <w:rPr>
                <w:noProof/>
                <w:webHidden/>
              </w:rPr>
              <w:instrText xml:space="preserve"> PAGEREF _Toc214360413 \h </w:instrText>
            </w:r>
            <w:r w:rsidR="001B6A51">
              <w:rPr>
                <w:noProof/>
                <w:webHidden/>
              </w:rPr>
            </w:r>
            <w:r w:rsidR="001B6A51">
              <w:rPr>
                <w:noProof/>
                <w:webHidden/>
              </w:rPr>
              <w:fldChar w:fldCharType="separate"/>
            </w:r>
            <w:r w:rsidR="00CB4051">
              <w:rPr>
                <w:noProof/>
                <w:webHidden/>
              </w:rPr>
              <w:t>6</w:t>
            </w:r>
            <w:r w:rsidR="001B6A51">
              <w:rPr>
                <w:noProof/>
                <w:webHidden/>
              </w:rPr>
              <w:fldChar w:fldCharType="end"/>
            </w:r>
          </w:hyperlink>
        </w:p>
        <w:p w14:paraId="73B7E38E" w14:textId="4ABEE0E7" w:rsidR="001B6A51" w:rsidRDefault="00582853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4360414" w:history="1">
            <w:r w:rsidR="001B6A51" w:rsidRPr="00D97E5C">
              <w:rPr>
                <w:rStyle w:val="Hiperhivatkozs"/>
                <w:noProof/>
              </w:rPr>
              <w:t>3.1</w:t>
            </w:r>
            <w:r w:rsidR="001B6A51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1B6A51" w:rsidRPr="00D97E5C">
              <w:rPr>
                <w:rStyle w:val="Hiperhivatkozs"/>
                <w:noProof/>
              </w:rPr>
              <w:t>Posztok megjelenítése</w:t>
            </w:r>
            <w:r w:rsidR="001B6A51">
              <w:rPr>
                <w:noProof/>
                <w:webHidden/>
              </w:rPr>
              <w:tab/>
            </w:r>
            <w:r w:rsidR="001B6A51">
              <w:rPr>
                <w:noProof/>
                <w:webHidden/>
              </w:rPr>
              <w:fldChar w:fldCharType="begin"/>
            </w:r>
            <w:r w:rsidR="001B6A51">
              <w:rPr>
                <w:noProof/>
                <w:webHidden/>
              </w:rPr>
              <w:instrText xml:space="preserve"> PAGEREF _Toc214360414 \h </w:instrText>
            </w:r>
            <w:r w:rsidR="001B6A51">
              <w:rPr>
                <w:noProof/>
                <w:webHidden/>
              </w:rPr>
            </w:r>
            <w:r w:rsidR="001B6A51">
              <w:rPr>
                <w:noProof/>
                <w:webHidden/>
              </w:rPr>
              <w:fldChar w:fldCharType="separate"/>
            </w:r>
            <w:r w:rsidR="00CB4051">
              <w:rPr>
                <w:noProof/>
                <w:webHidden/>
              </w:rPr>
              <w:t>6</w:t>
            </w:r>
            <w:r w:rsidR="001B6A51">
              <w:rPr>
                <w:noProof/>
                <w:webHidden/>
              </w:rPr>
              <w:fldChar w:fldCharType="end"/>
            </w:r>
          </w:hyperlink>
        </w:p>
        <w:p w14:paraId="70A1ABE7" w14:textId="42C2F9FA" w:rsidR="001B6A51" w:rsidRDefault="00582853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4360415" w:history="1">
            <w:r w:rsidR="001B6A51" w:rsidRPr="00D97E5C">
              <w:rPr>
                <w:rStyle w:val="Hiperhivatkozs"/>
                <w:noProof/>
              </w:rPr>
              <w:t>3.2</w:t>
            </w:r>
            <w:r w:rsidR="001B6A51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1B6A51" w:rsidRPr="00D97E5C">
              <w:rPr>
                <w:rStyle w:val="Hiperhivatkozs"/>
                <w:noProof/>
              </w:rPr>
              <w:t>Poszt írása</w:t>
            </w:r>
            <w:r w:rsidR="001B6A51">
              <w:rPr>
                <w:noProof/>
                <w:webHidden/>
              </w:rPr>
              <w:tab/>
            </w:r>
            <w:r w:rsidR="001B6A51">
              <w:rPr>
                <w:noProof/>
                <w:webHidden/>
              </w:rPr>
              <w:fldChar w:fldCharType="begin"/>
            </w:r>
            <w:r w:rsidR="001B6A51">
              <w:rPr>
                <w:noProof/>
                <w:webHidden/>
              </w:rPr>
              <w:instrText xml:space="preserve"> PAGEREF _Toc214360415 \h </w:instrText>
            </w:r>
            <w:r w:rsidR="001B6A51">
              <w:rPr>
                <w:noProof/>
                <w:webHidden/>
              </w:rPr>
            </w:r>
            <w:r w:rsidR="001B6A51">
              <w:rPr>
                <w:noProof/>
                <w:webHidden/>
              </w:rPr>
              <w:fldChar w:fldCharType="separate"/>
            </w:r>
            <w:r w:rsidR="00CB4051">
              <w:rPr>
                <w:noProof/>
                <w:webHidden/>
              </w:rPr>
              <w:t>6</w:t>
            </w:r>
            <w:r w:rsidR="001B6A51">
              <w:rPr>
                <w:noProof/>
                <w:webHidden/>
              </w:rPr>
              <w:fldChar w:fldCharType="end"/>
            </w:r>
          </w:hyperlink>
        </w:p>
        <w:p w14:paraId="054CBDB9" w14:textId="16718A81" w:rsidR="001B6A51" w:rsidRDefault="00582853">
          <w:pPr>
            <w:pStyle w:val="TJ1"/>
            <w:tabs>
              <w:tab w:val="left" w:pos="5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4360416" w:history="1">
            <w:r w:rsidR="001B6A51" w:rsidRPr="00D97E5C">
              <w:rPr>
                <w:rStyle w:val="Hiperhivatkozs"/>
                <w:noProof/>
              </w:rPr>
              <w:t>4</w:t>
            </w:r>
            <w:r w:rsidR="001B6A51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1B6A51" w:rsidRPr="00D97E5C">
              <w:rPr>
                <w:rStyle w:val="Hiperhivatkozs"/>
                <w:noProof/>
              </w:rPr>
              <w:t>Mintakészítő</w:t>
            </w:r>
            <w:r w:rsidR="001B6A51">
              <w:rPr>
                <w:noProof/>
                <w:webHidden/>
              </w:rPr>
              <w:tab/>
            </w:r>
            <w:r w:rsidR="001B6A51">
              <w:rPr>
                <w:noProof/>
                <w:webHidden/>
              </w:rPr>
              <w:fldChar w:fldCharType="begin"/>
            </w:r>
            <w:r w:rsidR="001B6A51">
              <w:rPr>
                <w:noProof/>
                <w:webHidden/>
              </w:rPr>
              <w:instrText xml:space="preserve"> PAGEREF _Toc214360416 \h </w:instrText>
            </w:r>
            <w:r w:rsidR="001B6A51">
              <w:rPr>
                <w:noProof/>
                <w:webHidden/>
              </w:rPr>
            </w:r>
            <w:r w:rsidR="001B6A51">
              <w:rPr>
                <w:noProof/>
                <w:webHidden/>
              </w:rPr>
              <w:fldChar w:fldCharType="separate"/>
            </w:r>
            <w:r w:rsidR="00CB4051">
              <w:rPr>
                <w:noProof/>
                <w:webHidden/>
              </w:rPr>
              <w:t>7</w:t>
            </w:r>
            <w:r w:rsidR="001B6A51">
              <w:rPr>
                <w:noProof/>
                <w:webHidden/>
              </w:rPr>
              <w:fldChar w:fldCharType="end"/>
            </w:r>
          </w:hyperlink>
        </w:p>
        <w:p w14:paraId="6C171EF9" w14:textId="1EBA9FDE" w:rsidR="001B6A51" w:rsidRDefault="00582853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4360417" w:history="1">
            <w:r w:rsidR="001B6A51" w:rsidRPr="00D97E5C">
              <w:rPr>
                <w:rStyle w:val="Hiperhivatkozs"/>
                <w:noProof/>
              </w:rPr>
              <w:t>4.1</w:t>
            </w:r>
            <w:r w:rsidR="001B6A51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1B6A51" w:rsidRPr="00D97E5C">
              <w:rPr>
                <w:rStyle w:val="Hiperhivatkozs"/>
                <w:noProof/>
              </w:rPr>
              <w:t>Adatok bekérése</w:t>
            </w:r>
            <w:r w:rsidR="001B6A51">
              <w:rPr>
                <w:noProof/>
                <w:webHidden/>
              </w:rPr>
              <w:tab/>
            </w:r>
            <w:r w:rsidR="001B6A51">
              <w:rPr>
                <w:noProof/>
                <w:webHidden/>
              </w:rPr>
              <w:fldChar w:fldCharType="begin"/>
            </w:r>
            <w:r w:rsidR="001B6A51">
              <w:rPr>
                <w:noProof/>
                <w:webHidden/>
              </w:rPr>
              <w:instrText xml:space="preserve"> PAGEREF _Toc214360417 \h </w:instrText>
            </w:r>
            <w:r w:rsidR="001B6A51">
              <w:rPr>
                <w:noProof/>
                <w:webHidden/>
              </w:rPr>
            </w:r>
            <w:r w:rsidR="001B6A51">
              <w:rPr>
                <w:noProof/>
                <w:webHidden/>
              </w:rPr>
              <w:fldChar w:fldCharType="separate"/>
            </w:r>
            <w:r w:rsidR="00CB4051">
              <w:rPr>
                <w:noProof/>
                <w:webHidden/>
              </w:rPr>
              <w:t>7</w:t>
            </w:r>
            <w:r w:rsidR="001B6A51">
              <w:rPr>
                <w:noProof/>
                <w:webHidden/>
              </w:rPr>
              <w:fldChar w:fldCharType="end"/>
            </w:r>
          </w:hyperlink>
        </w:p>
        <w:p w14:paraId="4E0C1C36" w14:textId="5747C33E" w:rsidR="001B6A51" w:rsidRDefault="00582853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4360418" w:history="1">
            <w:r w:rsidR="001B6A51" w:rsidRPr="00D97E5C">
              <w:rPr>
                <w:rStyle w:val="Hiperhivatkozs"/>
                <w:noProof/>
              </w:rPr>
              <w:t>4.2</w:t>
            </w:r>
            <w:r w:rsidR="001B6A51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1B6A51" w:rsidRPr="00D97E5C">
              <w:rPr>
                <w:rStyle w:val="Hiperhivatkozs"/>
                <w:noProof/>
              </w:rPr>
              <w:t>Minta megjelenítése</w:t>
            </w:r>
            <w:r w:rsidR="001B6A51">
              <w:rPr>
                <w:noProof/>
                <w:webHidden/>
              </w:rPr>
              <w:tab/>
            </w:r>
            <w:r w:rsidR="001B6A51">
              <w:rPr>
                <w:noProof/>
                <w:webHidden/>
              </w:rPr>
              <w:fldChar w:fldCharType="begin"/>
            </w:r>
            <w:r w:rsidR="001B6A51">
              <w:rPr>
                <w:noProof/>
                <w:webHidden/>
              </w:rPr>
              <w:instrText xml:space="preserve"> PAGEREF _Toc214360418 \h </w:instrText>
            </w:r>
            <w:r w:rsidR="001B6A51">
              <w:rPr>
                <w:noProof/>
                <w:webHidden/>
              </w:rPr>
            </w:r>
            <w:r w:rsidR="001B6A51">
              <w:rPr>
                <w:noProof/>
                <w:webHidden/>
              </w:rPr>
              <w:fldChar w:fldCharType="separate"/>
            </w:r>
            <w:r w:rsidR="00CB4051">
              <w:rPr>
                <w:noProof/>
                <w:webHidden/>
              </w:rPr>
              <w:t>7</w:t>
            </w:r>
            <w:r w:rsidR="001B6A51">
              <w:rPr>
                <w:noProof/>
                <w:webHidden/>
              </w:rPr>
              <w:fldChar w:fldCharType="end"/>
            </w:r>
          </w:hyperlink>
        </w:p>
        <w:p w14:paraId="77CDF16D" w14:textId="41A310DE" w:rsidR="0084473A" w:rsidRPr="0084473A" w:rsidRDefault="0084473A" w:rsidP="0084473A">
          <w:r>
            <w:rPr>
              <w:b/>
              <w:bCs/>
            </w:rPr>
            <w:fldChar w:fldCharType="end"/>
          </w:r>
        </w:p>
      </w:sdtContent>
    </w:sdt>
    <w:p w14:paraId="32B3DEC1" w14:textId="3D21C664" w:rsidR="00CA29DA" w:rsidRDefault="00577A67" w:rsidP="00CA29DA">
      <w:pPr>
        <w:pStyle w:val="Stlus1"/>
      </w:pPr>
      <w:bookmarkStart w:id="0" w:name="_Toc214360406"/>
      <w:r>
        <w:lastRenderedPageBreak/>
        <w:t>Regisztráció és bejelentkezés</w:t>
      </w:r>
      <w:bookmarkEnd w:id="0"/>
    </w:p>
    <w:p w14:paraId="2405508C" w14:textId="55852D2E" w:rsidR="00CA29DA" w:rsidRDefault="00577A67" w:rsidP="00577A67">
      <w:pPr>
        <w:pStyle w:val="Stlus2"/>
      </w:pPr>
      <w:bookmarkStart w:id="1" w:name="_Toc214360407"/>
      <w:r>
        <w:t>Regisztráció</w:t>
      </w:r>
      <w:bookmarkEnd w:id="1"/>
    </w:p>
    <w:p w14:paraId="0FEE24D0" w14:textId="77777777" w:rsidR="0046045F" w:rsidRPr="0046045F" w:rsidRDefault="0046045F" w:rsidP="004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FUNCTION regisztráció()</w:t>
      </w:r>
    </w:p>
    <w:p w14:paraId="3E0701A6" w14:textId="77777777" w:rsidR="0046045F" w:rsidRPr="0046045F" w:rsidRDefault="0046045F" w:rsidP="004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DISPLAY regisztrációs űrlap</w:t>
      </w:r>
    </w:p>
    <w:p w14:paraId="2DD71F16" w14:textId="2B607E3B" w:rsidR="0046045F" w:rsidRDefault="0046045F" w:rsidP="004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INPUT felhasználónév, email, jelszó, profilkép (opcionális)</w:t>
      </w:r>
    </w:p>
    <w:p w14:paraId="2FD77194" w14:textId="26658010" w:rsidR="001939D4" w:rsidRPr="0046045F" w:rsidRDefault="001939D4" w:rsidP="004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VALIDATE email</w:t>
      </w:r>
    </w:p>
    <w:p w14:paraId="30D06A68" w14:textId="5D9A74CE" w:rsidR="0046045F" w:rsidRPr="0046045F" w:rsidRDefault="0046045F" w:rsidP="004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IF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’</w:t>
      </w: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profilkép feltöltve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’</w:t>
      </w: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THEN</w:t>
      </w:r>
    </w:p>
    <w:p w14:paraId="468EE256" w14:textId="77777777" w:rsidR="0046045F" w:rsidRPr="0046045F" w:rsidRDefault="0046045F" w:rsidP="004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VALIDATE képformátum (</w:t>
      </w:r>
      <w:proofErr w:type="spellStart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jpg</w:t>
      </w:r>
      <w:proofErr w:type="spellEnd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, </w:t>
      </w:r>
      <w:proofErr w:type="spellStart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jpeg</w:t>
      </w:r>
      <w:proofErr w:type="spellEnd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, </w:t>
      </w:r>
      <w:proofErr w:type="spellStart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png</w:t>
      </w:r>
      <w:proofErr w:type="spellEnd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, </w:t>
      </w:r>
      <w:proofErr w:type="spellStart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svg</w:t>
      </w:r>
      <w:proofErr w:type="spellEnd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, </w:t>
      </w:r>
      <w:proofErr w:type="spellStart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webp</w:t>
      </w:r>
      <w:proofErr w:type="spellEnd"/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)</w:t>
      </w:r>
    </w:p>
    <w:p w14:paraId="728DCCD0" w14:textId="77777777" w:rsidR="0046045F" w:rsidRPr="0046045F" w:rsidRDefault="0046045F" w:rsidP="004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END IF</w:t>
      </w:r>
    </w:p>
    <w:p w14:paraId="44F74405" w14:textId="5C874CEE" w:rsidR="0046045F" w:rsidRPr="0046045F" w:rsidRDefault="0046045F" w:rsidP="004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IF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’</w:t>
      </w: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minden kötelező mező kitöltve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’</w:t>
      </w: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THEN</w:t>
      </w:r>
    </w:p>
    <w:p w14:paraId="5CF9426A" w14:textId="7CAEA7BE" w:rsidR="0046045F" w:rsidRPr="0046045F" w:rsidRDefault="0046045F" w:rsidP="004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SEND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’</w:t>
      </w: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megerősítő email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’</w:t>
      </w:r>
      <w:r w:rsidR="00810205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</w:t>
      </w:r>
      <w:r w:rsidR="00810205" w:rsidRPr="00810205">
        <w:rPr>
          <w:rFonts w:ascii="Consolas" w:eastAsia="Times New Roman" w:hAnsi="Consolas" w:cs="Courier New"/>
          <w:b/>
          <w:bCs/>
          <w:color w:val="FF0000"/>
          <w:sz w:val="20"/>
          <w:szCs w:val="20"/>
          <w:lang w:eastAsia="hu-HU"/>
        </w:rPr>
        <w:t>--kivenni vagy nem ide</w:t>
      </w:r>
    </w:p>
    <w:p w14:paraId="6175CB1A" w14:textId="481C9DFB" w:rsidR="0046045F" w:rsidRPr="0046045F" w:rsidRDefault="0046045F" w:rsidP="004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IF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’</w:t>
      </w: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felhasználó megerősíti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az </w:t>
      </w: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emailt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’</w:t>
      </w: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THEN</w:t>
      </w:r>
    </w:p>
    <w:p w14:paraId="7EFD822D" w14:textId="77777777" w:rsidR="0046045F" w:rsidRPr="0046045F" w:rsidRDefault="0046045F" w:rsidP="004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    SAVE adatbázisba (felhasználónév, email, titkosított jelszó, profilkép)</w:t>
      </w:r>
    </w:p>
    <w:p w14:paraId="5E780177" w14:textId="27F2000C" w:rsidR="0046045F" w:rsidRPr="0046045F" w:rsidRDefault="0046045F" w:rsidP="004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    DISPLAY </w:t>
      </w:r>
      <w:r w:rsidR="0029649C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’</w:t>
      </w: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sikeres regisztráció</w:t>
      </w:r>
      <w:r w:rsidR="0029649C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’</w:t>
      </w:r>
    </w:p>
    <w:p w14:paraId="3CDD1BA8" w14:textId="77777777" w:rsidR="0046045F" w:rsidRPr="0046045F" w:rsidRDefault="0046045F" w:rsidP="004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ELSE</w:t>
      </w:r>
    </w:p>
    <w:p w14:paraId="097AC551" w14:textId="7FE3461E" w:rsidR="0046045F" w:rsidRPr="0046045F" w:rsidRDefault="0046045F" w:rsidP="004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    DISPLAY </w:t>
      </w:r>
      <w:r w:rsidR="0029649C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’</w:t>
      </w: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hiba: megerősítés szükséges</w:t>
      </w:r>
      <w:r w:rsidR="0029649C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’</w:t>
      </w:r>
    </w:p>
    <w:p w14:paraId="45F05A44" w14:textId="77777777" w:rsidR="0046045F" w:rsidRPr="0046045F" w:rsidRDefault="0046045F" w:rsidP="004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END IF</w:t>
      </w:r>
    </w:p>
    <w:p w14:paraId="30C3B221" w14:textId="77777777" w:rsidR="0046045F" w:rsidRPr="0046045F" w:rsidRDefault="0046045F" w:rsidP="004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ELSE</w:t>
      </w:r>
    </w:p>
    <w:p w14:paraId="5E956425" w14:textId="6C8E6B2D" w:rsidR="0046045F" w:rsidRPr="0046045F" w:rsidRDefault="0046045F" w:rsidP="004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DISPLAY </w:t>
      </w:r>
      <w:r w:rsidR="0029649C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’</w:t>
      </w: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hiba: kötelező mezők üresek</w:t>
      </w:r>
      <w:r w:rsidR="0029649C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’</w:t>
      </w:r>
    </w:p>
    <w:p w14:paraId="242FB636" w14:textId="77777777" w:rsidR="0046045F" w:rsidRPr="0046045F" w:rsidRDefault="0046045F" w:rsidP="0046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END IF</w:t>
      </w:r>
    </w:p>
    <w:p w14:paraId="72DDC0B3" w14:textId="7F6081F4" w:rsidR="0046045F" w:rsidRDefault="0046045F" w:rsidP="00296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46045F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END FUNCTION</w:t>
      </w:r>
    </w:p>
    <w:p w14:paraId="34666B26" w14:textId="77777777" w:rsidR="001B6A51" w:rsidRPr="0029649C" w:rsidRDefault="001B6A51" w:rsidP="00296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</w:p>
    <w:p w14:paraId="17DCB674" w14:textId="2AAF3394" w:rsidR="00EF1238" w:rsidRDefault="00EF1238" w:rsidP="00EF1238">
      <w:pPr>
        <w:pStyle w:val="Stlus2"/>
      </w:pPr>
      <w:bookmarkStart w:id="2" w:name="_Toc214360408"/>
      <w:r>
        <w:t>Belépés</w:t>
      </w:r>
      <w:bookmarkEnd w:id="2"/>
    </w:p>
    <w:p w14:paraId="740D6B39" w14:textId="77777777" w:rsidR="0029649C" w:rsidRDefault="0029649C" w:rsidP="0029649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FUNCTION bejelentkezés()</w:t>
      </w:r>
    </w:p>
    <w:p w14:paraId="41D76A0F" w14:textId="3E5A0994" w:rsidR="0029649C" w:rsidRDefault="0029649C" w:rsidP="0029649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DISPLAY ’bejelentkezési űrlap’</w:t>
      </w:r>
    </w:p>
    <w:p w14:paraId="000CA123" w14:textId="77777777" w:rsidR="0029649C" w:rsidRDefault="0029649C" w:rsidP="0029649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INPUT azonosító (felhasználónév VAGY email), jelszó</w:t>
      </w:r>
    </w:p>
    <w:p w14:paraId="7F8E6D77" w14:textId="77777777" w:rsidR="0029649C" w:rsidRDefault="0029649C" w:rsidP="0029649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QUERY adatbázis WHERE (</w:t>
      </w:r>
      <w:proofErr w:type="spellStart"/>
      <w:r>
        <w:rPr>
          <w:rFonts w:ascii="Consolas" w:hAnsi="Consolas"/>
          <w:color w:val="0F1115"/>
        </w:rPr>
        <w:t>felhasz_Nev</w:t>
      </w:r>
      <w:proofErr w:type="spellEnd"/>
      <w:r>
        <w:rPr>
          <w:rFonts w:ascii="Consolas" w:hAnsi="Consolas"/>
          <w:color w:val="0F1115"/>
        </w:rPr>
        <w:t xml:space="preserve"> = azonosító VAGY email = azonosító) AND jelszó egyezik</w:t>
      </w:r>
    </w:p>
    <w:p w14:paraId="160A5F74" w14:textId="77777777" w:rsidR="0029649C" w:rsidRDefault="0029649C" w:rsidP="0029649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találat THEN</w:t>
      </w:r>
    </w:p>
    <w:p w14:paraId="26FC9193" w14:textId="31C8EB8D" w:rsidR="0029649C" w:rsidRDefault="0029649C" w:rsidP="0029649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SET ’bejelentkezett felhasználó’</w:t>
      </w:r>
    </w:p>
    <w:p w14:paraId="4269833A" w14:textId="77777777" w:rsidR="0029649C" w:rsidRDefault="0029649C" w:rsidP="0029649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REDIRECT főoldal</w:t>
      </w:r>
    </w:p>
    <w:p w14:paraId="64DC2534" w14:textId="77777777" w:rsidR="0029649C" w:rsidRDefault="0029649C" w:rsidP="0029649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ELSE</w:t>
      </w:r>
    </w:p>
    <w:p w14:paraId="6C8C33A0" w14:textId="6768F6B8" w:rsidR="0029649C" w:rsidRDefault="0029649C" w:rsidP="0029649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DISPLAY ’hiba: hibás adatok’</w:t>
      </w:r>
    </w:p>
    <w:p w14:paraId="59A56501" w14:textId="63B87679" w:rsidR="0029649C" w:rsidRDefault="0029649C" w:rsidP="0029649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OFFER ’jelszó visszaállítás’</w:t>
      </w:r>
    </w:p>
    <w:p w14:paraId="3920B626" w14:textId="77777777" w:rsidR="0029649C" w:rsidRDefault="0029649C" w:rsidP="0029649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IF</w:t>
      </w:r>
    </w:p>
    <w:p w14:paraId="36F8A107" w14:textId="77777777" w:rsidR="0029649C" w:rsidRDefault="0029649C" w:rsidP="0029649C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FUNCTION</w:t>
      </w:r>
    </w:p>
    <w:p w14:paraId="625F0968" w14:textId="77777777" w:rsidR="0029649C" w:rsidRPr="0078149E" w:rsidRDefault="0029649C" w:rsidP="0078149E"/>
    <w:p w14:paraId="2889F6C3" w14:textId="44455CC2" w:rsidR="003136BF" w:rsidRDefault="002909EB" w:rsidP="00A21B15">
      <w:pPr>
        <w:pStyle w:val="Stlus1"/>
      </w:pPr>
      <w:bookmarkStart w:id="3" w:name="_Toc214360409"/>
      <w:r>
        <w:lastRenderedPageBreak/>
        <w:t xml:space="preserve">Termékek és </w:t>
      </w:r>
      <w:r w:rsidR="004C4899">
        <w:t>vásárlás</w:t>
      </w:r>
      <w:bookmarkEnd w:id="3"/>
    </w:p>
    <w:p w14:paraId="0A170AE0" w14:textId="2B0C94FE" w:rsidR="00A21B15" w:rsidRDefault="00BE34FB" w:rsidP="00A21B15">
      <w:pPr>
        <w:pStyle w:val="Stlus2"/>
      </w:pPr>
      <w:bookmarkStart w:id="4" w:name="_Toc214360410"/>
      <w:r>
        <w:t>Termékek megjelenítése</w:t>
      </w:r>
      <w:bookmarkEnd w:id="4"/>
    </w:p>
    <w:p w14:paraId="1CBCAE6A" w14:textId="3A90A0FF" w:rsidR="001175C4" w:rsidRPr="001175C4" w:rsidRDefault="001175C4" w:rsidP="001175C4">
      <w:pPr>
        <w:rPr>
          <w:b/>
          <w:bCs/>
          <w:color w:val="FF0000"/>
          <w:u w:val="single"/>
        </w:rPr>
      </w:pPr>
      <w:r w:rsidRPr="001175C4">
        <w:rPr>
          <w:b/>
          <w:bCs/>
          <w:color w:val="FF0000"/>
          <w:u w:val="single"/>
        </w:rPr>
        <w:t>adatbázis nevek rendesen</w:t>
      </w:r>
    </w:p>
    <w:p w14:paraId="6C4E1D79" w14:textId="77777777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FUNCTION </w:t>
      </w:r>
      <w:proofErr w:type="spellStart"/>
      <w:r>
        <w:rPr>
          <w:rFonts w:ascii="Consolas" w:hAnsi="Consolas"/>
          <w:color w:val="0F1115"/>
        </w:rPr>
        <w:t>termékek_megjelenítése</w:t>
      </w:r>
      <w:proofErr w:type="spellEnd"/>
      <w:r>
        <w:rPr>
          <w:rFonts w:ascii="Consolas" w:hAnsi="Consolas"/>
          <w:color w:val="0F1115"/>
        </w:rPr>
        <w:t>()</w:t>
      </w:r>
    </w:p>
    <w:p w14:paraId="0BCDACBD" w14:textId="77777777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QUERY adatbázis: SELECT id, név, kép, ár FROM termékek</w:t>
      </w:r>
    </w:p>
    <w:p w14:paraId="6C6872D9" w14:textId="77777777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QUERY címkék: SELECT címke FROM </w:t>
      </w:r>
      <w:proofErr w:type="spellStart"/>
      <w:r>
        <w:rPr>
          <w:rFonts w:ascii="Consolas" w:hAnsi="Consolas"/>
          <w:color w:val="0F1115"/>
        </w:rPr>
        <w:t>termékCímkék</w:t>
      </w:r>
      <w:proofErr w:type="spellEnd"/>
      <w:r>
        <w:rPr>
          <w:rFonts w:ascii="Consolas" w:hAnsi="Consolas"/>
          <w:color w:val="0F1115"/>
        </w:rPr>
        <w:t xml:space="preserve"> WHERE </w:t>
      </w:r>
      <w:proofErr w:type="spellStart"/>
      <w:r>
        <w:rPr>
          <w:rFonts w:ascii="Consolas" w:hAnsi="Consolas"/>
          <w:color w:val="0F1115"/>
        </w:rPr>
        <w:t>termék_id</w:t>
      </w:r>
      <w:proofErr w:type="spellEnd"/>
      <w:r>
        <w:rPr>
          <w:rFonts w:ascii="Consolas" w:hAnsi="Consolas"/>
          <w:color w:val="0F1115"/>
        </w:rPr>
        <w:t xml:space="preserve"> = termékek.id</w:t>
      </w:r>
    </w:p>
    <w:p w14:paraId="7E0AE4C4" w14:textId="347586AC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DISPLAY </w:t>
      </w:r>
      <w:r w:rsidR="001939D4">
        <w:rPr>
          <w:rFonts w:ascii="Consolas" w:hAnsi="Consolas"/>
          <w:color w:val="0F1115"/>
        </w:rPr>
        <w:t>’</w:t>
      </w:r>
      <w:r>
        <w:rPr>
          <w:rFonts w:ascii="Consolas" w:hAnsi="Consolas"/>
          <w:color w:val="0F1115"/>
        </w:rPr>
        <w:t>termék kártyák</w:t>
      </w:r>
      <w:r w:rsidR="001939D4">
        <w:rPr>
          <w:rFonts w:ascii="Consolas" w:hAnsi="Consolas"/>
          <w:color w:val="0F1115"/>
        </w:rPr>
        <w:t>’</w:t>
      </w:r>
      <w:r>
        <w:rPr>
          <w:rFonts w:ascii="Consolas" w:hAnsi="Consolas"/>
          <w:color w:val="0F1115"/>
        </w:rPr>
        <w:t xml:space="preserve"> (kép, név, ár, címkék)</w:t>
      </w:r>
    </w:p>
    <w:p w14:paraId="02F72FD0" w14:textId="77777777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ON CLICK termék kártya:</w:t>
      </w:r>
    </w:p>
    <w:p w14:paraId="5FF1F4BC" w14:textId="7FF8E410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REDIRECT </w:t>
      </w:r>
      <w:r w:rsidR="001939D4">
        <w:rPr>
          <w:rFonts w:ascii="Consolas" w:hAnsi="Consolas"/>
          <w:color w:val="0F1115"/>
        </w:rPr>
        <w:t>’</w:t>
      </w:r>
      <w:r>
        <w:rPr>
          <w:rFonts w:ascii="Consolas" w:hAnsi="Consolas"/>
          <w:color w:val="0F1115"/>
        </w:rPr>
        <w:t>termék részletes oldal</w:t>
      </w:r>
      <w:r w:rsidR="001939D4">
        <w:rPr>
          <w:rFonts w:ascii="Consolas" w:hAnsi="Consolas"/>
          <w:color w:val="0F1115"/>
        </w:rPr>
        <w:t>a’</w:t>
      </w:r>
    </w:p>
    <w:p w14:paraId="6046B6A6" w14:textId="3EAB3DE1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DISPLAY </w:t>
      </w:r>
      <w:r w:rsidR="001939D4">
        <w:rPr>
          <w:rFonts w:ascii="Consolas" w:hAnsi="Consolas"/>
          <w:color w:val="0F1115"/>
        </w:rPr>
        <w:t>’</w:t>
      </w:r>
      <w:r>
        <w:rPr>
          <w:rFonts w:ascii="Consolas" w:hAnsi="Consolas"/>
          <w:color w:val="0F1115"/>
        </w:rPr>
        <w:t>termék összes adata</w:t>
      </w:r>
      <w:r w:rsidR="001939D4">
        <w:rPr>
          <w:rFonts w:ascii="Consolas" w:hAnsi="Consolas"/>
          <w:color w:val="0F1115"/>
        </w:rPr>
        <w:t>’</w:t>
      </w:r>
      <w:r>
        <w:rPr>
          <w:rFonts w:ascii="Consolas" w:hAnsi="Consolas"/>
          <w:color w:val="0F1115"/>
        </w:rPr>
        <w:t xml:space="preserve"> (képek, leírás, címkék, mennyiség, ár)</w:t>
      </w:r>
    </w:p>
    <w:p w14:paraId="13D9F3CC" w14:textId="77777777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ON CLICK</w:t>
      </w:r>
    </w:p>
    <w:p w14:paraId="2E7F4875" w14:textId="368FBF6C" w:rsidR="001625B4" w:rsidRPr="001B6A51" w:rsidRDefault="001625B4" w:rsidP="001B6A51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FUNCTION</w:t>
      </w:r>
    </w:p>
    <w:p w14:paraId="21EE97C2" w14:textId="7CE5B512" w:rsidR="002909EB" w:rsidRDefault="004C4899" w:rsidP="004C4899">
      <w:pPr>
        <w:pStyle w:val="Stlus2"/>
      </w:pPr>
      <w:bookmarkStart w:id="5" w:name="_Toc214360411"/>
      <w:r>
        <w:t>Termékek kosárhoz adása</w:t>
      </w:r>
      <w:bookmarkEnd w:id="5"/>
    </w:p>
    <w:p w14:paraId="344DFF37" w14:textId="77777777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FUNCTION </w:t>
      </w:r>
      <w:proofErr w:type="spellStart"/>
      <w:r>
        <w:rPr>
          <w:rFonts w:ascii="Consolas" w:hAnsi="Consolas"/>
          <w:color w:val="0F1115"/>
        </w:rPr>
        <w:t>kosár_kezelés</w:t>
      </w:r>
      <w:proofErr w:type="spellEnd"/>
      <w:r>
        <w:rPr>
          <w:rFonts w:ascii="Consolas" w:hAnsi="Consolas"/>
          <w:color w:val="0F1115"/>
        </w:rPr>
        <w:t>()</w:t>
      </w:r>
    </w:p>
    <w:p w14:paraId="2F44B4AD" w14:textId="77777777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ON CLICK "Kosár" gomb:</w:t>
      </w:r>
    </w:p>
    <w:p w14:paraId="79D42690" w14:textId="7D14D1B9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IF </w:t>
      </w:r>
      <w:r w:rsidR="001939D4">
        <w:rPr>
          <w:rFonts w:ascii="Consolas" w:hAnsi="Consolas"/>
          <w:color w:val="0F1115"/>
        </w:rPr>
        <w:t xml:space="preserve">’a </w:t>
      </w:r>
      <w:r>
        <w:rPr>
          <w:rFonts w:ascii="Consolas" w:hAnsi="Consolas"/>
          <w:color w:val="0F1115"/>
        </w:rPr>
        <w:t>termék adatlapjá</w:t>
      </w:r>
      <w:r w:rsidR="001939D4">
        <w:rPr>
          <w:rFonts w:ascii="Consolas" w:hAnsi="Consolas"/>
          <w:color w:val="0F1115"/>
        </w:rPr>
        <w:t>ról’</w:t>
      </w:r>
      <w:r>
        <w:rPr>
          <w:rFonts w:ascii="Consolas" w:hAnsi="Consolas"/>
          <w:color w:val="0F1115"/>
        </w:rPr>
        <w:t xml:space="preserve"> THEN</w:t>
      </w:r>
    </w:p>
    <w:p w14:paraId="5AD85AB9" w14:textId="77777777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INPUT mennyiség (MAX = rendelhető mennyiség)</w:t>
      </w:r>
    </w:p>
    <w:p w14:paraId="391D4127" w14:textId="77777777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ELSE</w:t>
      </w:r>
    </w:p>
    <w:p w14:paraId="325935C2" w14:textId="77777777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SET mennyiség = 1</w:t>
      </w:r>
    </w:p>
    <w:p w14:paraId="23701CFC" w14:textId="77777777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END IF</w:t>
      </w:r>
    </w:p>
    <w:p w14:paraId="1F14AA4B" w14:textId="10892614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ADD termék kosárhoz</w:t>
      </w:r>
      <w:r w:rsidR="001939D4">
        <w:rPr>
          <w:rFonts w:ascii="Consolas" w:hAnsi="Consolas"/>
          <w:color w:val="0F1115"/>
        </w:rPr>
        <w:t xml:space="preserve"> adása</w:t>
      </w:r>
      <w:r>
        <w:rPr>
          <w:rFonts w:ascii="Consolas" w:hAnsi="Consolas"/>
          <w:color w:val="0F1115"/>
        </w:rPr>
        <w:t xml:space="preserve"> (kép, név, ár, mennyiség)</w:t>
      </w:r>
    </w:p>
    <w:p w14:paraId="76D5C24E" w14:textId="74D42746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UPDATE kosár ikon (szám vagy '+')</w:t>
      </w:r>
    </w:p>
    <w:p w14:paraId="018C19FC" w14:textId="77777777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ON CLICK</w:t>
      </w:r>
    </w:p>
    <w:p w14:paraId="76CD7E88" w14:textId="77777777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447C2B22" w14:textId="77777777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FUNCTION </w:t>
      </w:r>
      <w:proofErr w:type="spellStart"/>
      <w:r>
        <w:rPr>
          <w:rFonts w:ascii="Consolas" w:hAnsi="Consolas"/>
          <w:color w:val="0F1115"/>
        </w:rPr>
        <w:t>módosítás_kosárban</w:t>
      </w:r>
      <w:proofErr w:type="spellEnd"/>
      <w:r>
        <w:rPr>
          <w:rFonts w:ascii="Consolas" w:hAnsi="Consolas"/>
          <w:color w:val="0F1115"/>
        </w:rPr>
        <w:t>()</w:t>
      </w:r>
    </w:p>
    <w:p w14:paraId="6A8F82CD" w14:textId="6E86DB41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INPUT </w:t>
      </w:r>
      <w:r w:rsidR="001939D4">
        <w:rPr>
          <w:rFonts w:ascii="Consolas" w:hAnsi="Consolas"/>
          <w:color w:val="0F1115"/>
        </w:rPr>
        <w:t>’</w:t>
      </w:r>
      <w:r>
        <w:rPr>
          <w:rFonts w:ascii="Consolas" w:hAnsi="Consolas"/>
          <w:color w:val="0F1115"/>
        </w:rPr>
        <w:t>mennyiség módosítás</w:t>
      </w:r>
      <w:r w:rsidR="001939D4">
        <w:rPr>
          <w:rFonts w:ascii="Consolas" w:hAnsi="Consolas"/>
          <w:color w:val="0F1115"/>
        </w:rPr>
        <w:t>a’</w:t>
      </w:r>
    </w:p>
    <w:p w14:paraId="1E99EF4E" w14:textId="77777777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IF mennyiség &gt; MAX THEN</w:t>
      </w:r>
    </w:p>
    <w:p w14:paraId="127E4E58" w14:textId="77777777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SET mennyiség = MAX</w:t>
      </w:r>
    </w:p>
    <w:p w14:paraId="129032A1" w14:textId="77777777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END IF</w:t>
      </w:r>
    </w:p>
    <w:p w14:paraId="40F307DB" w14:textId="77777777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UPDATE ár dinamikusan</w:t>
      </w:r>
    </w:p>
    <w:p w14:paraId="46812D55" w14:textId="77777777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FUNCTION</w:t>
      </w:r>
    </w:p>
    <w:p w14:paraId="64B4E85F" w14:textId="77777777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0B438431" w14:textId="77777777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FUNCTION </w:t>
      </w:r>
      <w:proofErr w:type="spellStart"/>
      <w:r>
        <w:rPr>
          <w:rFonts w:ascii="Consolas" w:hAnsi="Consolas"/>
          <w:color w:val="0F1115"/>
        </w:rPr>
        <w:t>törlés_kosárból</w:t>
      </w:r>
      <w:proofErr w:type="spellEnd"/>
      <w:r>
        <w:rPr>
          <w:rFonts w:ascii="Consolas" w:hAnsi="Consolas"/>
          <w:color w:val="0F1115"/>
        </w:rPr>
        <w:t>()</w:t>
      </w:r>
    </w:p>
    <w:p w14:paraId="3833130F" w14:textId="3E08D773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ON CLICK </w:t>
      </w:r>
      <w:r w:rsidR="001939D4">
        <w:rPr>
          <w:rFonts w:ascii="Consolas" w:hAnsi="Consolas"/>
          <w:color w:val="0F1115"/>
        </w:rPr>
        <w:t>’</w:t>
      </w:r>
      <w:r>
        <w:rPr>
          <w:rFonts w:ascii="Consolas" w:hAnsi="Consolas"/>
          <w:color w:val="0F1115"/>
        </w:rPr>
        <w:t>törlés gomb</w:t>
      </w:r>
      <w:r w:rsidR="001939D4">
        <w:rPr>
          <w:rFonts w:ascii="Consolas" w:hAnsi="Consolas"/>
          <w:color w:val="0F1115"/>
        </w:rPr>
        <w:t>’</w:t>
      </w:r>
      <w:r>
        <w:rPr>
          <w:rFonts w:ascii="Consolas" w:hAnsi="Consolas"/>
          <w:color w:val="0F1115"/>
        </w:rPr>
        <w:t>:</w:t>
      </w:r>
    </w:p>
    <w:p w14:paraId="1A6EF653" w14:textId="6D8B8DC5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REMOVE </w:t>
      </w:r>
      <w:r w:rsidR="001939D4">
        <w:rPr>
          <w:rFonts w:ascii="Consolas" w:hAnsi="Consolas"/>
          <w:color w:val="0F1115"/>
        </w:rPr>
        <w:t>’</w:t>
      </w:r>
      <w:r>
        <w:rPr>
          <w:rFonts w:ascii="Consolas" w:hAnsi="Consolas"/>
          <w:color w:val="0F1115"/>
        </w:rPr>
        <w:t>termék</w:t>
      </w:r>
      <w:r w:rsidR="001939D4">
        <w:rPr>
          <w:rFonts w:ascii="Consolas" w:hAnsi="Consolas"/>
          <w:color w:val="0F1115"/>
        </w:rPr>
        <w:t>et a</w:t>
      </w:r>
      <w:r>
        <w:rPr>
          <w:rFonts w:ascii="Consolas" w:hAnsi="Consolas"/>
          <w:color w:val="0F1115"/>
        </w:rPr>
        <w:t xml:space="preserve"> kosárból</w:t>
      </w:r>
      <w:r w:rsidR="001939D4">
        <w:rPr>
          <w:rFonts w:ascii="Consolas" w:hAnsi="Consolas"/>
          <w:color w:val="0F1115"/>
        </w:rPr>
        <w:t>’</w:t>
      </w:r>
    </w:p>
    <w:p w14:paraId="2DEC99C2" w14:textId="23C70998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ON CLICK </w:t>
      </w:r>
      <w:r w:rsidR="001939D4">
        <w:rPr>
          <w:rFonts w:ascii="Consolas" w:hAnsi="Consolas"/>
          <w:color w:val="0F1115"/>
        </w:rPr>
        <w:t>’</w:t>
      </w:r>
      <w:r>
        <w:rPr>
          <w:rFonts w:ascii="Consolas" w:hAnsi="Consolas"/>
          <w:color w:val="0F1115"/>
        </w:rPr>
        <w:t>összes törlés</w:t>
      </w:r>
      <w:r w:rsidR="001939D4">
        <w:rPr>
          <w:rFonts w:ascii="Consolas" w:hAnsi="Consolas"/>
          <w:color w:val="0F1115"/>
        </w:rPr>
        <w:t>’</w:t>
      </w:r>
      <w:r>
        <w:rPr>
          <w:rFonts w:ascii="Consolas" w:hAnsi="Consolas"/>
          <w:color w:val="0F1115"/>
        </w:rPr>
        <w:t>:</w:t>
      </w:r>
    </w:p>
    <w:p w14:paraId="68D36584" w14:textId="77777777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CLEAR kosár</w:t>
      </w:r>
    </w:p>
    <w:p w14:paraId="10EA6215" w14:textId="77777777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FUNCTION</w:t>
      </w:r>
    </w:p>
    <w:p w14:paraId="0AC16D0A" w14:textId="77777777" w:rsidR="001625B4" w:rsidRDefault="001625B4" w:rsidP="001625B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END FUNCTION</w:t>
      </w:r>
    </w:p>
    <w:p w14:paraId="254397A2" w14:textId="77777777" w:rsidR="001625B4" w:rsidRDefault="001625B4" w:rsidP="004C4899"/>
    <w:p w14:paraId="51D8AD2C" w14:textId="11FB822A" w:rsidR="001C558C" w:rsidRDefault="00384C1A" w:rsidP="00384C1A">
      <w:pPr>
        <w:pStyle w:val="Stlus2"/>
      </w:pPr>
      <w:bookmarkStart w:id="6" w:name="_Toc214360412"/>
      <w:r>
        <w:t>Fizetés</w:t>
      </w:r>
      <w:bookmarkEnd w:id="6"/>
    </w:p>
    <w:p w14:paraId="42BB5F37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FUNCTION fizetés()</w:t>
      </w:r>
    </w:p>
    <w:p w14:paraId="29409C05" w14:textId="2C67E0B9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DISPLAY ’kosár tartalma’ (nem módosítható)</w:t>
      </w:r>
    </w:p>
    <w:p w14:paraId="2EAE39E5" w14:textId="4250D05C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DISPLAY ’számlázási adatok’ űrlap:</w:t>
      </w:r>
    </w:p>
    <w:p w14:paraId="6CEFC401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INPUT vezetéknév, keresztnév (text)</w:t>
      </w:r>
    </w:p>
    <w:p w14:paraId="453F54F2" w14:textId="5E4F0D11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INPUT város (lenyíló lista + keresés)</w:t>
      </w:r>
    </w:p>
    <w:p w14:paraId="29AAA80C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INPUT irányítószám, utca, házszám, emelet/ajtó (text)</w:t>
      </w:r>
    </w:p>
    <w:p w14:paraId="12FDAFED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INPUT telefonszám</w:t>
      </w:r>
    </w:p>
    <w:p w14:paraId="2952C93A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CHECKBOX "Adatok mentése"</w:t>
      </w:r>
    </w:p>
    <w:p w14:paraId="67FE7D66" w14:textId="67C30B69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’felhasználó mentett adatokkal rendelkezik’ THEN</w:t>
      </w:r>
    </w:p>
    <w:p w14:paraId="291DAF43" w14:textId="38197CFD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AUTOFILL ’számlázási adatok’</w:t>
      </w:r>
    </w:p>
    <w:p w14:paraId="72D964D2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IF</w:t>
      </w:r>
    </w:p>
    <w:p w14:paraId="18FDB112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577EBEDA" w14:textId="438C064D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DISPLAY ’szállítási adatok’ (ugyanaz mint számlázási VAGY választás csomagpontra)</w:t>
      </w:r>
    </w:p>
    <w:p w14:paraId="346C9DB1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45EA69BD" w14:textId="51F786FE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DISPLAY ’bankkártya adatok’:</w:t>
      </w:r>
    </w:p>
    <w:p w14:paraId="4CE75AB7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INPUT kártyaszám, név, lejárati dátum</w:t>
      </w:r>
    </w:p>
    <w:p w14:paraId="628FFD43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VALIDATE kártyaszám, név hossz, dátum &gt;= mai dátum</w:t>
      </w:r>
    </w:p>
    <w:p w14:paraId="48F3EAED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CHECKBOX "Kártya adatok mentése"</w:t>
      </w:r>
    </w:p>
    <w:p w14:paraId="50885C0A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1A3FD296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ON CLICK "Fizetés mentése":</w:t>
      </w:r>
    </w:p>
    <w:p w14:paraId="1D7E8E00" w14:textId="414AAD9A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IF ’minden adat érvényes’ THEN</w:t>
      </w:r>
    </w:p>
    <w:p w14:paraId="1B1A50BF" w14:textId="1AE0AD42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SAVE ’rendelés’ adatbázisba</w:t>
      </w:r>
    </w:p>
    <w:p w14:paraId="5B987272" w14:textId="0F4F9565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SEND ’email a rendelés részleteiről’</w:t>
      </w:r>
    </w:p>
    <w:p w14:paraId="026B6F10" w14:textId="3E16B588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REDIRECT ’köszönő oldal’</w:t>
      </w:r>
    </w:p>
    <w:p w14:paraId="6E905EA6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ELSE</w:t>
      </w:r>
    </w:p>
    <w:p w14:paraId="338BFC18" w14:textId="7EEED4A3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DISPLAY ’validációs hibák’</w:t>
      </w:r>
    </w:p>
    <w:p w14:paraId="1C5303F5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END IF</w:t>
      </w:r>
    </w:p>
    <w:p w14:paraId="24DE9816" w14:textId="2A066ACD" w:rsidR="001625B4" w:rsidRPr="001B6A51" w:rsidRDefault="001939D4" w:rsidP="001B6A51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FUNCTION</w:t>
      </w:r>
    </w:p>
    <w:p w14:paraId="3AC75C46" w14:textId="6EBBD152" w:rsidR="004D210B" w:rsidRDefault="0093480C" w:rsidP="004D210B">
      <w:pPr>
        <w:pStyle w:val="Stlus1"/>
      </w:pPr>
      <w:bookmarkStart w:id="7" w:name="_Toc214360413"/>
      <w:r>
        <w:lastRenderedPageBreak/>
        <w:t>B</w:t>
      </w:r>
      <w:r w:rsidR="00B878FA">
        <w:t>log</w:t>
      </w:r>
      <w:bookmarkEnd w:id="7"/>
    </w:p>
    <w:p w14:paraId="5ED30791" w14:textId="22D69D65" w:rsidR="00C81931" w:rsidRDefault="005D5333" w:rsidP="00C81931">
      <w:pPr>
        <w:pStyle w:val="Stlus2"/>
      </w:pPr>
      <w:bookmarkStart w:id="8" w:name="_Toc214360414"/>
      <w:r>
        <w:t xml:space="preserve">Posztok </w:t>
      </w:r>
      <w:r w:rsidR="00C81931">
        <w:t>megjelenítése</w:t>
      </w:r>
      <w:bookmarkEnd w:id="8"/>
    </w:p>
    <w:p w14:paraId="4E71886F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FUNCTION </w:t>
      </w:r>
      <w:proofErr w:type="spellStart"/>
      <w:r>
        <w:rPr>
          <w:rFonts w:ascii="Consolas" w:hAnsi="Consolas"/>
          <w:color w:val="0F1115"/>
        </w:rPr>
        <w:t>blog_megjelenítés</w:t>
      </w:r>
      <w:proofErr w:type="spellEnd"/>
      <w:r>
        <w:rPr>
          <w:rFonts w:ascii="Consolas" w:hAnsi="Consolas"/>
          <w:color w:val="0F1115"/>
        </w:rPr>
        <w:t>()</w:t>
      </w:r>
    </w:p>
    <w:p w14:paraId="748BE44F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QUERY adatbázis: SELECT cím, borítókép, összegzés, dátum FROM posztok</w:t>
      </w:r>
    </w:p>
    <w:p w14:paraId="35C2B0AC" w14:textId="00D88E08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DISPLAY ’poszt kártyák’ (cím, kép, rövid leírás)</w:t>
      </w:r>
    </w:p>
    <w:p w14:paraId="090087A3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ON CLICK kártya:</w:t>
      </w:r>
    </w:p>
    <w:p w14:paraId="746020D3" w14:textId="281BD6E9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REDIRECT ’poszt’ oldal</w:t>
      </w:r>
    </w:p>
    <w:p w14:paraId="26D829BA" w14:textId="308C2241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DISPLAY teljes tartalom, képek, kommentek, értékelés</w:t>
      </w:r>
    </w:p>
    <w:p w14:paraId="4DC58DC6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ON CLICK</w:t>
      </w:r>
    </w:p>
    <w:p w14:paraId="2EDCD087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FUNCTION</w:t>
      </w:r>
    </w:p>
    <w:p w14:paraId="5E860A87" w14:textId="77777777" w:rsidR="001625B4" w:rsidRDefault="001625B4" w:rsidP="005D5333"/>
    <w:p w14:paraId="12F0C06C" w14:textId="34566082" w:rsidR="0019516C" w:rsidRDefault="0019516C" w:rsidP="0019516C">
      <w:pPr>
        <w:pStyle w:val="Stlus2"/>
      </w:pPr>
      <w:bookmarkStart w:id="9" w:name="_Toc214360415"/>
      <w:r>
        <w:t>Poszt írása</w:t>
      </w:r>
      <w:bookmarkEnd w:id="9"/>
    </w:p>
    <w:p w14:paraId="78F5D774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FUNCTION </w:t>
      </w:r>
      <w:proofErr w:type="spellStart"/>
      <w:r>
        <w:rPr>
          <w:rFonts w:ascii="Consolas" w:hAnsi="Consolas"/>
          <w:color w:val="0F1115"/>
        </w:rPr>
        <w:t>poszt_írás</w:t>
      </w:r>
      <w:proofErr w:type="spellEnd"/>
      <w:r>
        <w:rPr>
          <w:rFonts w:ascii="Consolas" w:hAnsi="Consolas"/>
          <w:color w:val="0F1115"/>
        </w:rPr>
        <w:t>()</w:t>
      </w:r>
    </w:p>
    <w:p w14:paraId="0A5774F4" w14:textId="503B4241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’a felhasználó bejelentkezett’ THEN</w:t>
      </w:r>
    </w:p>
    <w:p w14:paraId="582E7933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DISPLAY űrlap:</w:t>
      </w:r>
    </w:p>
    <w:p w14:paraId="09EC7B16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INPUT cím (MAX karakter)</w:t>
      </w:r>
    </w:p>
    <w:p w14:paraId="503AC180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INPUT tartalom (MAX karakter)</w:t>
      </w:r>
    </w:p>
    <w:p w14:paraId="791E226A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INPUT összegzés (opcionális, MAX karakter)</w:t>
      </w:r>
    </w:p>
    <w:p w14:paraId="141B3153" w14:textId="771BFA1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INPUT címkék (lenyíló lista + új címke hozzáadása)</w:t>
      </w:r>
    </w:p>
    <w:p w14:paraId="723FF785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INPUT képek (MAX 10 fájl)</w:t>
      </w:r>
    </w:p>
    <w:p w14:paraId="1B079644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SELECT státusz (vázlat vagy publikált)</w:t>
      </w:r>
    </w:p>
    <w:p w14:paraId="0D1C6661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ON CLICK "Mentés":</w:t>
      </w:r>
    </w:p>
    <w:p w14:paraId="15904925" w14:textId="2486BCC9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IF ’cím és tartalom nem üres’ THEN</w:t>
      </w:r>
    </w:p>
    <w:p w14:paraId="5B52C2DE" w14:textId="75104B22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SAVE poszt adatbázisba</w:t>
      </w:r>
    </w:p>
    <w:p w14:paraId="110AA1DB" w14:textId="29434F31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DISPLAY </w:t>
      </w:r>
      <w:r w:rsidR="00F83229">
        <w:rPr>
          <w:rFonts w:ascii="Consolas" w:hAnsi="Consolas"/>
          <w:color w:val="0F1115"/>
        </w:rPr>
        <w:t>’</w:t>
      </w:r>
      <w:r>
        <w:rPr>
          <w:rFonts w:ascii="Consolas" w:hAnsi="Consolas"/>
          <w:color w:val="0F1115"/>
        </w:rPr>
        <w:t>sikeres mentés</w:t>
      </w:r>
      <w:r w:rsidR="00F83229">
        <w:rPr>
          <w:rFonts w:ascii="Consolas" w:hAnsi="Consolas"/>
          <w:color w:val="0F1115"/>
        </w:rPr>
        <w:t>’</w:t>
      </w:r>
    </w:p>
    <w:p w14:paraId="5FF014EA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ELSE</w:t>
      </w:r>
    </w:p>
    <w:p w14:paraId="185F445B" w14:textId="3C2FCE29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DISPLAY </w:t>
      </w:r>
      <w:r w:rsidR="00F83229">
        <w:rPr>
          <w:rFonts w:ascii="Consolas" w:hAnsi="Consolas"/>
          <w:color w:val="0F1115"/>
        </w:rPr>
        <w:t>’</w:t>
      </w:r>
      <w:r>
        <w:rPr>
          <w:rFonts w:ascii="Consolas" w:hAnsi="Consolas"/>
          <w:color w:val="0F1115"/>
        </w:rPr>
        <w:t>hiba: kötelező mezők</w:t>
      </w:r>
      <w:r w:rsidR="00F83229">
        <w:rPr>
          <w:rFonts w:ascii="Consolas" w:hAnsi="Consolas"/>
          <w:color w:val="0F1115"/>
        </w:rPr>
        <w:t>’</w:t>
      </w:r>
    </w:p>
    <w:p w14:paraId="19CE0764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END IF</w:t>
      </w:r>
    </w:p>
    <w:p w14:paraId="0FFE40E0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ELSE</w:t>
      </w:r>
    </w:p>
    <w:p w14:paraId="280B9809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REDIRECT bejelentkezés</w:t>
      </w:r>
    </w:p>
    <w:p w14:paraId="5FD44FC2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IF</w:t>
      </w:r>
    </w:p>
    <w:p w14:paraId="13B7986A" w14:textId="6D5FDAEA" w:rsidR="001625B4" w:rsidRPr="001B6A51" w:rsidRDefault="001939D4" w:rsidP="001B6A51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FUNCTION</w:t>
      </w:r>
    </w:p>
    <w:p w14:paraId="3B5825A6" w14:textId="23243905" w:rsidR="005D5333" w:rsidRDefault="005D5333" w:rsidP="005D5333">
      <w:pPr>
        <w:pStyle w:val="Stlus1"/>
      </w:pPr>
      <w:bookmarkStart w:id="10" w:name="_Toc214360416"/>
      <w:r>
        <w:lastRenderedPageBreak/>
        <w:t>Mintakészítő</w:t>
      </w:r>
      <w:bookmarkEnd w:id="10"/>
    </w:p>
    <w:p w14:paraId="11FA04C0" w14:textId="321C3271" w:rsidR="00411149" w:rsidRDefault="0054153A" w:rsidP="0054153A">
      <w:pPr>
        <w:pStyle w:val="Stlus2"/>
      </w:pPr>
      <w:bookmarkStart w:id="11" w:name="_Toc214360417"/>
      <w:r>
        <w:t>Adatok bekérése</w:t>
      </w:r>
      <w:bookmarkEnd w:id="11"/>
    </w:p>
    <w:p w14:paraId="074EFD90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FUNCTION </w:t>
      </w:r>
      <w:proofErr w:type="spellStart"/>
      <w:r>
        <w:rPr>
          <w:rFonts w:ascii="Consolas" w:hAnsi="Consolas"/>
          <w:color w:val="0F1115"/>
        </w:rPr>
        <w:t>mintakészítő_start</w:t>
      </w:r>
      <w:proofErr w:type="spellEnd"/>
      <w:r>
        <w:rPr>
          <w:rFonts w:ascii="Consolas" w:hAnsi="Consolas"/>
          <w:color w:val="0F1115"/>
        </w:rPr>
        <w:t>()</w:t>
      </w:r>
    </w:p>
    <w:p w14:paraId="7C622685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DISPLAY technika választás: horgolás, kötés, hímzés (rádiógombok)</w:t>
      </w:r>
    </w:p>
    <w:p w14:paraId="5C6CB8C5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hímzés THEN</w:t>
      </w:r>
    </w:p>
    <w:p w14:paraId="51F95287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GOTO </w:t>
      </w:r>
      <w:proofErr w:type="spellStart"/>
      <w:r>
        <w:rPr>
          <w:rFonts w:ascii="Consolas" w:hAnsi="Consolas"/>
          <w:color w:val="0F1115"/>
        </w:rPr>
        <w:t>kép_feltöltés</w:t>
      </w:r>
      <w:proofErr w:type="spellEnd"/>
    </w:p>
    <w:p w14:paraId="64DFF3A3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ELSE</w:t>
      </w:r>
    </w:p>
    <w:p w14:paraId="7E9291F2" w14:textId="182B8B0F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DISPLAY </w:t>
      </w:r>
      <w:r w:rsidR="00F83229">
        <w:rPr>
          <w:rFonts w:ascii="Consolas" w:hAnsi="Consolas"/>
          <w:color w:val="0F1115"/>
        </w:rPr>
        <w:t>’</w:t>
      </w:r>
      <w:r>
        <w:rPr>
          <w:rFonts w:ascii="Consolas" w:hAnsi="Consolas"/>
          <w:color w:val="0F1115"/>
        </w:rPr>
        <w:t>fonal vastagság választás</w:t>
      </w:r>
      <w:r w:rsidR="00F83229">
        <w:rPr>
          <w:rFonts w:ascii="Consolas" w:hAnsi="Consolas"/>
          <w:color w:val="0F1115"/>
        </w:rPr>
        <w:t>a’</w:t>
      </w:r>
      <w:r>
        <w:rPr>
          <w:rFonts w:ascii="Consolas" w:hAnsi="Consolas"/>
          <w:color w:val="0F1115"/>
        </w:rPr>
        <w:t xml:space="preserve"> (rádiógombok)</w:t>
      </w:r>
    </w:p>
    <w:p w14:paraId="57F5FA08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IF</w:t>
      </w:r>
    </w:p>
    <w:p w14:paraId="1285EE55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3714FC29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FUNCTION </w:t>
      </w:r>
      <w:proofErr w:type="spellStart"/>
      <w:r>
        <w:rPr>
          <w:rFonts w:ascii="Consolas" w:hAnsi="Consolas"/>
          <w:color w:val="0F1115"/>
        </w:rPr>
        <w:t>kép_feltöltés</w:t>
      </w:r>
      <w:proofErr w:type="spellEnd"/>
      <w:r>
        <w:rPr>
          <w:rFonts w:ascii="Consolas" w:hAnsi="Consolas"/>
          <w:color w:val="0F1115"/>
        </w:rPr>
        <w:t>()</w:t>
      </w:r>
    </w:p>
    <w:p w14:paraId="3B1A7D19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INPUT képfájl (formátum ellenőrzés)</w:t>
      </w:r>
    </w:p>
    <w:p w14:paraId="023DF783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DISPLAY előnézet</w:t>
      </w:r>
    </w:p>
    <w:p w14:paraId="1E4CFE63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ON CLICK "Minta készítése":</w:t>
      </w:r>
    </w:p>
    <w:p w14:paraId="0AC7CC60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REDIRECT </w:t>
      </w:r>
      <w:proofErr w:type="spellStart"/>
      <w:r>
        <w:rPr>
          <w:rFonts w:ascii="Consolas" w:hAnsi="Consolas"/>
          <w:color w:val="0F1115"/>
        </w:rPr>
        <w:t>minta_megjelenítése</w:t>
      </w:r>
      <w:proofErr w:type="spellEnd"/>
      <w:r>
        <w:rPr>
          <w:rFonts w:ascii="Consolas" w:hAnsi="Consolas"/>
          <w:color w:val="0F1115"/>
        </w:rPr>
        <w:t xml:space="preserve"> oldal</w:t>
      </w:r>
    </w:p>
    <w:p w14:paraId="2DF83008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FUNCTION</w:t>
      </w:r>
    </w:p>
    <w:p w14:paraId="25575C61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237FB4EE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FUNCTION </w:t>
      </w:r>
      <w:proofErr w:type="spellStart"/>
      <w:r>
        <w:rPr>
          <w:rFonts w:ascii="Consolas" w:hAnsi="Consolas"/>
          <w:color w:val="0F1115"/>
        </w:rPr>
        <w:t>vissza_gomb</w:t>
      </w:r>
      <w:proofErr w:type="spellEnd"/>
      <w:r>
        <w:rPr>
          <w:rFonts w:ascii="Consolas" w:hAnsi="Consolas"/>
          <w:color w:val="0F1115"/>
        </w:rPr>
        <w:t>()</w:t>
      </w:r>
    </w:p>
    <w:p w14:paraId="754CD112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ON CLICK "Vissza":</w:t>
      </w:r>
    </w:p>
    <w:p w14:paraId="1EFD8BBD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GO_TO </w:t>
      </w:r>
      <w:proofErr w:type="spellStart"/>
      <w:r>
        <w:rPr>
          <w:rFonts w:ascii="Consolas" w:hAnsi="Consolas"/>
          <w:color w:val="0F1115"/>
        </w:rPr>
        <w:t>előző_lépés</w:t>
      </w:r>
      <w:proofErr w:type="spellEnd"/>
    </w:p>
    <w:p w14:paraId="7FE69039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END FUNCTION</w:t>
      </w:r>
    </w:p>
    <w:p w14:paraId="4B37CE3F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FUNCTION</w:t>
      </w:r>
    </w:p>
    <w:p w14:paraId="627775CC" w14:textId="77777777" w:rsidR="001625B4" w:rsidRDefault="001625B4" w:rsidP="0054153A"/>
    <w:p w14:paraId="6250059D" w14:textId="057A9480" w:rsidR="0054153A" w:rsidRDefault="0054153A" w:rsidP="0054153A">
      <w:pPr>
        <w:pStyle w:val="Stlus2"/>
      </w:pPr>
      <w:bookmarkStart w:id="12" w:name="_Toc214360418"/>
      <w:r>
        <w:t>Minta megjelenítése</w:t>
      </w:r>
      <w:bookmarkEnd w:id="12"/>
    </w:p>
    <w:p w14:paraId="634D785E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FUNCTION </w:t>
      </w:r>
      <w:proofErr w:type="spellStart"/>
      <w:r>
        <w:rPr>
          <w:rFonts w:ascii="Consolas" w:hAnsi="Consolas"/>
          <w:color w:val="0F1115"/>
        </w:rPr>
        <w:t>minta_megjelenítése</w:t>
      </w:r>
      <w:proofErr w:type="spellEnd"/>
      <w:r>
        <w:rPr>
          <w:rFonts w:ascii="Consolas" w:hAnsi="Consolas"/>
          <w:color w:val="0F1115"/>
        </w:rPr>
        <w:t>()</w:t>
      </w:r>
    </w:p>
    <w:p w14:paraId="2E0F939A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LOAD feltöltött kép</w:t>
      </w:r>
    </w:p>
    <w:p w14:paraId="269E528A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CONVERT kép pixeles táblává (cellaméret alapján)</w:t>
      </w:r>
    </w:p>
    <w:p w14:paraId="22D13893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GROUP </w:t>
      </w:r>
      <w:proofErr w:type="spellStart"/>
      <w:r>
        <w:rPr>
          <w:rFonts w:ascii="Consolas" w:hAnsi="Consolas"/>
          <w:color w:val="0F1115"/>
        </w:rPr>
        <w:t>pixels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by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color</w:t>
      </w:r>
      <w:proofErr w:type="spellEnd"/>
      <w:r>
        <w:rPr>
          <w:rFonts w:ascii="Consolas" w:hAnsi="Consolas"/>
          <w:color w:val="0F1115"/>
        </w:rPr>
        <w:t xml:space="preserve"> (legtöbb előforduló vagy átlagolás)</w:t>
      </w:r>
    </w:p>
    <w:p w14:paraId="4F741AF8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343B8572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DISPLAY interaktív vászon:</w:t>
      </w:r>
    </w:p>
    <w:p w14:paraId="6A7B28B9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INPUT pixel méret (UPDATE kép automatikusan)</w:t>
      </w:r>
    </w:p>
    <w:p w14:paraId="11D637E6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INPUT színek száma és módosítás</w:t>
      </w:r>
    </w:p>
    <w:p w14:paraId="622B1B3D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INPUT szegély méret</w:t>
      </w:r>
    </w:p>
    <w:p w14:paraId="2AC0E534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CHECKBOX sorok haladáshoz (elhalványítás)</w:t>
      </w:r>
    </w:p>
    <w:p w14:paraId="4525C0E6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</w:p>
    <w:p w14:paraId="54661C8F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ON CLICK "Letöltés":</w:t>
      </w:r>
    </w:p>
    <w:p w14:paraId="6C626E17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EXPORT minta (pixeles formátumban)</w:t>
      </w:r>
    </w:p>
    <w:p w14:paraId="172667E3" w14:textId="77777777" w:rsidR="001939D4" w:rsidRDefault="001939D4" w:rsidP="001939D4">
      <w:pPr>
        <w:pStyle w:val="HTML-kntformzott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END FUNCTION</w:t>
      </w:r>
    </w:p>
    <w:p w14:paraId="2D42C9F2" w14:textId="77777777" w:rsidR="001939D4" w:rsidRPr="0054153A" w:rsidRDefault="001939D4" w:rsidP="001625B4"/>
    <w:sectPr w:rsidR="001939D4" w:rsidRPr="0054153A" w:rsidSect="002167D8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AA974" w14:textId="77777777" w:rsidR="00582853" w:rsidRDefault="00582853" w:rsidP="002167D8">
      <w:pPr>
        <w:spacing w:after="0" w:line="240" w:lineRule="auto"/>
      </w:pPr>
      <w:r>
        <w:separator/>
      </w:r>
    </w:p>
  </w:endnote>
  <w:endnote w:type="continuationSeparator" w:id="0">
    <w:p w14:paraId="3303127A" w14:textId="77777777" w:rsidR="00582853" w:rsidRDefault="00582853" w:rsidP="00216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168246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59E64F0" w14:textId="14BD24BA" w:rsidR="002167D8" w:rsidRDefault="002167D8" w:rsidP="00FE0EA7">
            <w:pPr>
              <w:pStyle w:val="llb"/>
              <w:pBdr>
                <w:top w:val="single" w:sz="4" w:space="1" w:color="auto"/>
              </w:pBdr>
              <w:jc w:val="center"/>
            </w:pPr>
            <w:r>
              <w:t xml:space="preserve">oldal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072AE" w14:textId="77777777" w:rsidR="00582853" w:rsidRDefault="00582853" w:rsidP="002167D8">
      <w:pPr>
        <w:spacing w:after="0" w:line="240" w:lineRule="auto"/>
      </w:pPr>
      <w:r>
        <w:separator/>
      </w:r>
    </w:p>
  </w:footnote>
  <w:footnote w:type="continuationSeparator" w:id="0">
    <w:p w14:paraId="69339225" w14:textId="77777777" w:rsidR="00582853" w:rsidRDefault="00582853" w:rsidP="002167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2B792" w14:textId="76ABAF54" w:rsidR="002167D8" w:rsidRDefault="002167D8" w:rsidP="00C263AC">
    <w:pPr>
      <w:pStyle w:val="lfej"/>
      <w:pBdr>
        <w:bottom w:val="single" w:sz="4" w:space="1" w:color="auto"/>
      </w:pBdr>
    </w:pPr>
    <w:r>
      <w:rPr>
        <w:rFonts w:cs="Times New Roman"/>
        <w:noProof/>
      </w:rPr>
      <w:drawing>
        <wp:inline distT="0" distB="0" distL="0" distR="0" wp14:anchorId="36FF7F86" wp14:editId="02CBF8F2">
          <wp:extent cx="371475" cy="368713"/>
          <wp:effectExtent l="0" t="0" r="0" b="0"/>
          <wp:docPr id="7" name="Kép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Kép 7"/>
                  <pic:cNvPicPr/>
                </pic:nvPicPr>
                <pic:blipFill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5441" cy="3726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="00057660">
      <w:t>Algoritmus d</w:t>
    </w:r>
    <w:r>
      <w:t>okumentáció</w:t>
    </w:r>
  </w:p>
  <w:p w14:paraId="19C2DA45" w14:textId="77777777" w:rsidR="00C263AC" w:rsidRDefault="00C263AC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E326D"/>
    <w:multiLevelType w:val="multilevel"/>
    <w:tmpl w:val="040E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04735151"/>
    <w:multiLevelType w:val="hybridMultilevel"/>
    <w:tmpl w:val="8EFCED8E"/>
    <w:lvl w:ilvl="0" w:tplc="0A744F06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1F46B3"/>
    <w:multiLevelType w:val="hybridMultilevel"/>
    <w:tmpl w:val="02A006E6"/>
    <w:lvl w:ilvl="0" w:tplc="F3767C7A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6B1F97"/>
    <w:multiLevelType w:val="multilevel"/>
    <w:tmpl w:val="C618257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C106F06"/>
    <w:multiLevelType w:val="hybridMultilevel"/>
    <w:tmpl w:val="B46AE228"/>
    <w:lvl w:ilvl="0" w:tplc="A7E0D1D6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665056"/>
    <w:multiLevelType w:val="multilevel"/>
    <w:tmpl w:val="00C2876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85E459D"/>
    <w:multiLevelType w:val="hybridMultilevel"/>
    <w:tmpl w:val="02921AD2"/>
    <w:lvl w:ilvl="0" w:tplc="42C87D52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FAD3AB5"/>
    <w:multiLevelType w:val="hybridMultilevel"/>
    <w:tmpl w:val="9B34B1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620E94"/>
    <w:multiLevelType w:val="hybridMultilevel"/>
    <w:tmpl w:val="27CC149C"/>
    <w:lvl w:ilvl="0" w:tplc="1D00DB5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8626D1"/>
    <w:multiLevelType w:val="multilevel"/>
    <w:tmpl w:val="C2249A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6E951576"/>
    <w:multiLevelType w:val="multilevel"/>
    <w:tmpl w:val="64322B06"/>
    <w:lvl w:ilvl="0">
      <w:start w:val="1"/>
      <w:numFmt w:val="decimal"/>
      <w:pStyle w:val="Stlus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Stlus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Stlus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750F0F91"/>
    <w:multiLevelType w:val="hybridMultilevel"/>
    <w:tmpl w:val="BA54CA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5E5085"/>
    <w:multiLevelType w:val="multilevel"/>
    <w:tmpl w:val="040E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7C075A85"/>
    <w:multiLevelType w:val="hybridMultilevel"/>
    <w:tmpl w:val="B762BF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9"/>
  </w:num>
  <w:num w:numId="5">
    <w:abstractNumId w:val="0"/>
  </w:num>
  <w:num w:numId="6">
    <w:abstractNumId w:val="3"/>
  </w:num>
  <w:num w:numId="7">
    <w:abstractNumId w:val="5"/>
  </w:num>
  <w:num w:numId="8">
    <w:abstractNumId w:val="4"/>
  </w:num>
  <w:num w:numId="9">
    <w:abstractNumId w:val="6"/>
  </w:num>
  <w:num w:numId="10">
    <w:abstractNumId w:val="10"/>
  </w:num>
  <w:num w:numId="11">
    <w:abstractNumId w:val="12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</w:num>
  <w:num w:numId="14">
    <w:abstractNumId w:val="1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660"/>
    <w:rsid w:val="0001071C"/>
    <w:rsid w:val="00057660"/>
    <w:rsid w:val="00094862"/>
    <w:rsid w:val="000D7EFA"/>
    <w:rsid w:val="001175C4"/>
    <w:rsid w:val="00131B2F"/>
    <w:rsid w:val="0016100F"/>
    <w:rsid w:val="001625B4"/>
    <w:rsid w:val="00166C90"/>
    <w:rsid w:val="001939D4"/>
    <w:rsid w:val="0019516C"/>
    <w:rsid w:val="001B6960"/>
    <w:rsid w:val="001B6A51"/>
    <w:rsid w:val="001C558C"/>
    <w:rsid w:val="001F5BAE"/>
    <w:rsid w:val="002167D8"/>
    <w:rsid w:val="00217918"/>
    <w:rsid w:val="002402CD"/>
    <w:rsid w:val="0024540B"/>
    <w:rsid w:val="00255220"/>
    <w:rsid w:val="002841AF"/>
    <w:rsid w:val="002909EB"/>
    <w:rsid w:val="0029649C"/>
    <w:rsid w:val="003136BF"/>
    <w:rsid w:val="00384C1A"/>
    <w:rsid w:val="003B6E91"/>
    <w:rsid w:val="00411149"/>
    <w:rsid w:val="00432026"/>
    <w:rsid w:val="0046045F"/>
    <w:rsid w:val="004C4899"/>
    <w:rsid w:val="004D210B"/>
    <w:rsid w:val="0054153A"/>
    <w:rsid w:val="00577A67"/>
    <w:rsid w:val="00582853"/>
    <w:rsid w:val="0059107B"/>
    <w:rsid w:val="005D5333"/>
    <w:rsid w:val="005F07DF"/>
    <w:rsid w:val="005F2A0D"/>
    <w:rsid w:val="006112B5"/>
    <w:rsid w:val="006F11C8"/>
    <w:rsid w:val="00732BBC"/>
    <w:rsid w:val="00744281"/>
    <w:rsid w:val="007520CE"/>
    <w:rsid w:val="0078149E"/>
    <w:rsid w:val="00784D8A"/>
    <w:rsid w:val="007D14D4"/>
    <w:rsid w:val="00803AE5"/>
    <w:rsid w:val="00810205"/>
    <w:rsid w:val="0084473A"/>
    <w:rsid w:val="00847860"/>
    <w:rsid w:val="00887D7D"/>
    <w:rsid w:val="0093480C"/>
    <w:rsid w:val="009806C4"/>
    <w:rsid w:val="00995F2D"/>
    <w:rsid w:val="009B5300"/>
    <w:rsid w:val="00A21B15"/>
    <w:rsid w:val="00A83E8C"/>
    <w:rsid w:val="00A9125D"/>
    <w:rsid w:val="00A9652C"/>
    <w:rsid w:val="00AE3027"/>
    <w:rsid w:val="00AF1E1E"/>
    <w:rsid w:val="00AF368D"/>
    <w:rsid w:val="00B26368"/>
    <w:rsid w:val="00B878FA"/>
    <w:rsid w:val="00BA34E3"/>
    <w:rsid w:val="00BE34FB"/>
    <w:rsid w:val="00BF362F"/>
    <w:rsid w:val="00C0133E"/>
    <w:rsid w:val="00C05CEC"/>
    <w:rsid w:val="00C263AC"/>
    <w:rsid w:val="00C5411E"/>
    <w:rsid w:val="00C546D8"/>
    <w:rsid w:val="00C81931"/>
    <w:rsid w:val="00CA29DA"/>
    <w:rsid w:val="00CB3B2C"/>
    <w:rsid w:val="00CB4051"/>
    <w:rsid w:val="00CC5464"/>
    <w:rsid w:val="00CC7FDE"/>
    <w:rsid w:val="00CE23D7"/>
    <w:rsid w:val="00CF2B76"/>
    <w:rsid w:val="00D63E36"/>
    <w:rsid w:val="00E30214"/>
    <w:rsid w:val="00E965F6"/>
    <w:rsid w:val="00EB7724"/>
    <w:rsid w:val="00EF1238"/>
    <w:rsid w:val="00F006A7"/>
    <w:rsid w:val="00F254CD"/>
    <w:rsid w:val="00F3164A"/>
    <w:rsid w:val="00F83229"/>
    <w:rsid w:val="00FE0EA7"/>
    <w:rsid w:val="00FF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00D32B"/>
  <w15:chartTrackingRefBased/>
  <w15:docId w15:val="{F1DE1BEB-4760-4ED3-A06D-2C9B68087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E34FB"/>
    <w:pPr>
      <w:jc w:val="both"/>
    </w:pPr>
    <w:rPr>
      <w:rFonts w:ascii="Times New Roman" w:hAnsi="Times New Roman"/>
      <w:sz w:val="26"/>
    </w:rPr>
  </w:style>
  <w:style w:type="paragraph" w:styleId="Cmsor1">
    <w:name w:val="heading 1"/>
    <w:basedOn w:val="Norml"/>
    <w:next w:val="Norml"/>
    <w:link w:val="Cmsor1Char"/>
    <w:uiPriority w:val="9"/>
    <w:qFormat/>
    <w:rsid w:val="002167D8"/>
    <w:pPr>
      <w:keepNext/>
      <w:keepLines/>
      <w:numPr>
        <w:numId w:val="6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167D8"/>
    <w:pPr>
      <w:keepNext/>
      <w:keepLines/>
      <w:numPr>
        <w:ilvl w:val="1"/>
        <w:numId w:val="6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167D8"/>
    <w:pPr>
      <w:keepNext/>
      <w:keepLines/>
      <w:numPr>
        <w:ilvl w:val="2"/>
        <w:numId w:val="6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E3027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E3027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E3027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E3027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E3027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E3027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2167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167D8"/>
    <w:rPr>
      <w:rFonts w:ascii="Times New Roman" w:hAnsi="Times New Roman"/>
      <w:sz w:val="26"/>
    </w:rPr>
  </w:style>
  <w:style w:type="paragraph" w:styleId="llb">
    <w:name w:val="footer"/>
    <w:basedOn w:val="Norml"/>
    <w:link w:val="llbChar"/>
    <w:uiPriority w:val="99"/>
    <w:unhideWhenUsed/>
    <w:rsid w:val="002167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167D8"/>
    <w:rPr>
      <w:rFonts w:ascii="Times New Roman" w:hAnsi="Times New Roman"/>
      <w:sz w:val="26"/>
    </w:rPr>
  </w:style>
  <w:style w:type="character" w:customStyle="1" w:styleId="Cmsor1Char">
    <w:name w:val="Címsor 1 Char"/>
    <w:basedOn w:val="Bekezdsalapbettpusa"/>
    <w:link w:val="Cmsor1"/>
    <w:uiPriority w:val="9"/>
    <w:rsid w:val="002167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tlus1">
    <w:name w:val="Stílus 1"/>
    <w:basedOn w:val="Cmsor1"/>
    <w:next w:val="Norml"/>
    <w:link w:val="Stlus1Char"/>
    <w:autoRedefine/>
    <w:qFormat/>
    <w:rsid w:val="00CC7FDE"/>
    <w:pPr>
      <w:pageBreakBefore/>
      <w:numPr>
        <w:numId w:val="10"/>
      </w:numPr>
      <w:spacing w:after="240"/>
      <w:ind w:left="431" w:hanging="431"/>
    </w:pPr>
    <w:rPr>
      <w:rFonts w:ascii="Times New Roman" w:hAnsi="Times New Roman"/>
      <w:b/>
      <w:color w:val="833C0B" w:themeColor="accent2" w:themeShade="80"/>
      <w:sz w:val="36"/>
    </w:rPr>
  </w:style>
  <w:style w:type="paragraph" w:customStyle="1" w:styleId="Stlus2">
    <w:name w:val="Stílus 2"/>
    <w:basedOn w:val="Cmsor2"/>
    <w:next w:val="Norml"/>
    <w:link w:val="Stlus2Char"/>
    <w:autoRedefine/>
    <w:qFormat/>
    <w:rsid w:val="00CC7FDE"/>
    <w:pPr>
      <w:numPr>
        <w:numId w:val="10"/>
      </w:numPr>
      <w:spacing w:after="120"/>
      <w:ind w:left="578" w:hanging="578"/>
    </w:pPr>
    <w:rPr>
      <w:rFonts w:ascii="Times New Roman" w:hAnsi="Times New Roman"/>
      <w:color w:val="963F0E"/>
      <w:sz w:val="32"/>
    </w:rPr>
  </w:style>
  <w:style w:type="character" w:customStyle="1" w:styleId="Stlus1Char">
    <w:name w:val="Stílus 1 Char"/>
    <w:basedOn w:val="Cmsor1Char"/>
    <w:link w:val="Stlus1"/>
    <w:rsid w:val="00CC7FDE"/>
    <w:rPr>
      <w:rFonts w:ascii="Times New Roman" w:eastAsiaTheme="majorEastAsia" w:hAnsi="Times New Roman" w:cstheme="majorBidi"/>
      <w:b/>
      <w:color w:val="833C0B" w:themeColor="accent2" w:themeShade="80"/>
      <w:sz w:val="36"/>
      <w:szCs w:val="32"/>
    </w:rPr>
  </w:style>
  <w:style w:type="paragraph" w:customStyle="1" w:styleId="Stlus3">
    <w:name w:val="Stílus 3"/>
    <w:basedOn w:val="Cmsor3"/>
    <w:next w:val="Norml"/>
    <w:link w:val="Stlus3Char"/>
    <w:autoRedefine/>
    <w:qFormat/>
    <w:rsid w:val="00F254CD"/>
    <w:pPr>
      <w:numPr>
        <w:numId w:val="10"/>
      </w:numPr>
      <w:spacing w:after="120"/>
    </w:pPr>
    <w:rPr>
      <w:rFonts w:ascii="Times New Roman" w:hAnsi="Times New Roman"/>
      <w:color w:val="B34B11"/>
      <w:sz w:val="28"/>
    </w:rPr>
  </w:style>
  <w:style w:type="character" w:customStyle="1" w:styleId="Stlus2Char">
    <w:name w:val="Stílus 2 Char"/>
    <w:basedOn w:val="Stlus1Char"/>
    <w:link w:val="Stlus2"/>
    <w:rsid w:val="00CC7FDE"/>
    <w:rPr>
      <w:rFonts w:ascii="Times New Roman" w:eastAsiaTheme="majorEastAsia" w:hAnsi="Times New Roman" w:cstheme="majorBidi"/>
      <w:b w:val="0"/>
      <w:color w:val="963F0E"/>
      <w:sz w:val="32"/>
      <w:szCs w:val="26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167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2167D8"/>
    <w:pPr>
      <w:outlineLvl w:val="9"/>
    </w:pPr>
    <w:rPr>
      <w:lang w:eastAsia="hu-HU"/>
    </w:rPr>
  </w:style>
  <w:style w:type="character" w:customStyle="1" w:styleId="Stlus3Char">
    <w:name w:val="Stílus 3 Char"/>
    <w:basedOn w:val="Stlus2Char"/>
    <w:link w:val="Stlus3"/>
    <w:rsid w:val="00F254CD"/>
    <w:rPr>
      <w:rFonts w:ascii="Times New Roman" w:eastAsiaTheme="majorEastAsia" w:hAnsi="Times New Roman" w:cstheme="majorBidi"/>
      <w:b w:val="0"/>
      <w:color w:val="B34B11"/>
      <w:sz w:val="28"/>
      <w:szCs w:val="24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167D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J1">
    <w:name w:val="toc 1"/>
    <w:basedOn w:val="Norml"/>
    <w:next w:val="Norml"/>
    <w:autoRedefine/>
    <w:uiPriority w:val="39"/>
    <w:unhideWhenUsed/>
    <w:rsid w:val="002167D8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2167D8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2167D8"/>
    <w:rPr>
      <w:color w:val="0563C1" w:themeColor="hyperlink"/>
      <w:u w:val="single"/>
    </w:rPr>
  </w:style>
  <w:style w:type="paragraph" w:styleId="Nincstrkz">
    <w:name w:val="No Spacing"/>
    <w:uiPriority w:val="1"/>
    <w:qFormat/>
    <w:rsid w:val="00AE3027"/>
    <w:pPr>
      <w:spacing w:after="0" w:line="240" w:lineRule="auto"/>
    </w:pPr>
    <w:rPr>
      <w:rFonts w:ascii="Times New Roman" w:hAnsi="Times New Roman"/>
      <w:sz w:val="2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E3027"/>
    <w:rPr>
      <w:rFonts w:asciiTheme="majorHAnsi" w:eastAsiaTheme="majorEastAsia" w:hAnsiTheme="majorHAnsi" w:cstheme="majorBidi"/>
      <w:i/>
      <w:iCs/>
      <w:color w:val="2F5496" w:themeColor="accent1" w:themeShade="BF"/>
      <w:sz w:val="26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E3027"/>
    <w:rPr>
      <w:rFonts w:asciiTheme="majorHAnsi" w:eastAsiaTheme="majorEastAsia" w:hAnsiTheme="majorHAnsi" w:cstheme="majorBidi"/>
      <w:color w:val="2F5496" w:themeColor="accent1" w:themeShade="BF"/>
      <w:sz w:val="26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E3027"/>
    <w:rPr>
      <w:rFonts w:asciiTheme="majorHAnsi" w:eastAsiaTheme="majorEastAsia" w:hAnsiTheme="majorHAnsi" w:cstheme="majorBidi"/>
      <w:color w:val="1F3763" w:themeColor="accent1" w:themeShade="7F"/>
      <w:sz w:val="2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E3027"/>
    <w:rPr>
      <w:rFonts w:asciiTheme="majorHAnsi" w:eastAsiaTheme="majorEastAsia" w:hAnsiTheme="majorHAnsi" w:cstheme="majorBidi"/>
      <w:i/>
      <w:iCs/>
      <w:color w:val="1F3763" w:themeColor="accent1" w:themeShade="7F"/>
      <w:sz w:val="2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E302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E302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E3027"/>
    <w:pPr>
      <w:ind w:left="720"/>
      <w:contextualSpacing/>
    </w:pPr>
  </w:style>
  <w:style w:type="paragraph" w:styleId="TJ3">
    <w:name w:val="toc 3"/>
    <w:basedOn w:val="Norml"/>
    <w:next w:val="Norml"/>
    <w:autoRedefine/>
    <w:uiPriority w:val="39"/>
    <w:unhideWhenUsed/>
    <w:rsid w:val="00F254CD"/>
    <w:pPr>
      <w:spacing w:after="100"/>
      <w:ind w:left="520"/>
    </w:pPr>
  </w:style>
  <w:style w:type="paragraph" w:styleId="HTML-kntformzott">
    <w:name w:val="HTML Preformatted"/>
    <w:basedOn w:val="Norml"/>
    <w:link w:val="HTML-kntformzottChar"/>
    <w:uiPriority w:val="99"/>
    <w:unhideWhenUsed/>
    <w:rsid w:val="004604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46045F"/>
    <w:rPr>
      <w:rFonts w:ascii="Courier New" w:eastAsia="Times New Roman" w:hAnsi="Courier New" w:cs="Courier New"/>
      <w:sz w:val="20"/>
      <w:szCs w:val="20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ovacsEdit\Documents\13_S1_4_vizsgaremek\F&#225;jlok\dokument&#225;ci&#243;%20sablon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727B99-72D4-438E-9D2D-770FE1302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dokumentáció sablon.dotx</Template>
  <TotalTime>0</TotalTime>
  <Pages>7</Pages>
  <Words>839</Words>
  <Characters>5790</Characters>
  <Application>Microsoft Office Word</Application>
  <DocSecurity>0</DocSecurity>
  <Lines>48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Tóthpál István</dc:creator>
  <cp:keywords/>
  <dc:description/>
  <cp:lastModifiedBy>Kovács Edit</cp:lastModifiedBy>
  <cp:revision>33</cp:revision>
  <cp:lastPrinted>2025-11-18T11:15:00Z</cp:lastPrinted>
  <dcterms:created xsi:type="dcterms:W3CDTF">2025-10-22T08:08:00Z</dcterms:created>
  <dcterms:modified xsi:type="dcterms:W3CDTF">2025-11-18T12:24:00Z</dcterms:modified>
</cp:coreProperties>
</file>