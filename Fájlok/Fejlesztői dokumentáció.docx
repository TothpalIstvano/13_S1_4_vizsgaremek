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A83C6" w14:textId="77777777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 xml:space="preserve">Kreatív hobbi- és </w:t>
      </w:r>
      <w:proofErr w:type="spellStart"/>
      <w:r w:rsidRPr="00A5313F">
        <w:rPr>
          <w:rFonts w:cs="Times New Roman"/>
          <w:b/>
          <w:bCs/>
          <w:sz w:val="52"/>
          <w:szCs w:val="52"/>
          <w:u w:val="single"/>
        </w:rPr>
        <w:t>barkács</w:t>
      </w:r>
      <w:proofErr w:type="spellEnd"/>
      <w:r w:rsidRPr="00A5313F">
        <w:rPr>
          <w:rFonts w:cs="Times New Roman"/>
          <w:b/>
          <w:bCs/>
          <w:sz w:val="52"/>
          <w:szCs w:val="52"/>
          <w:u w:val="single"/>
        </w:rPr>
        <w:t xml:space="preserve"> webáruház</w:t>
      </w:r>
    </w:p>
    <w:p w14:paraId="0E3E0E89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 w:rsidRPr="002167D8">
        <w:rPr>
          <w:rFonts w:cs="Times New Roman"/>
          <w:sz w:val="48"/>
          <w:szCs w:val="48"/>
        </w:rPr>
        <w:t>Dokumentáció fajtája</w:t>
      </w:r>
    </w:p>
    <w:p w14:paraId="7DC05BCF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  <w:lang w:eastAsia="hu-HU"/>
        </w:rPr>
        <w:drawing>
          <wp:inline distT="0" distB="0" distL="0" distR="0" wp14:anchorId="1036EBE9" wp14:editId="260500F2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FD53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23992D00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4660164B" w14:textId="77777777" w:rsidR="00CA29DA" w:rsidRDefault="002167D8" w:rsidP="00CA29DA">
      <w:pPr>
        <w:spacing w:before="120"/>
        <w:rPr>
          <w:rFonts w:cs="Times New Roman"/>
          <w:sz w:val="32"/>
          <w:szCs w:val="32"/>
        </w:rPr>
      </w:pPr>
      <w:proofErr w:type="spellStart"/>
      <w:r w:rsidRPr="00A5313F">
        <w:rPr>
          <w:rFonts w:cs="Times New Roman"/>
          <w:sz w:val="32"/>
          <w:szCs w:val="32"/>
        </w:rPr>
        <w:t>Tóthpál</w:t>
      </w:r>
      <w:proofErr w:type="spellEnd"/>
      <w:r w:rsidRPr="00A5313F">
        <w:rPr>
          <w:rFonts w:cs="Times New Roman"/>
          <w:sz w:val="32"/>
          <w:szCs w:val="32"/>
        </w:rPr>
        <w:t xml:space="preserve"> István</w:t>
      </w:r>
    </w:p>
    <w:sdt>
      <w:sdtPr>
        <w:rPr>
          <w:rFonts w:eastAsiaTheme="minorHAnsi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44050C" w14:textId="77777777" w:rsidR="0084473A" w:rsidRPr="0084473A" w:rsidRDefault="0084473A" w:rsidP="0084473A">
          <w:pPr>
            <w:pStyle w:val="Tartalomjegyzkcmsora"/>
            <w:spacing w:line="480" w:lineRule="auto"/>
            <w:ind w:left="431" w:hanging="431"/>
            <w:rPr>
              <w:rFonts w:cs="Times New Roman"/>
              <w:b/>
              <w:bCs/>
              <w:color w:val="833C0B" w:themeColor="accent2" w:themeShade="80"/>
            </w:rPr>
          </w:pPr>
          <w:r w:rsidRPr="0084473A">
            <w:rPr>
              <w:rFonts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cs="Times New Roman"/>
              <w:b/>
              <w:bCs/>
              <w:color w:val="833C0B" w:themeColor="accent2" w:themeShade="80"/>
            </w:rPr>
            <w:t>jegyzék</w:t>
          </w:r>
        </w:p>
        <w:p w14:paraId="70F29542" w14:textId="1B26DDC9" w:rsidR="00816188" w:rsidRDefault="0084473A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1580" w:history="1">
            <w:r w:rsidR="00816188" w:rsidRPr="0025784D">
              <w:rPr>
                <w:rStyle w:val="Hiperhivatkozs"/>
                <w:noProof/>
              </w:rPr>
              <w:t>Fejlesztői dokumentáció</w:t>
            </w:r>
            <w:r w:rsidR="00816188">
              <w:rPr>
                <w:noProof/>
                <w:webHidden/>
              </w:rPr>
              <w:tab/>
            </w:r>
            <w:r w:rsidR="00816188">
              <w:rPr>
                <w:noProof/>
                <w:webHidden/>
              </w:rPr>
              <w:fldChar w:fldCharType="begin"/>
            </w:r>
            <w:r w:rsidR="00816188">
              <w:rPr>
                <w:noProof/>
                <w:webHidden/>
              </w:rPr>
              <w:instrText xml:space="preserve"> PAGEREF _Toc226391580 \h </w:instrText>
            </w:r>
            <w:r w:rsidR="00816188">
              <w:rPr>
                <w:noProof/>
                <w:webHidden/>
              </w:rPr>
            </w:r>
            <w:r w:rsidR="00816188">
              <w:rPr>
                <w:noProof/>
                <w:webHidden/>
              </w:rPr>
              <w:fldChar w:fldCharType="separate"/>
            </w:r>
            <w:r w:rsidR="00816188">
              <w:rPr>
                <w:noProof/>
                <w:webHidden/>
              </w:rPr>
              <w:t>4</w:t>
            </w:r>
            <w:r w:rsidR="00816188">
              <w:rPr>
                <w:noProof/>
                <w:webHidden/>
              </w:rPr>
              <w:fldChar w:fldCharType="end"/>
            </w:r>
          </w:hyperlink>
        </w:p>
        <w:p w14:paraId="255507A7" w14:textId="2A2E4112" w:rsidR="00816188" w:rsidRDefault="00816188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1" w:history="1">
            <w:r w:rsidRPr="0025784D">
              <w:rPr>
                <w:rStyle w:val="Hiperhivatkozs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Fejlesztői környezet (github, nyelvek stb)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631D" w14:textId="2BB2A9AA" w:rsidR="00816188" w:rsidRDefault="00816188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2" w:history="1">
            <w:r w:rsidRPr="0025784D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Adatbázis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3A62" w14:textId="6A6DFFE2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3" w:history="1">
            <w:r w:rsidRPr="0025784D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Felhasználók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29C30" w14:textId="22A3B256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4" w:history="1">
            <w:r w:rsidRPr="0025784D">
              <w:rPr>
                <w:rStyle w:val="Hiperhivatkozs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Felhasználó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CE6E" w14:textId="6E2CA0F5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5" w:history="1">
            <w:r w:rsidRPr="0025784D">
              <w:rPr>
                <w:rStyle w:val="Hiperhivatkozs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Felhasználó adatok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2880" w14:textId="5DACE8B9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6" w:history="1">
            <w:r w:rsidRPr="0025784D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Termékek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AED6" w14:textId="6DB0BFA5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7" w:history="1">
            <w:r w:rsidRPr="0025784D">
              <w:rPr>
                <w:rStyle w:val="Hiperhivatkozs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Termékek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16A4" w14:textId="5D46E011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8" w:history="1">
            <w:r w:rsidRPr="0025784D">
              <w:rPr>
                <w:rStyle w:val="Hiperhivatkozs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Összekötő táblák a termékekhez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75AF" w14:textId="727B2564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89" w:history="1">
            <w:r w:rsidRPr="0025784D">
              <w:rPr>
                <w:rStyle w:val="Hiperhivatkozs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Kedvencek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87D3" w14:textId="44BE0470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0" w:history="1">
            <w:r w:rsidRPr="0025784D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Termék megrendelése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8DE8" w14:textId="3B92413B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1" w:history="1">
            <w:r w:rsidRPr="0025784D">
              <w:rPr>
                <w:rStyle w:val="Hiperhivatkozs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Rendelések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D878" w14:textId="47459897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2" w:history="1">
            <w:r w:rsidRPr="0025784D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Rendelt termékek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4F9B" w14:textId="78EE6A60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3" w:history="1">
            <w:r w:rsidRPr="0025784D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C93F" w14:textId="60462995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4" w:history="1">
            <w:r w:rsidRPr="0025784D">
              <w:rPr>
                <w:rStyle w:val="Hiperhivatkozs"/>
                <w:noProof/>
              </w:rPr>
              <w:t>2.5.1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Posztok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4ADB" w14:textId="10D8B406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5" w:history="1">
            <w:r w:rsidRPr="0025784D">
              <w:rPr>
                <w:rStyle w:val="Hiperhivatkozs"/>
                <w:noProof/>
              </w:rPr>
              <w:t>2.5.2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Kommentek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8CA6" w14:textId="7E2F1586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6" w:history="1">
            <w:r w:rsidRPr="0025784D">
              <w:rPr>
                <w:rStyle w:val="Hiperhivatkozs"/>
                <w:noProof/>
              </w:rPr>
              <w:t>2.5.3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Kiegészítő táblák a bloghoz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9505" w14:textId="332D4032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7" w:history="1">
            <w:r w:rsidRPr="0025784D">
              <w:rPr>
                <w:rStyle w:val="Hiperhivatkozs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Kiegészítő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8BD0D" w14:textId="0687DE3A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8" w:history="1">
            <w:r w:rsidRPr="0025784D">
              <w:rPr>
                <w:rStyle w:val="Hiperhivatkozs"/>
                <w:noProof/>
              </w:rPr>
              <w:t>2.6.1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Címkék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8C90" w14:textId="76101F14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599" w:history="1">
            <w:r w:rsidRPr="0025784D">
              <w:rPr>
                <w:rStyle w:val="Hiperhivatkozs"/>
                <w:noProof/>
              </w:rPr>
              <w:t>2.6.2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Kategóriák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25F6E" w14:textId="48D5A3B4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0" w:history="1">
            <w:r w:rsidRPr="0025784D">
              <w:rPr>
                <w:rStyle w:val="Hiperhivatkozs"/>
                <w:noProof/>
              </w:rPr>
              <w:t>2.6.3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Színek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E71C" w14:textId="5FAD0863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1" w:history="1">
            <w:r w:rsidRPr="0025784D">
              <w:rPr>
                <w:rStyle w:val="Hiperhivatkozs"/>
                <w:noProof/>
              </w:rPr>
              <w:t>2.6.4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Képek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0971" w14:textId="1AAE29A9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2" w:history="1">
            <w:r w:rsidRPr="0025784D">
              <w:rPr>
                <w:rStyle w:val="Hiperhivatkozs"/>
                <w:noProof/>
              </w:rPr>
              <w:t>2.6.5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Városok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1FF2" w14:textId="1FF9C221" w:rsidR="00816188" w:rsidRDefault="00816188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3" w:history="1">
            <w:r w:rsidRPr="0025784D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Algoritmus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7656" w14:textId="0D5D11F1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4" w:history="1">
            <w:r w:rsidRPr="0025784D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3788B" w14:textId="70FE1F18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5" w:history="1">
            <w:r w:rsidRPr="0025784D">
              <w:rPr>
                <w:rStyle w:val="Hiperhivatkozs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21EB" w14:textId="51E01C48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6" w:history="1">
            <w:r w:rsidRPr="0025784D">
              <w:rPr>
                <w:rStyle w:val="Hiperhivatkozs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21C4" w14:textId="1AE4ECF2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7" w:history="1">
            <w:r w:rsidRPr="0025784D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Termékek és vásárlás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3D89" w14:textId="2F532179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8" w:history="1">
            <w:r w:rsidRPr="0025784D">
              <w:rPr>
                <w:rStyle w:val="Hiperhivatkozs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Termékek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88BC" w14:textId="0D6FC5CD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09" w:history="1">
            <w:r w:rsidRPr="0025784D">
              <w:rPr>
                <w:rStyle w:val="Hiperhivatkozs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Termékek kosárhoz 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7793" w14:textId="0CE8A853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0" w:history="1">
            <w:r w:rsidRPr="0025784D">
              <w:rPr>
                <w:rStyle w:val="Hiperhivatkozs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3618" w14:textId="4FDB8063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1" w:history="1">
            <w:r w:rsidRPr="0025784D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FB93" w14:textId="383F7077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2" w:history="1">
            <w:r w:rsidRPr="0025784D">
              <w:rPr>
                <w:rStyle w:val="Hiperhivatkozs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Posztok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33D6" w14:textId="73CA7BA7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3" w:history="1">
            <w:r w:rsidRPr="0025784D">
              <w:rPr>
                <w:rStyle w:val="Hiperhivatkozs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Poszt 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4EEA" w14:textId="7AEFD783" w:rsidR="00816188" w:rsidRDefault="0081618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4" w:history="1">
            <w:r w:rsidRPr="0025784D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Mintakészítő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4D5D" w14:textId="427C70E1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5" w:history="1">
            <w:r w:rsidRPr="0025784D">
              <w:rPr>
                <w:rStyle w:val="Hiperhivatkozs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Adatok bekérése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A0E8" w14:textId="7F51CEB5" w:rsidR="00816188" w:rsidRDefault="00816188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91616" w:history="1">
            <w:r w:rsidRPr="0025784D">
              <w:rPr>
                <w:rStyle w:val="Hiperhivatkozs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5784D">
              <w:rPr>
                <w:rStyle w:val="Hiperhivatkozs"/>
                <w:noProof/>
              </w:rPr>
              <w:t>Minta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C512" w14:textId="7256B943" w:rsidR="0084473A" w:rsidRPr="0084473A" w:rsidRDefault="0084473A" w:rsidP="0084473A">
          <w:r>
            <w:rPr>
              <w:b/>
              <w:bCs/>
            </w:rPr>
            <w:fldChar w:fldCharType="end"/>
          </w:r>
        </w:p>
      </w:sdtContent>
    </w:sdt>
    <w:p w14:paraId="07E62D44" w14:textId="2CA091E5" w:rsidR="00CA29DA" w:rsidRDefault="00210AE2" w:rsidP="00816188">
      <w:pPr>
        <w:pStyle w:val="Cmsor1"/>
      </w:pPr>
      <w:bookmarkStart w:id="0" w:name="_Toc226391580"/>
      <w:r>
        <w:lastRenderedPageBreak/>
        <w:t>Fejlesztői dokumentáció</w:t>
      </w:r>
      <w:bookmarkEnd w:id="0"/>
    </w:p>
    <w:p w14:paraId="1ECC28C9" w14:textId="28FF9488" w:rsidR="00210AE2" w:rsidRDefault="00210AE2" w:rsidP="00210AE2">
      <w:pPr>
        <w:pStyle w:val="Stlus1"/>
      </w:pPr>
      <w:bookmarkStart w:id="1" w:name="_Toc226391581"/>
      <w:r>
        <w:t>Fejlesztői környezet</w:t>
      </w:r>
      <w:bookmarkEnd w:id="1"/>
    </w:p>
    <w:p w14:paraId="3B543329" w14:textId="117C8EA2" w:rsidR="00210AE2" w:rsidRDefault="00EC0357" w:rsidP="00210AE2">
      <w:proofErr w:type="spellStart"/>
      <w:r>
        <w:t>Github</w:t>
      </w:r>
      <w:proofErr w:type="spellEnd"/>
    </w:p>
    <w:p w14:paraId="421B888A" w14:textId="7C9C0C4C" w:rsidR="00EC0357" w:rsidRDefault="00EC0357" w:rsidP="00210AE2">
      <w:proofErr w:type="spellStart"/>
      <w:r>
        <w:t>Vue</w:t>
      </w:r>
      <w:proofErr w:type="spellEnd"/>
      <w:r>
        <w:t xml:space="preserve"> –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primevue</w:t>
      </w:r>
      <w:proofErr w:type="spellEnd"/>
      <w:r>
        <w:t xml:space="preserve">, </w:t>
      </w:r>
      <w:proofErr w:type="spellStart"/>
      <w:r>
        <w:t>fontawesome</w:t>
      </w:r>
      <w:proofErr w:type="spellEnd"/>
    </w:p>
    <w:p w14:paraId="460AEEBD" w14:textId="199B20C1" w:rsidR="00EC0357" w:rsidRDefault="00EC0357" w:rsidP="00210AE2">
      <w:proofErr w:type="spellStart"/>
      <w:r>
        <w:t>Laravel</w:t>
      </w:r>
      <w:proofErr w:type="spellEnd"/>
      <w:r>
        <w:t xml:space="preserve"> – </w:t>
      </w:r>
      <w:proofErr w:type="spellStart"/>
      <w:r>
        <w:t>sanctum</w:t>
      </w:r>
      <w:proofErr w:type="spellEnd"/>
      <w:r>
        <w:t>, email</w:t>
      </w:r>
    </w:p>
    <w:p w14:paraId="7C9C7F54" w14:textId="048E0336" w:rsidR="00EC0357" w:rsidRDefault="00EC0357" w:rsidP="00210AE2">
      <w:proofErr w:type="spellStart"/>
      <w:r>
        <w:t>Ampps</w:t>
      </w:r>
      <w:proofErr w:type="spellEnd"/>
    </w:p>
    <w:p w14:paraId="4076D012" w14:textId="77777777" w:rsidR="00EC0357" w:rsidRDefault="00EC0357" w:rsidP="00210AE2"/>
    <w:p w14:paraId="250EB0FF" w14:textId="03EA4ACA" w:rsidR="00210AE2" w:rsidRDefault="00210AE2" w:rsidP="00210AE2">
      <w:pPr>
        <w:pStyle w:val="Stlus1"/>
      </w:pPr>
      <w:bookmarkStart w:id="2" w:name="_Toc226391582"/>
      <w:r>
        <w:t>Adatbázis dokumentáció</w:t>
      </w:r>
      <w:bookmarkEnd w:id="2"/>
    </w:p>
    <w:p w14:paraId="7A7B0B68" w14:textId="6311761F" w:rsidR="00210AE2" w:rsidRPr="00305517" w:rsidRDefault="00210AE2" w:rsidP="00210AE2">
      <w:pPr>
        <w:pStyle w:val="Stlus2"/>
      </w:pPr>
      <w:bookmarkStart w:id="3" w:name="_Toc211938811"/>
      <w:bookmarkStart w:id="4" w:name="_Toc226391583"/>
      <w:r>
        <w:t>Felhasználók</w:t>
      </w:r>
      <w:bookmarkEnd w:id="3"/>
      <w:bookmarkEnd w:id="4"/>
    </w:p>
    <w:p w14:paraId="5D718DCA" w14:textId="20EA1682" w:rsidR="00210AE2" w:rsidRDefault="00210AE2" w:rsidP="00210AE2">
      <w:pPr>
        <w:pStyle w:val="Stlus3"/>
      </w:pPr>
      <w:bookmarkStart w:id="5" w:name="_Toc211938812"/>
      <w:bookmarkStart w:id="6" w:name="_Toc226391584"/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2F4F8BF6" wp14:editId="19B92760">
            <wp:simplePos x="0" y="0"/>
            <wp:positionH relativeFrom="column">
              <wp:posOffset>3691255</wp:posOffset>
            </wp:positionH>
            <wp:positionV relativeFrom="paragraph">
              <wp:posOffset>101600</wp:posOffset>
            </wp:positionV>
            <wp:extent cx="2076450" cy="23812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/>
                    <a:stretch/>
                  </pic:blipFill>
                  <pic:spPr bwMode="auto">
                    <a:xfrm>
                      <a:off x="0" y="0"/>
                      <a:ext cx="207645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Felhasználó tábla</w:t>
      </w:r>
      <w:bookmarkEnd w:id="5"/>
      <w:bookmarkEnd w:id="6"/>
    </w:p>
    <w:p w14:paraId="685965B5" w14:textId="77777777" w:rsidR="00210AE2" w:rsidRDefault="00210AE2" w:rsidP="00210AE2">
      <w:r w:rsidRPr="00D50A84">
        <w:t xml:space="preserve">A weboldalunk központi eleme a </w:t>
      </w:r>
      <w:r w:rsidRPr="00D50A84">
        <w:rPr>
          <w:b/>
          <w:bCs/>
        </w:rPr>
        <w:t>felhasználó</w:t>
      </w:r>
      <w:r>
        <w:rPr>
          <w:b/>
          <w:bCs/>
        </w:rPr>
        <w:t>k</w:t>
      </w:r>
      <w:r w:rsidRPr="00D50A84">
        <w:t xml:space="preserve"> tábla, amelynek elsődleges célja, hogy minden látogatónak zökkenőmentes, biztonságos és személyre szabott élményt nyújtson. Ez a tábla a rendszer gerincét képezi</w:t>
      </w:r>
      <w:r>
        <w:t xml:space="preserve">: </w:t>
      </w:r>
      <w:r w:rsidRPr="00FE6C58">
        <w:t>ennek köszönhetően tudjuk az egyes látogatókat beazonosítani, kezelni és nyomon követni a különféle funkciók használata során. A tábla felépítése és működése teszi lehetővé, hogy a vendégek egyszerű regisztráció után teljes jogú tagjaivá váljanak a közösségnek, hozzászóljanak a blogbejegyzésekhez, értékeléseket írjanak, személyes ajánlásokat kapjanak, valamint gördülékenyen intézzék vásárlásaikat.</w:t>
      </w:r>
    </w:p>
    <w:p w14:paraId="489FBD1A" w14:textId="77777777" w:rsidR="00210AE2" w:rsidRDefault="00210AE2" w:rsidP="00210AE2">
      <w:r>
        <w:t xml:space="preserve">Az itt eltárolt adatok többségét a felhasználó adja meg a regisztrációs űrlap által. A </w:t>
      </w:r>
      <w:proofErr w:type="spellStart"/>
      <w:r w:rsidRPr="0053013E">
        <w:rPr>
          <w:b/>
          <w:bCs/>
        </w:rPr>
        <w:t>felhasz_nev</w:t>
      </w:r>
      <w:proofErr w:type="spellEnd"/>
      <w:r>
        <w:t xml:space="preserve"> a felhasználó általa választott beceneve, ami csak egyedi lehet, így elkerülve a félreértéseket.</w:t>
      </w:r>
    </w:p>
    <w:p w14:paraId="33265AF3" w14:textId="77777777" w:rsidR="00210AE2" w:rsidRDefault="00210AE2" w:rsidP="00210AE2">
      <w:r>
        <w:t xml:space="preserve">Az </w:t>
      </w:r>
      <w:proofErr w:type="spellStart"/>
      <w:r w:rsidRPr="00976D24">
        <w:rPr>
          <w:b/>
          <w:bCs/>
        </w:rPr>
        <w:t>id</w:t>
      </w:r>
      <w:proofErr w:type="spellEnd"/>
      <w:r w:rsidRPr="00976D24">
        <w:rPr>
          <w:b/>
          <w:bCs/>
        </w:rPr>
        <w:t xml:space="preserve"> </w:t>
      </w:r>
      <w:r>
        <w:t>egy automatikusan hozzárendelt szám a felhasználóhoz, amit ők nem látnak, viszont ennek a segítségével tudunk felhasználónevet kapcsolni a posztokhoz és kommentekhez.</w:t>
      </w:r>
    </w:p>
    <w:p w14:paraId="617BE136" w14:textId="77777777" w:rsidR="00210AE2" w:rsidRDefault="00210AE2" w:rsidP="00210AE2">
      <w:r>
        <w:t xml:space="preserve">Az </w:t>
      </w:r>
      <w:r w:rsidRPr="0053013E">
        <w:rPr>
          <w:b/>
          <w:bCs/>
        </w:rPr>
        <w:t>email</w:t>
      </w:r>
      <w:r>
        <w:t xml:space="preserve"> a kapcsolattartás miatt fontos, mivel innen kaphat híreket az akciókról, a bejegyzéseire kapott kommentekről, illetve a vásárlás után érkező értesítéseket is azon keresztül kapja a megrendelő.</w:t>
      </w:r>
    </w:p>
    <w:p w14:paraId="687BB2A6" w14:textId="77777777" w:rsidR="00210AE2" w:rsidRDefault="00210AE2" w:rsidP="00210AE2">
      <w:r>
        <w:t xml:space="preserve">A </w:t>
      </w:r>
      <w:proofErr w:type="spellStart"/>
      <w:r w:rsidRPr="0053013E">
        <w:rPr>
          <w:b/>
          <w:bCs/>
        </w:rPr>
        <w:t>jelszo</w:t>
      </w:r>
      <w:proofErr w:type="spellEnd"/>
      <w:r>
        <w:t xml:space="preserve"> leginkább a biztonságot szolgálja, amivel a felhasználó be tud lépni, és több funkcióhoz hozzá tud férni mint egy vendégként látogató.</w:t>
      </w:r>
    </w:p>
    <w:p w14:paraId="6C8188EE" w14:textId="77777777" w:rsidR="00210AE2" w:rsidRDefault="00210AE2" w:rsidP="00210AE2">
      <w:r>
        <w:lastRenderedPageBreak/>
        <w:t xml:space="preserve">A </w:t>
      </w:r>
      <w:proofErr w:type="spellStart"/>
      <w:r w:rsidRPr="0053013E">
        <w:rPr>
          <w:b/>
          <w:bCs/>
        </w:rPr>
        <w:t>profil</w:t>
      </w:r>
      <w:r>
        <w:rPr>
          <w:b/>
          <w:bCs/>
        </w:rPr>
        <w:t>K</w:t>
      </w:r>
      <w:r w:rsidRPr="0053013E">
        <w:rPr>
          <w:b/>
          <w:bCs/>
        </w:rPr>
        <w:t>ep_id</w:t>
      </w:r>
      <w:proofErr w:type="spellEnd"/>
      <w:r>
        <w:t xml:space="preserve"> egy kevésbé lényeges, ám olyan funkció, ami könnyebbé tudja tenni hogy a felhasználók felismerjék egymást. Ezt a képet a többi képpel egy táblában tároljuk, ugyanis ha a felhasználó nem választ, akkor mi egy automatikus képet utalunk ki neki.</w:t>
      </w:r>
    </w:p>
    <w:p w14:paraId="406F119D" w14:textId="77777777" w:rsidR="00210AE2" w:rsidRDefault="00210AE2" w:rsidP="00210AE2">
      <w:r>
        <w:t xml:space="preserve">A </w:t>
      </w:r>
      <w:proofErr w:type="spellStart"/>
      <w:r w:rsidRPr="00976D24">
        <w:rPr>
          <w:b/>
          <w:bCs/>
        </w:rPr>
        <w:t>statusz</w:t>
      </w:r>
      <w:proofErr w:type="spellEnd"/>
      <w:r>
        <w:t xml:space="preserve"> mezővel a fiók állapotát tudjuk változtatni, ami automatikusan aktív, ám ha túl sok ideig nincs aktivitása a fióknak inaktívvá válik, majd egy idő után törlődik a rendszerből.</w:t>
      </w:r>
    </w:p>
    <w:p w14:paraId="00039752" w14:textId="77777777" w:rsidR="00210AE2" w:rsidRDefault="00210AE2" w:rsidP="00210AE2">
      <w:r>
        <w:t xml:space="preserve">A </w:t>
      </w:r>
      <w:proofErr w:type="spellStart"/>
      <w:r w:rsidRPr="009D25A3">
        <w:rPr>
          <w:b/>
          <w:bCs/>
        </w:rPr>
        <w:t>letrehozas_</w:t>
      </w:r>
      <w:r>
        <w:rPr>
          <w:b/>
          <w:bCs/>
        </w:rPr>
        <w:t>D</w:t>
      </w:r>
      <w:r w:rsidRPr="009D25A3">
        <w:rPr>
          <w:b/>
          <w:bCs/>
        </w:rPr>
        <w:t>atuma</w:t>
      </w:r>
      <w:proofErr w:type="spellEnd"/>
      <w:r>
        <w:t xml:space="preserve"> az </w:t>
      </w:r>
      <w:proofErr w:type="spellStart"/>
      <w:r w:rsidRPr="009D25A3">
        <w:rPr>
          <w:b/>
          <w:bCs/>
        </w:rPr>
        <w:t>utolso_</w:t>
      </w:r>
      <w:r>
        <w:rPr>
          <w:b/>
          <w:bCs/>
        </w:rPr>
        <w:t>B</w:t>
      </w:r>
      <w:r w:rsidRPr="009D25A3">
        <w:rPr>
          <w:b/>
          <w:bCs/>
        </w:rPr>
        <w:t>elepes</w:t>
      </w:r>
      <w:proofErr w:type="spellEnd"/>
      <w:r>
        <w:t>-el együtt egy időpontot tárol el. A profil létrehozásának ideje statisztikai és kedvezmény ajánlási okokból lehet fontos, az utolsó belépés ideje pedig a fiók állapotának meghatározásában segít.</w:t>
      </w:r>
    </w:p>
    <w:p w14:paraId="24D0CBC1" w14:textId="77777777" w:rsidR="00210AE2" w:rsidRDefault="00210AE2" w:rsidP="00210AE2">
      <w:pPr>
        <w:pStyle w:val="Stlus3"/>
      </w:pPr>
      <w:bookmarkStart w:id="7" w:name="_Toc211938813"/>
      <w:bookmarkStart w:id="8" w:name="_Toc226391585"/>
      <w:r>
        <w:t>Felhasználó adatok tábla</w:t>
      </w:r>
      <w:bookmarkEnd w:id="7"/>
      <w:bookmarkEnd w:id="8"/>
    </w:p>
    <w:p w14:paraId="79256FF8" w14:textId="77777777" w:rsidR="00210AE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6F283A88" wp14:editId="755A5722">
            <wp:simplePos x="0" y="0"/>
            <wp:positionH relativeFrom="column">
              <wp:posOffset>3910330</wp:posOffset>
            </wp:positionH>
            <wp:positionV relativeFrom="paragraph">
              <wp:posOffset>47625</wp:posOffset>
            </wp:positionV>
            <wp:extent cx="1838325" cy="2647950"/>
            <wp:effectExtent l="0" t="0" r="9525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A84">
        <w:t xml:space="preserve"> A rendszerünk egy másik, különálló táblában kezeli azokat az adatokat, amelyek nem feltétlenül szükségesek a regisztrációhoz, de a felhasználó kényelme és a vásárlási folyamat megkönnyítése érdekében elmenthetők. Ez a funkcionális szétválasztás növeli a rendszer hatékonyságát és az adatbiztonságot, mivel a</w:t>
      </w:r>
      <w:r>
        <w:t xml:space="preserve">z érzékenyebb </w:t>
      </w:r>
      <w:r w:rsidRPr="00D50A84">
        <w:t>személyes adatok csak akkor kerülnek előtérbe, amikor arra valóban szükség van.</w:t>
      </w:r>
    </w:p>
    <w:p w14:paraId="2C458859" w14:textId="77777777" w:rsidR="00210AE2" w:rsidRDefault="00210AE2" w:rsidP="00210AE2">
      <w:r>
        <w:t xml:space="preserve">A két tábla közötti összeköttetést természetesen a </w:t>
      </w:r>
      <w:proofErr w:type="spellStart"/>
      <w:r w:rsidRPr="00903CD7">
        <w:rPr>
          <w:b/>
          <w:bCs/>
        </w:rPr>
        <w:t>felhasznalo_id</w:t>
      </w:r>
      <w:proofErr w:type="spellEnd"/>
      <w:r>
        <w:t xml:space="preserve"> szolgáltatja, ahol az azonosító számhoz kötjük az adatokat, így felhasználó név módosítás esetén is könnyedén hozzá tudjuk kapcsolni a felhasználóhoz az adatait.</w:t>
      </w:r>
    </w:p>
    <w:p w14:paraId="028C9B52" w14:textId="77777777" w:rsidR="00210AE2" w:rsidRDefault="00210AE2" w:rsidP="00210AE2">
      <w:r>
        <w:t xml:space="preserve">Ilyen kiegészítő adatok például a </w:t>
      </w:r>
      <w:proofErr w:type="spellStart"/>
      <w:r>
        <w:rPr>
          <w:rStyle w:val="Kiemels2"/>
        </w:rPr>
        <w:t>vezeteknev</w:t>
      </w:r>
      <w:proofErr w:type="spellEnd"/>
      <w:r>
        <w:t xml:space="preserve"> és </w:t>
      </w:r>
      <w:proofErr w:type="spellStart"/>
      <w:r>
        <w:rPr>
          <w:rStyle w:val="Kiemels2"/>
        </w:rPr>
        <w:t>keresztnev</w:t>
      </w:r>
      <w:proofErr w:type="spellEnd"/>
      <w:r>
        <w:t xml:space="preserve">, amelyek alapvetően a számlázási és szállítási folyamatokhoz nélkülözhetetlenek. A </w:t>
      </w:r>
      <w:r w:rsidRPr="00903CD7">
        <w:rPr>
          <w:rStyle w:val="Kiemels2"/>
        </w:rPr>
        <w:t>címadatok</w:t>
      </w:r>
      <w:r>
        <w:t xml:space="preserve"> (</w:t>
      </w:r>
      <w:r w:rsidRPr="00903CD7">
        <w:rPr>
          <w:b/>
          <w:bCs/>
        </w:rPr>
        <w:t>varos</w:t>
      </w:r>
      <w:r w:rsidRPr="00903CD7">
        <w:t xml:space="preserve">, </w:t>
      </w:r>
      <w:r w:rsidRPr="00903CD7">
        <w:rPr>
          <w:b/>
          <w:bCs/>
        </w:rPr>
        <w:t>utca</w:t>
      </w:r>
      <w:r w:rsidRPr="00903CD7">
        <w:t>,</w:t>
      </w:r>
      <w:r w:rsidRPr="00903CD7">
        <w:rPr>
          <w:b/>
          <w:bCs/>
        </w:rPr>
        <w:t xml:space="preserve"> </w:t>
      </w:r>
      <w:proofErr w:type="spellStart"/>
      <w:r w:rsidRPr="00903CD7">
        <w:rPr>
          <w:b/>
          <w:bCs/>
        </w:rPr>
        <w:t>hazszam</w:t>
      </w:r>
      <w:proofErr w:type="spellEnd"/>
      <w:r w:rsidRPr="00903CD7">
        <w:t>,</w:t>
      </w:r>
      <w:r w:rsidRPr="00903CD7">
        <w:rPr>
          <w:b/>
          <w:bCs/>
        </w:rPr>
        <w:t xml:space="preserve"> </w:t>
      </w:r>
      <w:proofErr w:type="spellStart"/>
      <w:r w:rsidRPr="00903CD7">
        <w:rPr>
          <w:b/>
          <w:bCs/>
        </w:rPr>
        <w:t>emelet_ajto</w:t>
      </w:r>
      <w:proofErr w:type="spellEnd"/>
      <w:r>
        <w:t>) segítségével a rendszer pontosan képes meghatározni a kiszállítás helyét. Itt a könnyebb átláthatóság érdekében a városokat egy külön táblában tároljuk, ezzel is elkerülve a hibás vagy inkonzisztens adatokat, illetve a felhasználó számára is egyszerűbb adatbeviteli lehetőséget nyújt ez a fajta megoldás.</w:t>
      </w:r>
    </w:p>
    <w:p w14:paraId="672F5C39" w14:textId="77777777" w:rsidR="00210AE2" w:rsidRDefault="00210AE2" w:rsidP="00210AE2">
      <w:r>
        <w:t xml:space="preserve">A </w:t>
      </w:r>
      <w:r>
        <w:rPr>
          <w:rStyle w:val="Kiemels2"/>
        </w:rPr>
        <w:t>telefonszam</w:t>
      </w:r>
      <w:r>
        <w:t xml:space="preserve"> szintén fontos szerepet játszik, hiszen alternatív azonosítási eszközként is szolgálhat biztonsági ellenőrzések során.</w:t>
      </w:r>
    </w:p>
    <w:p w14:paraId="1EF1E2D5" w14:textId="77777777" w:rsidR="00210AE2" w:rsidRPr="0008585B" w:rsidRDefault="00210AE2" w:rsidP="00210AE2">
      <w:r>
        <w:t xml:space="preserve">A </w:t>
      </w:r>
      <w:proofErr w:type="spellStart"/>
      <w:r>
        <w:rPr>
          <w:rStyle w:val="Kiemels2"/>
        </w:rPr>
        <w:t>kartyaszam</w:t>
      </w:r>
      <w:proofErr w:type="spellEnd"/>
      <w:r>
        <w:t xml:space="preserve"> mező pedig opcionális, de jelentősen javítja a felhasználói élményt: ha a vásárló úgy dönt, hogy elmenti a bankkártya adatait, a rendszer a következő vásárlás során </w:t>
      </w:r>
      <w:r w:rsidRPr="00903CD7">
        <w:rPr>
          <w:rStyle w:val="Kiemels2"/>
        </w:rPr>
        <w:t>automatikusan kitölti a szükséges mezőket</w:t>
      </w:r>
      <w:r>
        <w:t>, így a fizetés sokkal gyorsabbá és kényelmesebbé válik.</w:t>
      </w:r>
    </w:p>
    <w:p w14:paraId="4097D3FB" w14:textId="77777777" w:rsidR="00210AE2" w:rsidRDefault="00210AE2" w:rsidP="00210AE2">
      <w:pPr>
        <w:pStyle w:val="Stlus2"/>
      </w:pPr>
      <w:bookmarkStart w:id="9" w:name="_Toc211938814"/>
      <w:bookmarkStart w:id="10" w:name="_Toc226391586"/>
      <w:r>
        <w:lastRenderedPageBreak/>
        <w:t>Termékek</w:t>
      </w:r>
      <w:bookmarkEnd w:id="9"/>
      <w:bookmarkEnd w:id="10"/>
    </w:p>
    <w:p w14:paraId="1BAC0C6B" w14:textId="537BD37C" w:rsidR="00210AE2" w:rsidRDefault="00210AE2" w:rsidP="00210AE2">
      <w:pPr>
        <w:pStyle w:val="Stlus3"/>
      </w:pPr>
      <w:bookmarkStart w:id="11" w:name="_Toc211938815"/>
      <w:bookmarkStart w:id="12" w:name="_Toc226391587"/>
      <w:r>
        <w:t>Termékek tábla</w:t>
      </w:r>
      <w:bookmarkEnd w:id="11"/>
      <w:bookmarkEnd w:id="12"/>
    </w:p>
    <w:p w14:paraId="32651C3F" w14:textId="77777777" w:rsidR="00210AE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5CDAA90" wp14:editId="5E152FDA">
            <wp:simplePos x="0" y="0"/>
            <wp:positionH relativeFrom="column">
              <wp:posOffset>4358005</wp:posOffset>
            </wp:positionH>
            <wp:positionV relativeFrom="paragraph">
              <wp:posOffset>40005</wp:posOffset>
            </wp:positionV>
            <wp:extent cx="1419225" cy="2133600"/>
            <wp:effectExtent l="0" t="0" r="9525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r w:rsidRPr="00543DCE">
        <w:rPr>
          <w:b/>
          <w:bCs/>
        </w:rPr>
        <w:t>termékek</w:t>
      </w:r>
      <w:r>
        <w:t xml:space="preserve"> táblába kerül felvételre minden árucikk, amit a weboldalon meg lehet venni. Itt is egy számmal, az </w:t>
      </w:r>
      <w:proofErr w:type="spellStart"/>
      <w:r w:rsidRPr="00543DCE">
        <w:rPr>
          <w:b/>
          <w:bCs/>
        </w:rPr>
        <w:t>id</w:t>
      </w:r>
      <w:r>
        <w:t>-val</w:t>
      </w:r>
      <w:proofErr w:type="spellEnd"/>
      <w:r>
        <w:t xml:space="preserve"> azonosítjuk elsősorban a terméket, és a továbbiakban ennek a segítségével kötjük a többi táblához.</w:t>
      </w:r>
    </w:p>
    <w:p w14:paraId="6BF95947" w14:textId="77777777" w:rsidR="00210AE2" w:rsidRDefault="00210AE2" w:rsidP="00210AE2">
      <w:r>
        <w:t xml:space="preserve">A </w:t>
      </w:r>
      <w:proofErr w:type="spellStart"/>
      <w:r w:rsidRPr="00543DCE">
        <w:rPr>
          <w:b/>
          <w:bCs/>
        </w:rPr>
        <w:t>nev</w:t>
      </w:r>
      <w:proofErr w:type="spellEnd"/>
      <w:r>
        <w:t xml:space="preserve"> és a </w:t>
      </w:r>
      <w:proofErr w:type="spellStart"/>
      <w:r w:rsidRPr="00543DCE">
        <w:rPr>
          <w:b/>
          <w:bCs/>
        </w:rPr>
        <w:t>leiras</w:t>
      </w:r>
      <w:proofErr w:type="spellEnd"/>
      <w:r>
        <w:t xml:space="preserve"> a termék egyik legfontosabb jellemzői, ide vesszük fel a pontos nevét, a felhasználó pedig a leírásból tudja eldönteni hogy ezt a terméket keresi e.</w:t>
      </w:r>
    </w:p>
    <w:p w14:paraId="57E2E211" w14:textId="77777777" w:rsidR="00210AE2" w:rsidRDefault="00210AE2" w:rsidP="00210AE2">
      <w:r>
        <w:t xml:space="preserve">Az </w:t>
      </w:r>
      <w:proofErr w:type="spellStart"/>
      <w:r w:rsidRPr="005E0D96">
        <w:rPr>
          <w:b/>
          <w:bCs/>
        </w:rPr>
        <w:t>ar</w:t>
      </w:r>
      <w:proofErr w:type="spellEnd"/>
      <w:r>
        <w:t xml:space="preserve"> a termék jelenlegi árát mutatja, a </w:t>
      </w:r>
      <w:r w:rsidRPr="005E0D96">
        <w:rPr>
          <w:b/>
          <w:bCs/>
        </w:rPr>
        <w:t>darab</w:t>
      </w:r>
      <w:r>
        <w:t xml:space="preserve"> pedig hogy mennyi elérhető még a termékből. A </w:t>
      </w:r>
      <w:proofErr w:type="spellStart"/>
      <w:r w:rsidRPr="00DA29FC">
        <w:rPr>
          <w:b/>
          <w:bCs/>
        </w:rPr>
        <w:t>kategoria_id</w:t>
      </w:r>
      <w:proofErr w:type="spellEnd"/>
      <w:r>
        <w:t xml:space="preserve"> egy másik táblából hivatkozva mutatja, hogy melyik kategóriába sorolható a termék, a </w:t>
      </w:r>
      <w:proofErr w:type="spellStart"/>
      <w:r w:rsidRPr="00DA29FC">
        <w:rPr>
          <w:b/>
          <w:bCs/>
        </w:rPr>
        <w:t>fo_kep_id</w:t>
      </w:r>
      <w:proofErr w:type="spellEnd"/>
      <w:r>
        <w:t xml:space="preserve"> pedig arra a képre mutat, ami az oldalon elsőnek megjelenik a képről.</w:t>
      </w:r>
    </w:p>
    <w:p w14:paraId="360787F5" w14:textId="77777777" w:rsidR="00210AE2" w:rsidRDefault="00210AE2" w:rsidP="00210AE2">
      <w:pPr>
        <w:pStyle w:val="Stlus3"/>
      </w:pPr>
      <w:bookmarkStart w:id="13" w:name="_Toc211938816"/>
      <w:bookmarkStart w:id="14" w:name="_Toc226391588"/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D99A5B" wp14:editId="50037EEE">
                <wp:simplePos x="0" y="0"/>
                <wp:positionH relativeFrom="column">
                  <wp:posOffset>4253230</wp:posOffset>
                </wp:positionH>
                <wp:positionV relativeFrom="paragraph">
                  <wp:posOffset>53340</wp:posOffset>
                </wp:positionV>
                <wp:extent cx="1504950" cy="2952750"/>
                <wp:effectExtent l="0" t="0" r="0" b="0"/>
                <wp:wrapSquare wrapText="bothSides"/>
                <wp:docPr id="30" name="Csoportba foglalás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2952750"/>
                          <a:chOff x="0" y="0"/>
                          <a:chExt cx="1504950" cy="2952750"/>
                        </a:xfrm>
                      </wpg:grpSpPr>
                      <pic:pic xmlns:pic="http://schemas.openxmlformats.org/drawingml/2006/picture">
                        <pic:nvPicPr>
                          <pic:cNvPr id="21" name="Kép 2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00150"/>
                            <a:ext cx="150495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Kép 2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419225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Kép 2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162175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586196" id="Csoportba foglalás 30" o:spid="_x0000_s1026" style="position:absolute;margin-left:334.9pt;margin-top:4.2pt;width:118.5pt;height:232.5pt;z-index:251662336" coordsize="15049,29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21" o:spid="_x0000_s1027" type="#_x0000_t75" style="position:absolute;top:12001;width:1504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">
                  <v:imagedata r:id="rId15" o:title=""/>
                  <v:path arrowok="t"/>
                </v:shape>
                <v:shape id="Kép 22" o:spid="_x0000_s1028" type="#_x0000_t75" style="position:absolute;left:762;width:14192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">
                  <v:imagedata r:id="rId16" o:title=""/>
                  <v:path arrowok="t"/>
                </v:shape>
                <v:shape id="Kép 23" o:spid="_x0000_s1029" type="#_x0000_t75" style="position:absolute;left:762;top:21621;width:14287;height: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">
                  <v:imagedata r:id="rId17" o:title=""/>
                  <v:path arrowok="t"/>
                </v:shape>
                <w10:wrap type="square"/>
              </v:group>
            </w:pict>
          </mc:Fallback>
        </mc:AlternateContent>
      </w:r>
      <w:r>
        <w:t>Összekötő táblák a termékekhez</w:t>
      </w:r>
      <w:bookmarkEnd w:id="13"/>
      <w:bookmarkEnd w:id="14"/>
    </w:p>
    <w:p w14:paraId="59F79D6A" w14:textId="77777777" w:rsidR="00210AE2" w:rsidRDefault="00210AE2" w:rsidP="00210AE2">
      <w:r w:rsidRPr="00DA29FC">
        <w:t xml:space="preserve"> </w:t>
      </w:r>
      <w:r>
        <w:t xml:space="preserve">A </w:t>
      </w:r>
      <w:proofErr w:type="spellStart"/>
      <w:r w:rsidRPr="00DA29FC">
        <w:rPr>
          <w:b/>
          <w:bCs/>
        </w:rPr>
        <w:t>termek</w:t>
      </w:r>
      <w:r>
        <w:rPr>
          <w:b/>
          <w:bCs/>
        </w:rPr>
        <w:t>K</w:t>
      </w:r>
      <w:r w:rsidRPr="00DA29FC">
        <w:rPr>
          <w:b/>
          <w:bCs/>
        </w:rPr>
        <w:t>epek</w:t>
      </w:r>
      <w:proofErr w:type="spellEnd"/>
      <w:r>
        <w:t xml:space="preserve">, </w:t>
      </w:r>
      <w:proofErr w:type="spellStart"/>
      <w:r w:rsidRPr="00DA29FC">
        <w:rPr>
          <w:b/>
          <w:bCs/>
        </w:rPr>
        <w:t>termek</w:t>
      </w:r>
      <w:r>
        <w:rPr>
          <w:b/>
          <w:bCs/>
        </w:rPr>
        <w:t>C</w:t>
      </w:r>
      <w:r w:rsidRPr="00DA29FC">
        <w:rPr>
          <w:b/>
          <w:bCs/>
        </w:rPr>
        <w:t>imkek</w:t>
      </w:r>
      <w:proofErr w:type="spellEnd"/>
      <w:r>
        <w:t xml:space="preserve"> és </w:t>
      </w:r>
      <w:proofErr w:type="spellStart"/>
      <w:r w:rsidRPr="00DA29FC">
        <w:rPr>
          <w:b/>
          <w:bCs/>
        </w:rPr>
        <w:t>termek</w:t>
      </w:r>
      <w:r>
        <w:rPr>
          <w:b/>
          <w:bCs/>
        </w:rPr>
        <w:t>S</w:t>
      </w:r>
      <w:r w:rsidRPr="00DA29FC">
        <w:rPr>
          <w:b/>
          <w:bCs/>
        </w:rPr>
        <w:t>zinek</w:t>
      </w:r>
      <w:proofErr w:type="spellEnd"/>
      <w:r>
        <w:t xml:space="preserve"> táblák egy másik táblából adnak tulajdonságokat az árucikkeinknek. A redundancia elkerülése miatt jobbnak láttuk külön táblába elhelyezni a többször előforduló adatokat, így csak egy helyen kell módosítanunk őket.</w:t>
      </w:r>
    </w:p>
    <w:p w14:paraId="0B5EDC6E" w14:textId="77777777" w:rsidR="00210AE2" w:rsidRDefault="00210AE2" w:rsidP="00210AE2">
      <w:pPr>
        <w:pStyle w:val="Stlus3"/>
      </w:pPr>
      <w:bookmarkStart w:id="15" w:name="_Toc211938817"/>
      <w:bookmarkStart w:id="16" w:name="_Toc226391589"/>
      <w:r>
        <w:t>Kedvencek tábla</w:t>
      </w:r>
      <w:bookmarkEnd w:id="15"/>
      <w:bookmarkEnd w:id="16"/>
    </w:p>
    <w:p w14:paraId="513B112C" w14:textId="77777777" w:rsidR="00210AE2" w:rsidRPr="00FD1C9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312963A0" wp14:editId="1BDFD1EF">
            <wp:simplePos x="0" y="0"/>
            <wp:positionH relativeFrom="column">
              <wp:posOffset>4138930</wp:posOffset>
            </wp:positionH>
            <wp:positionV relativeFrom="paragraph">
              <wp:posOffset>1523365</wp:posOffset>
            </wp:positionV>
            <wp:extent cx="1609725" cy="800100"/>
            <wp:effectExtent l="0" t="0" r="9525" b="0"/>
            <wp:wrapSquare wrapText="bothSides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Kép 6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tábla segítségével a felhasználók el tudják menteni, kedvencekbe teheti a terméket, így csak a profiljából máskor is egyszerűen el tudja érni őket.</w:t>
      </w:r>
      <w:r w:rsidRPr="006034C0">
        <w:rPr>
          <w:noProof/>
        </w:rPr>
        <w:t xml:space="preserve"> </w:t>
      </w:r>
    </w:p>
    <w:p w14:paraId="620E9B13" w14:textId="77777777" w:rsidR="00210AE2" w:rsidRDefault="00210AE2" w:rsidP="00210AE2">
      <w:pPr>
        <w:pStyle w:val="Stlus2"/>
      </w:pPr>
      <w:bookmarkStart w:id="17" w:name="_Toc211938818"/>
      <w:bookmarkStart w:id="18" w:name="_Toc226391590"/>
      <w:r>
        <w:t>Termék megrendelése</w:t>
      </w:r>
      <w:bookmarkEnd w:id="17"/>
      <w:bookmarkEnd w:id="18"/>
    </w:p>
    <w:p w14:paraId="65601CCA" w14:textId="0ECB2CCC" w:rsidR="00210AE2" w:rsidRDefault="00210AE2" w:rsidP="00210AE2">
      <w:pPr>
        <w:pStyle w:val="Stlus3"/>
      </w:pPr>
      <w:bookmarkStart w:id="19" w:name="_Toc211938819"/>
      <w:bookmarkStart w:id="20" w:name="_Toc226391591"/>
      <w:r>
        <w:t>Rendelések tábla</w:t>
      </w:r>
      <w:bookmarkEnd w:id="19"/>
      <w:bookmarkEnd w:id="20"/>
    </w:p>
    <w:p w14:paraId="333D5902" w14:textId="77777777" w:rsidR="00210AE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64384" behindDoc="0" locked="0" layoutInCell="1" allowOverlap="1" wp14:anchorId="74858B5F" wp14:editId="4240BBA4">
            <wp:simplePos x="0" y="0"/>
            <wp:positionH relativeFrom="column">
              <wp:posOffset>3757930</wp:posOffset>
            </wp:positionH>
            <wp:positionV relativeFrom="paragraph">
              <wp:posOffset>11430</wp:posOffset>
            </wp:positionV>
            <wp:extent cx="2000250" cy="1562100"/>
            <wp:effectExtent l="0" t="0" r="0" b="0"/>
            <wp:wrapSquare wrapText="bothSides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Kép 6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Itt az alapvető adatokat tároljuk a rendelésről, mint a felhasználó, a rendelés állapota, a végső összeg, illetve a megrendelés időpontja.</w:t>
      </w:r>
    </w:p>
    <w:p w14:paraId="538C8395" w14:textId="77777777" w:rsidR="00210AE2" w:rsidRDefault="00210AE2" w:rsidP="00210AE2">
      <w:r>
        <w:t xml:space="preserve">A </w:t>
      </w:r>
      <w:proofErr w:type="spellStart"/>
      <w:r w:rsidRPr="0008585B">
        <w:rPr>
          <w:b/>
          <w:bCs/>
        </w:rPr>
        <w:t>felhasznalo_id</w:t>
      </w:r>
      <w:proofErr w:type="spellEnd"/>
      <w:r>
        <w:t xml:space="preserve"> által tudjuk lekérni a regisztrált vevőnek az adatait, illetve ha már korábban vásárolt, és elmentette az adatait, akkor azt is automatikusan ki tudjuk neki tölteni, így meggyorsítva a rendelési folyamatot.</w:t>
      </w:r>
    </w:p>
    <w:p w14:paraId="50A0CD82" w14:textId="77777777" w:rsidR="00210AE2" w:rsidRDefault="00210AE2" w:rsidP="00210AE2">
      <w:r>
        <w:t>A rendelés státusza lehet: függőben, szállítás alatt, kiszállítva és törölve. Ezt az információt a vevő is látja a profiljában.</w:t>
      </w:r>
    </w:p>
    <w:p w14:paraId="43F8E106" w14:textId="77777777" w:rsidR="00210AE2" w:rsidRDefault="00210AE2" w:rsidP="00210AE2">
      <w:r>
        <w:lastRenderedPageBreak/>
        <w:t>Amennyiben még nincs regisztrálva a vásárló, nem tud vásárolni amíg nem regisztrál az oldalra.</w:t>
      </w:r>
    </w:p>
    <w:p w14:paraId="3DDD7321" w14:textId="77777777" w:rsidR="00210AE2" w:rsidRDefault="00210AE2" w:rsidP="00210AE2">
      <w:r>
        <w:t xml:space="preserve">Az </w:t>
      </w:r>
      <w:proofErr w:type="spellStart"/>
      <w:r w:rsidRPr="0008585B">
        <w:rPr>
          <w:b/>
          <w:bCs/>
        </w:rPr>
        <w:t>osszeg</w:t>
      </w:r>
      <w:proofErr w:type="spellEnd"/>
      <w:r>
        <w:t xml:space="preserve"> a rendelésért fizetendő teljes összeg, ami az alábbi táblából kerül kiszámításra.</w:t>
      </w:r>
    </w:p>
    <w:p w14:paraId="73968B8E" w14:textId="77777777" w:rsidR="00210AE2" w:rsidRDefault="00210AE2" w:rsidP="00210AE2">
      <w:pPr>
        <w:pStyle w:val="Stlus2"/>
        <w:spacing w:before="160" w:after="240"/>
      </w:pPr>
      <w:bookmarkStart w:id="21" w:name="_Toc211938820"/>
      <w:bookmarkStart w:id="22" w:name="_Toc226391592"/>
      <w:r>
        <w:t>Rendelt termékek</w:t>
      </w:r>
      <w:bookmarkEnd w:id="21"/>
      <w:bookmarkEnd w:id="22"/>
    </w:p>
    <w:p w14:paraId="7174CD3B" w14:textId="77777777" w:rsidR="00210AE2" w:rsidRDefault="00210AE2" w:rsidP="00210AE2">
      <w:r>
        <w:t>A termékeket a jobb átláthatóságért itt tároljuk el.</w:t>
      </w:r>
    </w:p>
    <w:p w14:paraId="28F23A02" w14:textId="77777777" w:rsidR="00210AE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65408" behindDoc="0" locked="0" layoutInCell="1" allowOverlap="1" wp14:anchorId="486B4D6E" wp14:editId="57866068">
            <wp:simplePos x="0" y="0"/>
            <wp:positionH relativeFrom="column">
              <wp:posOffset>4119880</wp:posOffset>
            </wp:positionH>
            <wp:positionV relativeFrom="paragraph">
              <wp:posOffset>410210</wp:posOffset>
            </wp:positionV>
            <wp:extent cx="1628775" cy="1724025"/>
            <wp:effectExtent l="0" t="0" r="9525" b="95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proofErr w:type="spellStart"/>
      <w:r w:rsidRPr="00424F5E">
        <w:rPr>
          <w:b/>
          <w:bCs/>
        </w:rPr>
        <w:t>rendeles_id</w:t>
      </w:r>
      <w:proofErr w:type="spellEnd"/>
      <w:r>
        <w:t xml:space="preserve"> köti az aktuális tételt egy megrendeléshez, a </w:t>
      </w:r>
      <w:proofErr w:type="spellStart"/>
      <w:r w:rsidRPr="00424F5E">
        <w:rPr>
          <w:b/>
          <w:bCs/>
        </w:rPr>
        <w:t>termek_id</w:t>
      </w:r>
      <w:proofErr w:type="spellEnd"/>
      <w:r>
        <w:t xml:space="preserve"> pedig hozzáköti a megvásárolt terméket. </w:t>
      </w:r>
    </w:p>
    <w:p w14:paraId="6FA83604" w14:textId="77777777" w:rsidR="00210AE2" w:rsidRDefault="00210AE2" w:rsidP="00210AE2">
      <w:r>
        <w:t xml:space="preserve">Az </w:t>
      </w:r>
      <w:proofErr w:type="spellStart"/>
      <w:r w:rsidRPr="00424F5E">
        <w:rPr>
          <w:b/>
          <w:bCs/>
        </w:rPr>
        <w:t>egysegar</w:t>
      </w:r>
      <w:proofErr w:type="spellEnd"/>
      <w:r>
        <w:t xml:space="preserve"> a termék ára a megrendelés pillanatában, így lehetséges, hogy ugyan az az adat jelenik meg egyszerre két helyen, ám ha változik az ár a megrendelés után, akkor ezáltal a felhasználó ugyanúgy az eredeti árat fizeti ki.</w:t>
      </w:r>
    </w:p>
    <w:p w14:paraId="232D28BF" w14:textId="77777777" w:rsidR="00210AE2" w:rsidRPr="00424F5E" w:rsidRDefault="00210AE2" w:rsidP="00210AE2">
      <w:r>
        <w:t xml:space="preserve">A mennyiség segítségével nem csak a megrendelő láthatja, hogy pontosan mennyit is rendelt, hanem a rendelés végösszegét is segíti ez kiszámolni. A </w:t>
      </w:r>
      <w:proofErr w:type="spellStart"/>
      <w:r w:rsidRPr="009F03DC">
        <w:rPr>
          <w:b/>
          <w:bCs/>
        </w:rPr>
        <w:t>szin_id</w:t>
      </w:r>
      <w:proofErr w:type="spellEnd"/>
      <w:r w:rsidRPr="009F03DC">
        <w:rPr>
          <w:b/>
          <w:bCs/>
        </w:rPr>
        <w:t xml:space="preserve"> </w:t>
      </w:r>
      <w:r>
        <w:t>visszaigazoló célt szolgál, a vevő a vásárlás után is leellenőrizheti, hogy jó terméket vett-e.</w:t>
      </w:r>
    </w:p>
    <w:p w14:paraId="1680F371" w14:textId="77777777" w:rsidR="00210AE2" w:rsidRDefault="00210AE2" w:rsidP="00210AE2">
      <w:pPr>
        <w:pStyle w:val="Stlus2"/>
      </w:pPr>
      <w:bookmarkStart w:id="23" w:name="_Toc211938821"/>
      <w:bookmarkStart w:id="24" w:name="_Toc226391593"/>
      <w:r>
        <w:t>Blog</w:t>
      </w:r>
      <w:bookmarkEnd w:id="23"/>
      <w:bookmarkEnd w:id="24"/>
    </w:p>
    <w:p w14:paraId="6C07F789" w14:textId="6AB13391" w:rsidR="00210AE2" w:rsidRDefault="00210AE2" w:rsidP="00210AE2">
      <w:pPr>
        <w:pStyle w:val="Stlus3"/>
      </w:pPr>
      <w:bookmarkStart w:id="25" w:name="_Toc211938822"/>
      <w:bookmarkStart w:id="26" w:name="_Toc226391594"/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592D61C0" wp14:editId="3D0BF923">
            <wp:simplePos x="0" y="0"/>
            <wp:positionH relativeFrom="column">
              <wp:posOffset>3757930</wp:posOffset>
            </wp:positionH>
            <wp:positionV relativeFrom="paragraph">
              <wp:posOffset>6350</wp:posOffset>
            </wp:positionV>
            <wp:extent cx="2000250" cy="2447925"/>
            <wp:effectExtent l="0" t="0" r="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Posztok tábla</w:t>
      </w:r>
      <w:bookmarkEnd w:id="25"/>
      <w:bookmarkEnd w:id="26"/>
    </w:p>
    <w:p w14:paraId="08B03989" w14:textId="77777777" w:rsidR="00210AE2" w:rsidRDefault="00210AE2" w:rsidP="00210AE2">
      <w:r>
        <w:t>A poszt tábla az oldal tartalmi részének alapját képezi. A poszthoz közvetlen tartozó adatokat tároljuk itt, vagyis a bejegyzések minden alapvető adatait. Az egyszerűbb átláthatóság és redundancia csökkentése miatt a további tartalmakat, például a képek, címkék vagy a kommentek, pedig külön táblában helyeztük el. Ezzel egy logikusabb adatstruktúrát kapunk, és az adatfeldolgozás is egyszerűbbé válik.</w:t>
      </w:r>
    </w:p>
    <w:p w14:paraId="6B9BEC7F" w14:textId="77777777" w:rsidR="00210AE2" w:rsidRDefault="00210AE2" w:rsidP="00210AE2">
      <w:r>
        <w:t xml:space="preserve">Az </w:t>
      </w:r>
      <w:proofErr w:type="spellStart"/>
      <w:r w:rsidRPr="0070358A">
        <w:rPr>
          <w:b/>
          <w:bCs/>
        </w:rPr>
        <w:t>id</w:t>
      </w:r>
      <w:proofErr w:type="spellEnd"/>
      <w:r>
        <w:t>, mint mindenhol máshol, a poszt egyedi azonosítója, ennek a segítségével kötjük a poszthoz a kommenteket, a képeket és a címkéket.</w:t>
      </w:r>
    </w:p>
    <w:p w14:paraId="57CCB906" w14:textId="77777777" w:rsidR="00210AE2" w:rsidRDefault="00210AE2" w:rsidP="00210AE2">
      <w:r>
        <w:t xml:space="preserve">A </w:t>
      </w:r>
      <w:proofErr w:type="spellStart"/>
      <w:r w:rsidRPr="0070358A">
        <w:rPr>
          <w:b/>
          <w:bCs/>
        </w:rPr>
        <w:t>cim</w:t>
      </w:r>
      <w:proofErr w:type="spellEnd"/>
      <w:r>
        <w:t xml:space="preserve"> egy rövid cím, ami bemutatja hogy miről fog szólni a poszt, a </w:t>
      </w:r>
      <w:r w:rsidRPr="0070358A">
        <w:rPr>
          <w:b/>
          <w:bCs/>
        </w:rPr>
        <w:t>kivonat</w:t>
      </w:r>
      <w:r>
        <w:t xml:space="preserve"> pedig egy rövid összefoglaló ami megjelenik a posztok böngészésénél, így a felhasználónak nem kell rákattintania a posztra hogy megtudja miről is szól.</w:t>
      </w:r>
    </w:p>
    <w:p w14:paraId="63E302CE" w14:textId="77777777" w:rsidR="00210AE2" w:rsidRDefault="00210AE2" w:rsidP="00210AE2">
      <w:r>
        <w:t xml:space="preserve">A </w:t>
      </w:r>
      <w:r w:rsidRPr="0070358A">
        <w:rPr>
          <w:b/>
          <w:bCs/>
        </w:rPr>
        <w:t>tartalom</w:t>
      </w:r>
      <w:r>
        <w:t xml:space="preserve"> mező a poszt tényleges szövegét tárolja, amit csak azután válik teljesen láthatóvá miután a felhasználó a posztra kattint.</w:t>
      </w:r>
    </w:p>
    <w:p w14:paraId="16EF7AB2" w14:textId="77777777" w:rsidR="00210AE2" w:rsidRDefault="00210AE2" w:rsidP="00210AE2">
      <w:r>
        <w:lastRenderedPageBreak/>
        <w:t xml:space="preserve">A </w:t>
      </w:r>
      <w:proofErr w:type="spellStart"/>
      <w:r w:rsidRPr="0070358A">
        <w:rPr>
          <w:b/>
          <w:bCs/>
        </w:rPr>
        <w:t>szerzo_id</w:t>
      </w:r>
      <w:proofErr w:type="spellEnd"/>
      <w:r>
        <w:t xml:space="preserve"> segítségével tudjuk megjeleníteni a poszt íróját, ez a felhasználók táblával van összekötve. </w:t>
      </w:r>
    </w:p>
    <w:p w14:paraId="7C42BAAE" w14:textId="77777777" w:rsidR="00210AE2" w:rsidRDefault="00210AE2" w:rsidP="00210AE2">
      <w:r>
        <w:t xml:space="preserve">A </w:t>
      </w:r>
      <w:proofErr w:type="spellStart"/>
      <w:r>
        <w:rPr>
          <w:rStyle w:val="Kiemels2"/>
        </w:rPr>
        <w:t>fo_kep_id</w:t>
      </w:r>
      <w:proofErr w:type="spellEnd"/>
      <w:r>
        <w:t xml:space="preserve"> a poszt</w:t>
      </w:r>
      <w:r w:rsidRPr="00041229">
        <w:t xml:space="preserve"> </w:t>
      </w:r>
      <w:r w:rsidRPr="00041229">
        <w:rPr>
          <w:rStyle w:val="Kiemels2"/>
        </w:rPr>
        <w:t>borítóképét</w:t>
      </w:r>
      <w:r>
        <w:t xml:space="preserve"> tartalmazza, amely vizuálisan is kiemeli a bejegyzést. Amennyiben a szerző nem ad saját képet, a rendszer automatikusan hozzárendel egy alapértelmezett borítóképet.</w:t>
      </w:r>
    </w:p>
    <w:p w14:paraId="27009202" w14:textId="77777777" w:rsidR="00210AE2" w:rsidRDefault="00210AE2" w:rsidP="00210AE2">
      <w:r>
        <w:t xml:space="preserve">A </w:t>
      </w:r>
      <w:proofErr w:type="spellStart"/>
      <w:r w:rsidRPr="00FA65B8">
        <w:rPr>
          <w:b/>
          <w:bCs/>
        </w:rPr>
        <w:t>letrehozas_datuma</w:t>
      </w:r>
      <w:proofErr w:type="spellEnd"/>
      <w:r>
        <w:t xml:space="preserve"> a poszt eredeti publikálása, a </w:t>
      </w:r>
      <w:proofErr w:type="spellStart"/>
      <w:r w:rsidRPr="00FA65B8">
        <w:rPr>
          <w:b/>
          <w:bCs/>
        </w:rPr>
        <w:t>modositas_datuma</w:t>
      </w:r>
      <w:proofErr w:type="spellEnd"/>
      <w:r>
        <w:t xml:space="preserve"> pedig hogy mikor szerkesztették utoljára a posztot.</w:t>
      </w:r>
    </w:p>
    <w:p w14:paraId="5BEE26AC" w14:textId="77777777" w:rsidR="00210AE2" w:rsidRPr="00536F24" w:rsidRDefault="00210AE2" w:rsidP="00210AE2">
      <w:r>
        <w:t xml:space="preserve">A </w:t>
      </w:r>
      <w:proofErr w:type="spellStart"/>
      <w:r w:rsidRPr="00FA65B8">
        <w:rPr>
          <w:b/>
          <w:bCs/>
        </w:rPr>
        <w:t>statusz</w:t>
      </w:r>
      <w:proofErr w:type="spellEnd"/>
      <w:r>
        <w:t xml:space="preserve"> mutatja a poszt állapotát, ez lehet: piszkozat, közzétett, archivált.</w:t>
      </w:r>
    </w:p>
    <w:p w14:paraId="5A4E8D6B" w14:textId="77777777" w:rsidR="00210AE2" w:rsidRDefault="00210AE2" w:rsidP="00210AE2">
      <w:pPr>
        <w:pStyle w:val="Stlus3"/>
      </w:pPr>
      <w:bookmarkStart w:id="27" w:name="_Toc211938823"/>
      <w:bookmarkStart w:id="28" w:name="_Toc226391595"/>
      <w:r>
        <w:t>Kommentek tábla</w:t>
      </w:r>
      <w:bookmarkEnd w:id="27"/>
      <w:bookmarkEnd w:id="28"/>
    </w:p>
    <w:p w14:paraId="12942228" w14:textId="77777777" w:rsidR="00210AE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0F618D42" wp14:editId="2C74D2C7">
            <wp:simplePos x="0" y="0"/>
            <wp:positionH relativeFrom="margin">
              <wp:align>right</wp:align>
            </wp:positionH>
            <wp:positionV relativeFrom="paragraph">
              <wp:posOffset>-229870</wp:posOffset>
            </wp:positionV>
            <wp:extent cx="1933575" cy="1981200"/>
            <wp:effectExtent l="0" t="0" r="9525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r>
        <w:rPr>
          <w:rStyle w:val="Kiemels2"/>
        </w:rPr>
        <w:t>kommentek</w:t>
      </w:r>
      <w:r>
        <w:t xml:space="preserve"> tábla a posztokhoz kapcsolódó hozzászólásokat tárolja. Minden rekord egy-egy felhasználói interakciót képvisel, amelyet az olvasók a bejegyzés alá írnak.</w:t>
      </w:r>
    </w:p>
    <w:p w14:paraId="57EF1BAA" w14:textId="77777777" w:rsidR="00210AE2" w:rsidRDefault="00210AE2" w:rsidP="00210AE2">
      <w:r>
        <w:t xml:space="preserve">Az </w:t>
      </w:r>
      <w:proofErr w:type="spellStart"/>
      <w:r w:rsidRPr="00A03223">
        <w:rPr>
          <w:b/>
          <w:bCs/>
        </w:rPr>
        <w:t>id</w:t>
      </w:r>
      <w:proofErr w:type="spellEnd"/>
      <w:r>
        <w:t xml:space="preserve"> itt is azonosító szerepet tölt be, illetve ha van </w:t>
      </w:r>
      <w:proofErr w:type="spellStart"/>
      <w:r>
        <w:t>alkomment</w:t>
      </w:r>
      <w:proofErr w:type="spellEnd"/>
      <w:r>
        <w:t xml:space="preserve"> a kommenthez, akkor erre hivatkozva kapcsoljuk őket egymáshoz.</w:t>
      </w:r>
    </w:p>
    <w:p w14:paraId="0B053F5F" w14:textId="77777777" w:rsidR="00210AE2" w:rsidRDefault="00210AE2" w:rsidP="00210AE2">
      <w:r>
        <w:t xml:space="preserve">A </w:t>
      </w:r>
      <w:r w:rsidRPr="00A03223">
        <w:rPr>
          <w:b/>
          <w:bCs/>
        </w:rPr>
        <w:t>komment</w:t>
      </w:r>
      <w:r>
        <w:t xml:space="preserve"> mező maga a komment szövegét tárolja, a </w:t>
      </w:r>
      <w:proofErr w:type="spellStart"/>
      <w:r w:rsidRPr="00A03223">
        <w:rPr>
          <w:b/>
          <w:bCs/>
        </w:rPr>
        <w:t>kommentelo</w:t>
      </w:r>
      <w:r>
        <w:t>-vel</w:t>
      </w:r>
      <w:proofErr w:type="spellEnd"/>
      <w:r>
        <w:t xml:space="preserve"> pedig megjelenítjük a </w:t>
      </w:r>
      <w:proofErr w:type="spellStart"/>
      <w:r>
        <w:t>kommentelő</w:t>
      </w:r>
      <w:proofErr w:type="spellEnd"/>
      <w:r>
        <w:t xml:space="preserve"> felhasználónevét, ami a felhasználók táblából kéri az adatot.</w:t>
      </w:r>
    </w:p>
    <w:p w14:paraId="635CE797" w14:textId="77777777" w:rsidR="00210AE2" w:rsidRDefault="00210AE2" w:rsidP="00210AE2">
      <w:r>
        <w:t xml:space="preserve">Ahogy fentebb is említettük, a </w:t>
      </w:r>
      <w:proofErr w:type="spellStart"/>
      <w:r w:rsidRPr="00A03223">
        <w:rPr>
          <w:b/>
          <w:bCs/>
        </w:rPr>
        <w:t>poszt_id</w:t>
      </w:r>
      <w:proofErr w:type="spellEnd"/>
      <w:r>
        <w:t xml:space="preserve"> köti a kommentet a megfelelő poszthoz. További kommenteket az </w:t>
      </w:r>
      <w:proofErr w:type="spellStart"/>
      <w:r w:rsidRPr="00A03223">
        <w:rPr>
          <w:b/>
          <w:bCs/>
        </w:rPr>
        <w:t>elozo_komment_id</w:t>
      </w:r>
      <w:proofErr w:type="spellEnd"/>
      <w:r>
        <w:t xml:space="preserve"> segítségével tudunk megjeleníteni.</w:t>
      </w:r>
    </w:p>
    <w:p w14:paraId="7E2D8204" w14:textId="77777777" w:rsidR="00210AE2" w:rsidRDefault="00210AE2" w:rsidP="00210AE2">
      <w:r>
        <w:t xml:space="preserve">A </w:t>
      </w:r>
      <w:proofErr w:type="spellStart"/>
      <w:r>
        <w:t>letrehozas_datuma</w:t>
      </w:r>
      <w:proofErr w:type="spellEnd"/>
      <w:r>
        <w:t xml:space="preserve"> egy alapvető funkció </w:t>
      </w:r>
      <w:proofErr w:type="spellStart"/>
      <w:r>
        <w:t>kommenteléskor</w:t>
      </w:r>
      <w:proofErr w:type="spellEnd"/>
      <w:r>
        <w:t xml:space="preserve">, a közzététel dátumát mutatja, a </w:t>
      </w:r>
      <w:proofErr w:type="spellStart"/>
      <w:r>
        <w:t>statusz</w:t>
      </w:r>
      <w:proofErr w:type="spellEnd"/>
      <w:r>
        <w:t xml:space="preserve"> pedig a komment állapotát, ami lehet aktív, vagy törölt.</w:t>
      </w:r>
    </w:p>
    <w:p w14:paraId="32E1BE74" w14:textId="77777777" w:rsidR="00210AE2" w:rsidRDefault="00210AE2" w:rsidP="00210AE2">
      <w:pPr>
        <w:pStyle w:val="Stlus3"/>
      </w:pPr>
      <w:bookmarkStart w:id="29" w:name="_Toc211938824"/>
      <w:bookmarkStart w:id="30" w:name="_Toc226391596"/>
      <w:r>
        <w:lastRenderedPageBreak/>
        <w:t>Kiegészítő táblák a bloghoz</w:t>
      </w:r>
      <w:bookmarkEnd w:id="29"/>
      <w:bookmarkEnd w:id="30"/>
    </w:p>
    <w:p w14:paraId="19542A4E" w14:textId="77777777" w:rsidR="00210AE2" w:rsidRDefault="00210AE2" w:rsidP="00210AE2"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C6DFCE" wp14:editId="2084AE91">
                <wp:simplePos x="0" y="0"/>
                <wp:positionH relativeFrom="column">
                  <wp:posOffset>3662680</wp:posOffset>
                </wp:positionH>
                <wp:positionV relativeFrom="paragraph">
                  <wp:posOffset>13335</wp:posOffset>
                </wp:positionV>
                <wp:extent cx="2095500" cy="3076575"/>
                <wp:effectExtent l="0" t="0" r="0" b="9525"/>
                <wp:wrapSquare wrapText="bothSides"/>
                <wp:docPr id="29" name="Csoportba foglalás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3076575"/>
                          <a:chOff x="0" y="0"/>
                          <a:chExt cx="2095500" cy="3076575"/>
                        </a:xfrm>
                      </wpg:grpSpPr>
                      <pic:pic xmlns:pic="http://schemas.openxmlformats.org/drawingml/2006/picture">
                        <pic:nvPicPr>
                          <pic:cNvPr id="24" name="Kép 2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00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Kép 27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5350" y="1190625"/>
                            <a:ext cx="120015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Kép 28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2362200"/>
                            <a:ext cx="1295400" cy="71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146BCB" id="Csoportba foglalás 29" o:spid="_x0000_s1026" style="position:absolute;margin-left:288.4pt;margin-top:1.05pt;width:165pt;height:242.25pt;z-index:251668480" coordsize="20955,30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">
                <v:shape id="Kép 24" o:spid="_x0000_s1027" type="#_x0000_t75" style="position:absolute;width:20955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">
                  <v:imagedata r:id="rId26" o:title=""/>
                  <v:path arrowok="t"/>
                </v:shape>
                <v:shape id="Kép 27" o:spid="_x0000_s1028" type="#_x0000_t75" style="position:absolute;left:8953;top:11906;width:12002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">
                  <v:imagedata r:id="rId27" o:title=""/>
                  <v:path arrowok="t"/>
                </v:shape>
                <v:shape id="Kép 28" o:spid="_x0000_s1029" type="#_x0000_t75" style="position:absolute;left:8001;top:23622;width:1295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">
                  <v:imagedata r:id="rId28" o:title=""/>
                  <v:path arrowok="t"/>
                </v:shape>
                <w10:wrap type="square"/>
              </v:group>
            </w:pict>
          </mc:Fallback>
        </mc:AlternateContent>
      </w:r>
      <w:r w:rsidRPr="00041229">
        <w:t xml:space="preserve"> </w:t>
      </w:r>
      <w:r>
        <w:t xml:space="preserve">A </w:t>
      </w:r>
      <w:proofErr w:type="spellStart"/>
      <w:r>
        <w:rPr>
          <w:rStyle w:val="Kiemels2"/>
        </w:rPr>
        <w:t>posztReakciok</w:t>
      </w:r>
      <w:proofErr w:type="spellEnd"/>
      <w:r>
        <w:t xml:space="preserve"> tábla egy egyszerű, mégis hatékony rendszer a </w:t>
      </w:r>
      <w:r w:rsidRPr="00041229">
        <w:rPr>
          <w:rStyle w:val="Kiemels2"/>
        </w:rPr>
        <w:t>felhasználói visszajelzések</w:t>
      </w:r>
      <w:r>
        <w:t xml:space="preserve"> kezelésére. Itt tároljuk, hogy ki hogyan reagált egy bejegyzésre: tetszik (</w:t>
      </w:r>
      <w:proofErr w:type="spellStart"/>
      <w:r>
        <w:t>like</w:t>
      </w:r>
      <w:proofErr w:type="spellEnd"/>
      <w:r>
        <w:t>) vagy nem tetszik (</w:t>
      </w:r>
      <w:proofErr w:type="spellStart"/>
      <w:r>
        <w:t>dislike</w:t>
      </w:r>
      <w:proofErr w:type="spellEnd"/>
      <w:r>
        <w:t xml:space="preserve">). Ehhez a </w:t>
      </w:r>
      <w:proofErr w:type="spellStart"/>
      <w:r w:rsidRPr="00C8150B">
        <w:rPr>
          <w:b/>
          <w:bCs/>
        </w:rPr>
        <w:t>poszt_id</w:t>
      </w:r>
      <w:proofErr w:type="spellEnd"/>
      <w:r>
        <w:t xml:space="preserve">-t és a </w:t>
      </w:r>
      <w:proofErr w:type="spellStart"/>
      <w:r w:rsidRPr="00C8150B">
        <w:rPr>
          <w:b/>
          <w:bCs/>
        </w:rPr>
        <w:t>felhasznalo_id</w:t>
      </w:r>
      <w:proofErr w:type="spellEnd"/>
      <w:r>
        <w:t>-t kötöttük, így egy felhasználó csak egyszer reagálhat egy posztra.</w:t>
      </w:r>
      <w:r w:rsidRPr="009A3A31">
        <w:rPr>
          <w:noProof/>
        </w:rPr>
        <w:t xml:space="preserve"> </w:t>
      </w:r>
    </w:p>
    <w:p w14:paraId="4CE7B4B9" w14:textId="77777777" w:rsidR="00210AE2" w:rsidRDefault="00210AE2" w:rsidP="00210AE2">
      <w:r>
        <w:t xml:space="preserve">A </w:t>
      </w:r>
      <w:proofErr w:type="spellStart"/>
      <w:r w:rsidRPr="00C8150B">
        <w:rPr>
          <w:b/>
          <w:bCs/>
        </w:rPr>
        <w:t>poszt</w:t>
      </w:r>
      <w:r>
        <w:rPr>
          <w:b/>
          <w:bCs/>
        </w:rPr>
        <w:t>K</w:t>
      </w:r>
      <w:r w:rsidRPr="00C8150B">
        <w:rPr>
          <w:b/>
          <w:bCs/>
        </w:rPr>
        <w:t>epek</w:t>
      </w:r>
      <w:proofErr w:type="spellEnd"/>
      <w:r>
        <w:t xml:space="preserve"> a posztokhoz hozzáadott képek megjelenítéséért felelős, így a </w:t>
      </w:r>
      <w:proofErr w:type="spellStart"/>
      <w:r w:rsidRPr="00C8150B">
        <w:rPr>
          <w:b/>
          <w:bCs/>
        </w:rPr>
        <w:t>poszt_id</w:t>
      </w:r>
      <w:proofErr w:type="spellEnd"/>
      <w:r>
        <w:t xml:space="preserve">-t és a </w:t>
      </w:r>
      <w:proofErr w:type="spellStart"/>
      <w:r w:rsidRPr="00C8150B">
        <w:rPr>
          <w:b/>
          <w:bCs/>
        </w:rPr>
        <w:t>kep_id</w:t>
      </w:r>
      <w:proofErr w:type="spellEnd"/>
      <w:r>
        <w:t xml:space="preserve">-t kapja meg, így összekötve a két táblát. A </w:t>
      </w:r>
      <w:r w:rsidRPr="00C8150B">
        <w:rPr>
          <w:b/>
          <w:bCs/>
        </w:rPr>
        <w:t>sorrend</w:t>
      </w:r>
      <w:r>
        <w:t xml:space="preserve"> segítségével pedig befolyásolni lehet a képek megjelenítését, így a sorba rendezése nem csak automatikus lehet. Ez a rugalmasság a tartalmat készítők számára fontos, mivel így maguk dönthetik el, hogy melyik kép jelenjen meg elsőként.</w:t>
      </w:r>
    </w:p>
    <w:p w14:paraId="700CF47F" w14:textId="77777777" w:rsidR="00210AE2" w:rsidRPr="00306F8F" w:rsidRDefault="00210AE2" w:rsidP="00210AE2">
      <w:r>
        <w:t xml:space="preserve">Végül pedig a </w:t>
      </w:r>
      <w:proofErr w:type="spellStart"/>
      <w:r w:rsidRPr="00C8150B">
        <w:rPr>
          <w:b/>
          <w:bCs/>
        </w:rPr>
        <w:t>poszt</w:t>
      </w:r>
      <w:r>
        <w:rPr>
          <w:b/>
          <w:bCs/>
        </w:rPr>
        <w:t>C</w:t>
      </w:r>
      <w:r w:rsidRPr="00C8150B">
        <w:rPr>
          <w:b/>
          <w:bCs/>
        </w:rPr>
        <w:t>imkek</w:t>
      </w:r>
      <w:proofErr w:type="spellEnd"/>
      <w:r>
        <w:t xml:space="preserve"> segítik a tartalom rendszerezését és kereshetőségét. Ennek a segítségével könnyebben rátalálni a posztokra, mivel a termékekhez hasonlóan a posztok is címkéket kapnak, így egy általános képet adva a </w:t>
      </w:r>
      <w:r w:rsidRPr="009A3A31">
        <w:rPr>
          <w:noProof/>
        </w:rPr>
        <w:t xml:space="preserve"> </w:t>
      </w:r>
      <w:r>
        <w:rPr>
          <w:noProof/>
        </w:rPr>
        <w:t>poszt témájáról, és segítve hogy a felhasználó könnyebben talál a tetszésének megfelelő hasonló témájú posztokat.</w:t>
      </w:r>
    </w:p>
    <w:p w14:paraId="3C0C9D6E" w14:textId="77777777" w:rsidR="00210AE2" w:rsidRDefault="00210AE2" w:rsidP="00210AE2">
      <w:pPr>
        <w:pStyle w:val="Stlus2"/>
      </w:pPr>
      <w:bookmarkStart w:id="31" w:name="_Toc211938825"/>
      <w:bookmarkStart w:id="32" w:name="_Toc226391597"/>
      <w:r>
        <w:t>Kiegészítő táblák</w:t>
      </w:r>
      <w:bookmarkEnd w:id="31"/>
      <w:bookmarkEnd w:id="32"/>
    </w:p>
    <w:p w14:paraId="4B005103" w14:textId="77777777" w:rsidR="00210AE2" w:rsidRPr="00C8150B" w:rsidRDefault="00210AE2" w:rsidP="00210AE2">
      <w:r>
        <w:t>Az itt található táblák mindegyikére már hivatkoztunk fentebb, most pedig részletesen ismertetjük ezeket is.</w:t>
      </w:r>
    </w:p>
    <w:p w14:paraId="6630C7F0" w14:textId="77777777" w:rsidR="00210AE2" w:rsidRDefault="00210AE2" w:rsidP="00210AE2">
      <w:pPr>
        <w:pStyle w:val="Stlus3"/>
      </w:pPr>
      <w:bookmarkStart w:id="33" w:name="_Toc211938826"/>
      <w:bookmarkStart w:id="34" w:name="_Toc226391598"/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1D29A427" wp14:editId="618B3DD7">
            <wp:simplePos x="0" y="0"/>
            <wp:positionH relativeFrom="column">
              <wp:posOffset>4472305</wp:posOffset>
            </wp:positionH>
            <wp:positionV relativeFrom="paragraph">
              <wp:posOffset>381000</wp:posOffset>
            </wp:positionV>
            <wp:extent cx="1285240" cy="723265"/>
            <wp:effectExtent l="0" t="0" r="0" b="635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Címkék tábla</w:t>
      </w:r>
      <w:bookmarkEnd w:id="33"/>
      <w:bookmarkEnd w:id="34"/>
    </w:p>
    <w:p w14:paraId="787338F2" w14:textId="77777777" w:rsidR="00210AE2" w:rsidRPr="00C8150B" w:rsidRDefault="00210AE2" w:rsidP="00210AE2">
      <w:r>
        <w:t xml:space="preserve">A többi táblához kötéskor az </w:t>
      </w:r>
      <w:proofErr w:type="spellStart"/>
      <w:r w:rsidRPr="00AA118F">
        <w:rPr>
          <w:b/>
          <w:bCs/>
        </w:rPr>
        <w:t>id</w:t>
      </w:r>
      <w:r>
        <w:t>-ra</w:t>
      </w:r>
      <w:proofErr w:type="spellEnd"/>
      <w:r>
        <w:t xml:space="preserve"> hivatkozunk, így az összekötés után le tudjuk kérni a címke nevét, és azt jelenítjük meg a termékeknél és a posztoknál is.</w:t>
      </w:r>
    </w:p>
    <w:p w14:paraId="775C984B" w14:textId="77777777" w:rsidR="00210AE2" w:rsidRDefault="00210AE2" w:rsidP="00210AE2">
      <w:pPr>
        <w:pStyle w:val="Stlus3"/>
      </w:pPr>
      <w:bookmarkStart w:id="35" w:name="_Toc211938827"/>
      <w:bookmarkStart w:id="36" w:name="_Toc226391599"/>
      <w:r>
        <w:t>Kategóriák tábla</w:t>
      </w:r>
      <w:bookmarkEnd w:id="35"/>
      <w:bookmarkEnd w:id="36"/>
    </w:p>
    <w:p w14:paraId="364B632B" w14:textId="77777777" w:rsidR="00210AE2" w:rsidRPr="003C60A2" w:rsidRDefault="00210AE2" w:rsidP="00210AE2"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35D03A7F" wp14:editId="1060E85D">
            <wp:simplePos x="0" y="0"/>
            <wp:positionH relativeFrom="column">
              <wp:posOffset>4310380</wp:posOffset>
            </wp:positionH>
            <wp:positionV relativeFrom="paragraph">
              <wp:posOffset>36830</wp:posOffset>
            </wp:positionV>
            <wp:extent cx="1447165" cy="980440"/>
            <wp:effectExtent l="0" t="0" r="635" b="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 35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termékek kategória adásához az </w:t>
      </w:r>
      <w:proofErr w:type="spellStart"/>
      <w:r w:rsidRPr="00AA118F">
        <w:rPr>
          <w:b/>
          <w:bCs/>
        </w:rPr>
        <w:t>id</w:t>
      </w:r>
      <w:r>
        <w:t>-val</w:t>
      </w:r>
      <w:proofErr w:type="spellEnd"/>
      <w:r>
        <w:t xml:space="preserve"> való összekötést használjuk, így a címkékhez hasonlóan a lekérdezett kategória nevét ennek a segítségével tudjuk megjeleníteni. Hasonlóan a kommentekhez, az alkategóriák úgy kapcsolódnak a szülő kategóriájukhoz hogy a </w:t>
      </w:r>
      <w:proofErr w:type="spellStart"/>
      <w:r w:rsidRPr="00AA118F">
        <w:rPr>
          <w:b/>
          <w:bCs/>
        </w:rPr>
        <w:t>fo_kategoria_id</w:t>
      </w:r>
      <w:r>
        <w:t>-val</w:t>
      </w:r>
      <w:proofErr w:type="spellEnd"/>
      <w:r>
        <w:t xml:space="preserve"> megadjuk annak az azonosítóját.</w:t>
      </w:r>
    </w:p>
    <w:p w14:paraId="05282E15" w14:textId="77777777" w:rsidR="00210AE2" w:rsidRDefault="00210AE2" w:rsidP="00210AE2">
      <w:pPr>
        <w:pStyle w:val="Stlus3"/>
      </w:pPr>
      <w:bookmarkStart w:id="37" w:name="_Toc211938828"/>
      <w:bookmarkStart w:id="38" w:name="_Toc226391600"/>
      <w:r>
        <w:rPr>
          <w:noProof/>
          <w:lang w:eastAsia="hu-HU"/>
        </w:rPr>
        <w:lastRenderedPageBreak/>
        <w:drawing>
          <wp:anchor distT="0" distB="0" distL="114300" distR="114300" simplePos="0" relativeHeight="251671552" behindDoc="0" locked="0" layoutInCell="1" allowOverlap="1" wp14:anchorId="70BF0389" wp14:editId="6AF7911C">
            <wp:simplePos x="0" y="0"/>
            <wp:positionH relativeFrom="column">
              <wp:posOffset>4272280</wp:posOffset>
            </wp:positionH>
            <wp:positionV relativeFrom="paragraph">
              <wp:posOffset>172720</wp:posOffset>
            </wp:positionV>
            <wp:extent cx="1485265" cy="942340"/>
            <wp:effectExtent l="0" t="0" r="635" b="0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Színek tábla</w:t>
      </w:r>
      <w:bookmarkEnd w:id="37"/>
      <w:bookmarkEnd w:id="38"/>
    </w:p>
    <w:p w14:paraId="717C9DB7" w14:textId="77777777" w:rsidR="00210AE2" w:rsidRDefault="00210AE2" w:rsidP="00210AE2">
      <w:r>
        <w:t xml:space="preserve">Idegen kulcsként használjuk az </w:t>
      </w:r>
      <w:proofErr w:type="spellStart"/>
      <w:r w:rsidRPr="00AA118F">
        <w:rPr>
          <w:b/>
          <w:bCs/>
        </w:rPr>
        <w:t>id</w:t>
      </w:r>
      <w:proofErr w:type="spellEnd"/>
      <w:r>
        <w:t xml:space="preserve">-t hogy a termékekhez, illetve a rendelt tételekhez színt kössünk. A szín neve a könnyebb azonosítást segíti a felhasználók számára, a </w:t>
      </w:r>
      <w:proofErr w:type="spellStart"/>
      <w:r w:rsidRPr="00AA118F">
        <w:rPr>
          <w:b/>
          <w:bCs/>
        </w:rPr>
        <w:t>hex_kod</w:t>
      </w:r>
      <w:r>
        <w:t>-al</w:t>
      </w:r>
      <w:proofErr w:type="spellEnd"/>
      <w:r>
        <w:t xml:space="preserve"> pedig eltároljuk a szín pontos paramétereit, így az oldalon meg tudjuk jeleníteni a színt is a neve mellett.</w:t>
      </w:r>
    </w:p>
    <w:p w14:paraId="54BB5743" w14:textId="77777777" w:rsidR="00210AE2" w:rsidRDefault="00210AE2" w:rsidP="00210AE2">
      <w:pPr>
        <w:pStyle w:val="Stlus3"/>
      </w:pPr>
      <w:bookmarkStart w:id="39" w:name="_Toc211938829"/>
      <w:bookmarkStart w:id="40" w:name="_Toc226391601"/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3686C034" wp14:editId="6A886D6B">
            <wp:simplePos x="0" y="0"/>
            <wp:positionH relativeFrom="column">
              <wp:posOffset>4110355</wp:posOffset>
            </wp:positionH>
            <wp:positionV relativeFrom="paragraph">
              <wp:posOffset>80010</wp:posOffset>
            </wp:positionV>
            <wp:extent cx="1647190" cy="1199515"/>
            <wp:effectExtent l="0" t="0" r="0" b="635"/>
            <wp:wrapSquare wrapText="bothSides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Kép 49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Képek tábla</w:t>
      </w:r>
      <w:bookmarkEnd w:id="39"/>
      <w:bookmarkEnd w:id="40"/>
    </w:p>
    <w:p w14:paraId="320F80D4" w14:textId="77777777" w:rsidR="00210AE2" w:rsidRDefault="00210AE2" w:rsidP="00210AE2">
      <w:r>
        <w:t xml:space="preserve">Több táblában is idegen kulcsként használjuk az </w:t>
      </w:r>
      <w:proofErr w:type="spellStart"/>
      <w:r w:rsidRPr="003C60A2">
        <w:rPr>
          <w:b/>
          <w:bCs/>
        </w:rPr>
        <w:t>id</w:t>
      </w:r>
      <w:proofErr w:type="spellEnd"/>
      <w:r>
        <w:t xml:space="preserve">-t, ennek a segítségével rendeljük a képeket a helyükre. Az </w:t>
      </w:r>
      <w:proofErr w:type="spellStart"/>
      <w:r w:rsidRPr="003C60A2">
        <w:rPr>
          <w:b/>
          <w:bCs/>
        </w:rPr>
        <w:t>url_link</w:t>
      </w:r>
      <w:proofErr w:type="spellEnd"/>
      <w:r>
        <w:t xml:space="preserve"> segít a képet megtalálni, az </w:t>
      </w:r>
      <w:proofErr w:type="spellStart"/>
      <w:r w:rsidRPr="003C60A2">
        <w:rPr>
          <w:b/>
          <w:bCs/>
        </w:rPr>
        <w:t>alt_szoveg</w:t>
      </w:r>
      <w:proofErr w:type="spellEnd"/>
      <w:r>
        <w:t xml:space="preserve"> pedig akkor jelenik meg, amikor a kép valamiért nem tud. A </w:t>
      </w:r>
      <w:proofErr w:type="spellStart"/>
      <w:r w:rsidRPr="003C60A2">
        <w:rPr>
          <w:b/>
          <w:bCs/>
        </w:rPr>
        <w:t>leiras</w:t>
      </w:r>
      <w:proofErr w:type="spellEnd"/>
      <w:r>
        <w:t xml:space="preserve"> segít megérteni a képet amikor szükség van rá.</w:t>
      </w:r>
    </w:p>
    <w:p w14:paraId="17CE168A" w14:textId="77777777" w:rsidR="00210AE2" w:rsidRDefault="00210AE2" w:rsidP="00210AE2">
      <w:pPr>
        <w:pStyle w:val="Stlus3"/>
      </w:pPr>
      <w:bookmarkStart w:id="41" w:name="_Toc211938830"/>
      <w:bookmarkStart w:id="42" w:name="_Toc226391602"/>
      <w:r>
        <w:rPr>
          <w:noProof/>
          <w:lang w:eastAsia="hu-HU"/>
        </w:rPr>
        <w:drawing>
          <wp:anchor distT="0" distB="0" distL="114300" distR="114300" simplePos="0" relativeHeight="251673600" behindDoc="0" locked="0" layoutInCell="1" allowOverlap="1" wp14:anchorId="0EDA9C9B" wp14:editId="73B6AE03">
            <wp:simplePos x="0" y="0"/>
            <wp:positionH relativeFrom="column">
              <wp:posOffset>4424680</wp:posOffset>
            </wp:positionH>
            <wp:positionV relativeFrom="paragraph">
              <wp:posOffset>292735</wp:posOffset>
            </wp:positionV>
            <wp:extent cx="1323975" cy="990600"/>
            <wp:effectExtent l="0" t="0" r="9525" b="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Városok tábla</w:t>
      </w:r>
      <w:bookmarkEnd w:id="41"/>
      <w:bookmarkEnd w:id="42"/>
    </w:p>
    <w:p w14:paraId="58437796" w14:textId="77777777" w:rsidR="00210AE2" w:rsidRPr="0066592A" w:rsidRDefault="00210AE2" w:rsidP="00210AE2">
      <w:r>
        <w:t xml:space="preserve">Az átláthatóbb adattárolás érdekében a városokat külön táblában tároljuk el, így elkerülve a redundanciát és a </w:t>
      </w:r>
      <w:proofErr w:type="spellStart"/>
      <w:r>
        <w:t>pontatlanságokat</w:t>
      </w:r>
      <w:proofErr w:type="spellEnd"/>
      <w:r>
        <w:t>.</w:t>
      </w:r>
      <w:r w:rsidRPr="00F74264">
        <w:rPr>
          <w:noProof/>
        </w:rPr>
        <w:t xml:space="preserve"> </w:t>
      </w:r>
    </w:p>
    <w:p w14:paraId="4E43D311" w14:textId="2D9083D3" w:rsidR="00210AE2" w:rsidRDefault="00210AE2" w:rsidP="00210AE2"/>
    <w:p w14:paraId="1C1E0BBF" w14:textId="3856904D" w:rsidR="00210AE2" w:rsidRPr="00210AE2" w:rsidRDefault="00210AE2" w:rsidP="00210AE2">
      <w:pPr>
        <w:pStyle w:val="Stlus1"/>
      </w:pPr>
      <w:bookmarkStart w:id="43" w:name="_Toc226391603"/>
      <w:r>
        <w:t>A</w:t>
      </w:r>
      <w:r w:rsidR="00816188">
        <w:t>lgoritmus</w:t>
      </w:r>
      <w:r>
        <w:t xml:space="preserve"> dokumentáció</w:t>
      </w:r>
      <w:bookmarkEnd w:id="43"/>
    </w:p>
    <w:p w14:paraId="1A8FBEDB" w14:textId="5F68EF06" w:rsidR="00816188" w:rsidRDefault="00816188" w:rsidP="00816188">
      <w:pPr>
        <w:pStyle w:val="Stlus2"/>
      </w:pPr>
      <w:bookmarkStart w:id="44" w:name="_Toc214439418"/>
      <w:bookmarkStart w:id="45" w:name="_Toc226391604"/>
      <w:r>
        <w:t>Regisztráció és bejelentkezés</w:t>
      </w:r>
      <w:bookmarkEnd w:id="44"/>
      <w:bookmarkEnd w:id="45"/>
    </w:p>
    <w:p w14:paraId="1799A1E4" w14:textId="33E0BB79" w:rsidR="00816188" w:rsidRDefault="00816188" w:rsidP="00816188">
      <w:pPr>
        <w:pStyle w:val="Stlus3"/>
      </w:pPr>
      <w:bookmarkStart w:id="46" w:name="_Toc214439419"/>
      <w:bookmarkStart w:id="47" w:name="_Toc226391605"/>
      <w:r>
        <w:t>Regisztráció</w:t>
      </w:r>
      <w:bookmarkEnd w:id="46"/>
      <w:bookmarkEnd w:id="47"/>
    </w:p>
    <w:p w14:paraId="7BE4627E" w14:textId="77777777" w:rsidR="00816188" w:rsidRPr="00DA0820" w:rsidRDefault="00816188" w:rsidP="00816188">
      <w:r>
        <w:t>Az oldalunk egyik alapvető funkciója, hogy a felhasználók regisztrálni és bejelentkezni tudnak az oldalra, mivel ezáltal érnek el több funkciót. Ezt a funkciót az oldal navigációs sávjából érik el, ahol a ’Belépés’ gombra kattintva először a bejelentkezés felülete jelenik meg, ám egy kattintással arrébb megtalálhatják a regisztrációs felületet is.</w:t>
      </w:r>
      <w:bookmarkStart w:id="48" w:name="_GoBack"/>
      <w:bookmarkEnd w:id="48"/>
    </w:p>
    <w:p w14:paraId="03A38499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FUNCTION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regisztráció()</w:t>
      </w:r>
    </w:p>
    <w:p w14:paraId="332288C5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DISPLAY regisztrációs űrlap</w:t>
      </w:r>
    </w:p>
    <w:p w14:paraId="4EE5C754" w14:textId="77777777" w:rsidR="00816188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INPUT felhasználónév, email, jelszó, profilkép (opcionális)</w:t>
      </w:r>
    </w:p>
    <w:p w14:paraId="601CD295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VALIDATE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email</w:t>
      </w:r>
    </w:p>
    <w:p w14:paraId="4CC77BA4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IF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profilkép feltöltve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THEN</w:t>
      </w:r>
      <w:proofErr w:type="spellEnd"/>
    </w:p>
    <w:p w14:paraId="1BDF106E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VALIDATE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képformátum (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jpg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jpeg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png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svg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webp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</w:t>
      </w:r>
    </w:p>
    <w:p w14:paraId="57861B3C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END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IF</w:t>
      </w:r>
      <w:proofErr w:type="spellEnd"/>
    </w:p>
    <w:p w14:paraId="4ECFAD61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IF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minden kötelező mező kitöltve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THEN</w:t>
      </w:r>
      <w:proofErr w:type="spellEnd"/>
    </w:p>
    <w:p w14:paraId="103B4140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SAVE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adatbázisba (felhasználónév, email, titkosított jelszó, profilkép)</w:t>
      </w:r>
    </w:p>
    <w:p w14:paraId="4C42F403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DISPLAY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sikeres regisztráció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3F980708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ELSE</w:t>
      </w:r>
      <w:proofErr w:type="spellEnd"/>
    </w:p>
    <w:p w14:paraId="4652A5FB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DISPLAY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hiba: kötelező mezők üresek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6BB6737C" w14:textId="77777777" w:rsidR="00816188" w:rsidRPr="0046045F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END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IF</w:t>
      </w:r>
      <w:proofErr w:type="spellEnd"/>
    </w:p>
    <w:p w14:paraId="51794C10" w14:textId="020B2D13" w:rsidR="00816188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lastRenderedPageBreak/>
        <w:t xml:space="preserve">END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FUNCTION</w:t>
      </w:r>
      <w:proofErr w:type="spellEnd"/>
    </w:p>
    <w:p w14:paraId="01CCD4D3" w14:textId="77777777" w:rsidR="00816188" w:rsidRPr="0029649C" w:rsidRDefault="00816188" w:rsidP="0081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14:paraId="3567F0EF" w14:textId="77777777" w:rsidR="00816188" w:rsidRDefault="00816188" w:rsidP="00816188">
      <w:pPr>
        <w:pStyle w:val="Stlus3"/>
      </w:pPr>
      <w:bookmarkStart w:id="49" w:name="_Toc214439420"/>
      <w:bookmarkStart w:id="50" w:name="_Toc226391606"/>
      <w:r>
        <w:t>Belépés</w:t>
      </w:r>
      <w:bookmarkEnd w:id="49"/>
      <w:bookmarkEnd w:id="50"/>
    </w:p>
    <w:p w14:paraId="6F92C29C" w14:textId="77777777" w:rsidR="00816188" w:rsidRPr="00C071E1" w:rsidRDefault="00816188" w:rsidP="00816188">
      <w:r>
        <w:t>A regisztrált felhasználók be tudnak jelentkezni, hogy elérjék azokat a funkciókat, amiket vendégként böngészve nem érhetnek el. Bejelentkezni ugyanúgy a menüsávból tud, ahol a ’Belépés’ gombra kattintva egyből az előjött belépés űrlapra tudja beírni az adatait.</w:t>
      </w:r>
    </w:p>
    <w:p w14:paraId="6C40C6F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bejelentkezés()</w:t>
      </w:r>
    </w:p>
    <w:p w14:paraId="0C1CF78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’bejelentkezési űrlap’</w:t>
      </w:r>
    </w:p>
    <w:p w14:paraId="4E509FC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INPUT azonosító (felhasználónév VAGY email), jelszó</w:t>
      </w:r>
    </w:p>
    <w:p w14:paraId="060E75C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QUERY</w:t>
      </w:r>
      <w:proofErr w:type="spellEnd"/>
      <w:r>
        <w:rPr>
          <w:rFonts w:ascii="Consolas" w:hAnsi="Consolas"/>
          <w:color w:val="0F1115"/>
        </w:rPr>
        <w:t xml:space="preserve"> adatbázis </w:t>
      </w:r>
      <w:proofErr w:type="spellStart"/>
      <w:r>
        <w:rPr>
          <w:rFonts w:ascii="Consolas" w:hAnsi="Consolas"/>
          <w:color w:val="0F1115"/>
        </w:rPr>
        <w:t>WHERE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felhasz_Nev</w:t>
      </w:r>
      <w:proofErr w:type="spellEnd"/>
      <w:r>
        <w:rPr>
          <w:rFonts w:ascii="Consolas" w:hAnsi="Consolas"/>
          <w:color w:val="0F1115"/>
        </w:rPr>
        <w:t xml:space="preserve"> = azonosító VAGY email = azonosító) AND jelszó egyezik</w:t>
      </w:r>
    </w:p>
    <w:p w14:paraId="73CA118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találat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2A0EB8D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SET</w:t>
      </w:r>
      <w:proofErr w:type="spellEnd"/>
      <w:r>
        <w:rPr>
          <w:rFonts w:ascii="Consolas" w:hAnsi="Consolas"/>
          <w:color w:val="0F1115"/>
        </w:rPr>
        <w:t xml:space="preserve"> ’bejelentkezett felhasználó’</w:t>
      </w:r>
    </w:p>
    <w:p w14:paraId="11D5D97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főoldal</w:t>
      </w:r>
      <w:proofErr w:type="spellEnd"/>
    </w:p>
    <w:p w14:paraId="5404570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</w:p>
    <w:p w14:paraId="458BE5F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’hiba: hibás adatok’</w:t>
      </w:r>
    </w:p>
    <w:p w14:paraId="2300F0B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OFFER</w:t>
      </w:r>
      <w:proofErr w:type="spellEnd"/>
      <w:r>
        <w:rPr>
          <w:rFonts w:ascii="Consolas" w:hAnsi="Consolas"/>
          <w:color w:val="0F1115"/>
        </w:rPr>
        <w:t xml:space="preserve"> ’jelszó visszaállítás’</w:t>
      </w:r>
    </w:p>
    <w:p w14:paraId="761F961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34CDC2A1" w14:textId="668EACAB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0A8302C7" w14:textId="77777777" w:rsidR="00816188" w:rsidRPr="00C071E1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54B05F0C" w14:textId="77777777" w:rsidR="00816188" w:rsidRDefault="00816188" w:rsidP="00816188">
      <w:pPr>
        <w:pStyle w:val="Stlus2"/>
      </w:pPr>
      <w:bookmarkStart w:id="51" w:name="_Toc214439421"/>
      <w:bookmarkStart w:id="52" w:name="_Toc226391607"/>
      <w:r>
        <w:t>Termékek és vásárlás</w:t>
      </w:r>
      <w:bookmarkEnd w:id="51"/>
      <w:bookmarkEnd w:id="52"/>
    </w:p>
    <w:p w14:paraId="0D3B30EB" w14:textId="5A9DEA49" w:rsidR="00816188" w:rsidRDefault="00816188" w:rsidP="00816188">
      <w:pPr>
        <w:pStyle w:val="Stlus3"/>
      </w:pPr>
      <w:bookmarkStart w:id="53" w:name="_Toc214439422"/>
      <w:bookmarkStart w:id="54" w:name="_Toc226391608"/>
      <w:r>
        <w:t>Termékek megjelenítése</w:t>
      </w:r>
      <w:bookmarkEnd w:id="53"/>
      <w:bookmarkEnd w:id="54"/>
    </w:p>
    <w:p w14:paraId="32D06DE1" w14:textId="77777777" w:rsidR="00816188" w:rsidRPr="00DA0820" w:rsidRDefault="00816188" w:rsidP="00816188">
      <w:r>
        <w:t>A termékek az ’Áruház’ menüpont alatti oldalon jelennek meg. A termékre kattintva a felhasználó megtekintheti az adott termék összes adatát, részletesen.</w:t>
      </w:r>
    </w:p>
    <w:p w14:paraId="011427A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termékek_megjelenítése</w:t>
      </w:r>
      <w:proofErr w:type="spellEnd"/>
      <w:r>
        <w:rPr>
          <w:rFonts w:ascii="Consolas" w:hAnsi="Consolas"/>
          <w:color w:val="0F1115"/>
        </w:rPr>
        <w:t>()</w:t>
      </w:r>
    </w:p>
    <w:p w14:paraId="7D42267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QUERY</w:t>
      </w:r>
      <w:proofErr w:type="spellEnd"/>
      <w:r>
        <w:rPr>
          <w:rFonts w:ascii="Consolas" w:hAnsi="Consolas"/>
          <w:color w:val="0F1115"/>
        </w:rPr>
        <w:t xml:space="preserve"> adatbázis: </w:t>
      </w:r>
      <w:proofErr w:type="spellStart"/>
      <w:r>
        <w:rPr>
          <w:rFonts w:ascii="Consolas" w:hAnsi="Consolas"/>
          <w:color w:val="0F1115"/>
        </w:rPr>
        <w:t>SELECT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nev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fo_kep_id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FROM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termekek</w:t>
      </w:r>
      <w:proofErr w:type="spellEnd"/>
    </w:p>
    <w:p w14:paraId="6DCB1D5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QUERY</w:t>
      </w:r>
      <w:proofErr w:type="spellEnd"/>
      <w:r>
        <w:rPr>
          <w:rFonts w:ascii="Consolas" w:hAnsi="Consolas"/>
          <w:color w:val="0F1115"/>
        </w:rPr>
        <w:t xml:space="preserve"> címkék: </w:t>
      </w:r>
      <w:proofErr w:type="spellStart"/>
      <w:r>
        <w:rPr>
          <w:rFonts w:ascii="Consolas" w:hAnsi="Consolas"/>
          <w:color w:val="0F1115"/>
        </w:rPr>
        <w:t>SELECT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cimkek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FROM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termekekCimkek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WHERE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termek_id</w:t>
      </w:r>
      <w:proofErr w:type="spellEnd"/>
      <w:r>
        <w:rPr>
          <w:rFonts w:ascii="Consolas" w:hAnsi="Consolas"/>
          <w:color w:val="0F1115"/>
        </w:rPr>
        <w:t xml:space="preserve"> = termékek.id</w:t>
      </w:r>
    </w:p>
    <w:p w14:paraId="2431842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’termék kártyák’ (kép, név, ár, címkék)</w:t>
      </w:r>
    </w:p>
    <w:p w14:paraId="1AA67A4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termék kártya:</w:t>
      </w:r>
    </w:p>
    <w:p w14:paraId="7FAE71B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’termék részletes oldala’</w:t>
      </w:r>
    </w:p>
    <w:p w14:paraId="624CD3C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’termék összes adata’ (képek, leírás, címkék, mennyiség, ár)</w:t>
      </w:r>
    </w:p>
    <w:p w14:paraId="3865DEA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</w:p>
    <w:p w14:paraId="371B6038" w14:textId="6A54C021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505BB03E" w14:textId="77777777" w:rsidR="00816188" w:rsidRPr="001B6A51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30471CFC" w14:textId="77777777" w:rsidR="00816188" w:rsidRDefault="00816188" w:rsidP="00816188">
      <w:pPr>
        <w:pStyle w:val="Stlus3"/>
      </w:pPr>
      <w:bookmarkStart w:id="55" w:name="_Toc214439423"/>
      <w:bookmarkStart w:id="56" w:name="_Toc226391609"/>
      <w:r>
        <w:t>Termékek kosárhoz adása</w:t>
      </w:r>
      <w:bookmarkEnd w:id="55"/>
      <w:bookmarkEnd w:id="56"/>
    </w:p>
    <w:p w14:paraId="332FC4D1" w14:textId="77777777" w:rsidR="00816188" w:rsidRPr="00DA0820" w:rsidRDefault="00816188" w:rsidP="00816188">
      <w:r w:rsidRPr="00DA0820">
        <w:t xml:space="preserve">Amennyiben van a kosárban termék, a felhasználó bármikor átmehet a kosár oldalára. </w:t>
      </w:r>
      <w:r w:rsidRPr="00C071E1">
        <w:t>A kosarat a felső menüsávból bármelyik oldalról elérheti a felhasználó</w:t>
      </w:r>
      <w:r>
        <w:t xml:space="preserve">. </w:t>
      </w:r>
      <w:r w:rsidRPr="00DA0820">
        <w:t xml:space="preserve">Ha végezett, a </w:t>
      </w:r>
      <w:r w:rsidRPr="00DA0820">
        <w:lastRenderedPageBreak/>
        <w:t>’Fizetés’ gomb megnyomásával a fizetés oldalára kerül, ahol megtekintheti a vásárolt termékeit, ám módosítani itt már nem tud.</w:t>
      </w:r>
      <w:r>
        <w:t xml:space="preserve"> </w:t>
      </w:r>
    </w:p>
    <w:p w14:paraId="4A9E548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kosár_kezelés</w:t>
      </w:r>
      <w:proofErr w:type="spellEnd"/>
      <w:r>
        <w:rPr>
          <w:rFonts w:ascii="Consolas" w:hAnsi="Consolas"/>
          <w:color w:val="0F1115"/>
        </w:rPr>
        <w:t>()</w:t>
      </w:r>
    </w:p>
    <w:p w14:paraId="371D874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"Kosár" gomb:</w:t>
      </w:r>
    </w:p>
    <w:p w14:paraId="02DB662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’a termék adatlapjáról’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35EB3C04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mennyiség (MAX = rendelhető mennyiség)</w:t>
      </w:r>
    </w:p>
    <w:p w14:paraId="1C6A285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</w:p>
    <w:p w14:paraId="2F9B707F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SET</w:t>
      </w:r>
      <w:proofErr w:type="spellEnd"/>
      <w:r>
        <w:rPr>
          <w:rFonts w:ascii="Consolas" w:hAnsi="Consolas"/>
          <w:color w:val="0F1115"/>
        </w:rPr>
        <w:t xml:space="preserve"> mennyiség = 1</w:t>
      </w:r>
    </w:p>
    <w:p w14:paraId="7937838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61BD2E7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ADD termék kosárhoz adása (kép, név, ár, mennyiség)</w:t>
      </w:r>
    </w:p>
    <w:p w14:paraId="31ABE75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UPDATE kosár ikon (szám vagy '+')</w:t>
      </w:r>
    </w:p>
    <w:p w14:paraId="2AD6CE3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</w:p>
    <w:p w14:paraId="0DB21D7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052190B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módosítás_kosárban</w:t>
      </w:r>
      <w:proofErr w:type="spellEnd"/>
      <w:r>
        <w:rPr>
          <w:rFonts w:ascii="Consolas" w:hAnsi="Consolas"/>
          <w:color w:val="0F1115"/>
        </w:rPr>
        <w:t>()</w:t>
      </w:r>
    </w:p>
    <w:p w14:paraId="73B9633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’mennyiség módosítása’</w:t>
      </w:r>
    </w:p>
    <w:p w14:paraId="2A2031A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mennyiség &gt; MAX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301E03D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SET</w:t>
      </w:r>
      <w:proofErr w:type="spellEnd"/>
      <w:r>
        <w:rPr>
          <w:rFonts w:ascii="Consolas" w:hAnsi="Consolas"/>
          <w:color w:val="0F1115"/>
        </w:rPr>
        <w:t xml:space="preserve"> mennyiség = MAX</w:t>
      </w:r>
    </w:p>
    <w:p w14:paraId="0A8590E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411543FD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UPDATE ár dinamikusan</w:t>
      </w:r>
    </w:p>
    <w:p w14:paraId="67DE18B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4E676CE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0CA229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törlés_kosárból</w:t>
      </w:r>
      <w:proofErr w:type="spellEnd"/>
      <w:r>
        <w:rPr>
          <w:rFonts w:ascii="Consolas" w:hAnsi="Consolas"/>
          <w:color w:val="0F1115"/>
        </w:rPr>
        <w:t>()</w:t>
      </w:r>
    </w:p>
    <w:p w14:paraId="159D4BE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’törlés gomb’:</w:t>
      </w:r>
    </w:p>
    <w:p w14:paraId="4E74AE8F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REMOVE</w:t>
      </w:r>
      <w:proofErr w:type="spellEnd"/>
      <w:r>
        <w:rPr>
          <w:rFonts w:ascii="Consolas" w:hAnsi="Consolas"/>
          <w:color w:val="0F1115"/>
        </w:rPr>
        <w:t xml:space="preserve"> ’terméket a kosárból’</w:t>
      </w:r>
    </w:p>
    <w:p w14:paraId="6D598A2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’összes törlés’:</w:t>
      </w:r>
    </w:p>
    <w:p w14:paraId="1F15CAB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CLEAR</w:t>
      </w:r>
      <w:proofErr w:type="spellEnd"/>
      <w:r>
        <w:rPr>
          <w:rFonts w:ascii="Consolas" w:hAnsi="Consolas"/>
          <w:color w:val="0F1115"/>
        </w:rPr>
        <w:t xml:space="preserve"> kosár</w:t>
      </w:r>
    </w:p>
    <w:p w14:paraId="220EB28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28E311E0" w14:textId="6FDC030F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666E5513" w14:textId="77777777" w:rsidR="00816188" w:rsidRPr="00DA0820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2A318063" w14:textId="77777777" w:rsidR="00816188" w:rsidRDefault="00816188" w:rsidP="00816188">
      <w:pPr>
        <w:pStyle w:val="Stlus3"/>
      </w:pPr>
      <w:bookmarkStart w:id="57" w:name="_Toc214439424"/>
      <w:bookmarkStart w:id="58" w:name="_Toc226391610"/>
      <w:r>
        <w:t>Fizetés</w:t>
      </w:r>
      <w:bookmarkEnd w:id="57"/>
      <w:bookmarkEnd w:id="58"/>
    </w:p>
    <w:p w14:paraId="481730C7" w14:textId="77777777" w:rsidR="00816188" w:rsidRPr="00DA0820" w:rsidRDefault="00816188" w:rsidP="00816188">
      <w:r w:rsidRPr="00DA0820">
        <w:t>Amennyiben van a kosárban termék, a felhasználó bármikor átmehet a kosár oldalára, ahol még egyszer le tudja ellenőrizni a vásárolt termékeit. Ha végezett, a ’Fizetés’ gomb megnyomásával a fizetés oldalára kerül, ahol megtekintheti a vásárolt termékeit, ám módosítani itt már nem tud.</w:t>
      </w:r>
    </w:p>
    <w:p w14:paraId="3CB721D4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fizetés()</w:t>
      </w:r>
    </w:p>
    <w:p w14:paraId="58998C32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’kosár tartalma’ (nem módosítható)</w:t>
      </w:r>
    </w:p>
    <w:p w14:paraId="15A42D4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’számlázási adatok’ űrlap:</w:t>
      </w:r>
    </w:p>
    <w:p w14:paraId="566927A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vezetéknév, keresztnév (text)</w:t>
      </w:r>
    </w:p>
    <w:p w14:paraId="1B23E48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város (lenyíló lista + keresés)</w:t>
      </w:r>
    </w:p>
    <w:p w14:paraId="4B01D55F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irányítószám, utca, házszám, emelet/ajtó (text)</w:t>
      </w:r>
    </w:p>
    <w:p w14:paraId="2063734F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INPUT telefonszám</w:t>
      </w:r>
    </w:p>
    <w:p w14:paraId="224B505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CHECKBOX</w:t>
      </w:r>
      <w:proofErr w:type="spellEnd"/>
      <w:r>
        <w:rPr>
          <w:rFonts w:ascii="Consolas" w:hAnsi="Consolas"/>
          <w:color w:val="0F1115"/>
        </w:rPr>
        <w:t xml:space="preserve"> "Adatok mentése"</w:t>
      </w:r>
    </w:p>
    <w:p w14:paraId="3E565E7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’felhasználó mentett adatokkal rendelkezik’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1271F56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AUTOFILL</w:t>
      </w:r>
      <w:proofErr w:type="spellEnd"/>
      <w:r>
        <w:rPr>
          <w:rFonts w:ascii="Consolas" w:hAnsi="Consolas"/>
          <w:color w:val="0F1115"/>
        </w:rPr>
        <w:t xml:space="preserve"> ’számlázási adatok’</w:t>
      </w:r>
    </w:p>
    <w:p w14:paraId="38E0874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18B16E6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69E447B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’szállítási adatok’ (ugyanaz mint számlázási VAGY választás csomagpontra)</w:t>
      </w:r>
    </w:p>
    <w:p w14:paraId="759F43F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9FE4AF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’bankkártya adatok’:</w:t>
      </w:r>
    </w:p>
    <w:p w14:paraId="2B8DEA0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kártyaszám, név, lejárati dátum</w:t>
      </w:r>
    </w:p>
    <w:p w14:paraId="7E57C65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VALIDATE</w:t>
      </w:r>
      <w:proofErr w:type="spellEnd"/>
      <w:r>
        <w:rPr>
          <w:rFonts w:ascii="Consolas" w:hAnsi="Consolas"/>
          <w:color w:val="0F1115"/>
        </w:rPr>
        <w:t xml:space="preserve"> kártyaszám, név hossz, dátum &gt;= mai dátum</w:t>
      </w:r>
    </w:p>
    <w:p w14:paraId="0861C3F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CHECKBOX</w:t>
      </w:r>
      <w:proofErr w:type="spellEnd"/>
      <w:r>
        <w:rPr>
          <w:rFonts w:ascii="Consolas" w:hAnsi="Consolas"/>
          <w:color w:val="0F1115"/>
        </w:rPr>
        <w:t xml:space="preserve"> "Kártya adatok mentése"</w:t>
      </w:r>
    </w:p>
    <w:p w14:paraId="29A8917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2E11975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"Fizetés mentése":</w:t>
      </w:r>
    </w:p>
    <w:p w14:paraId="509A832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’minden adat érvényes’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52A76835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SAVE</w:t>
      </w:r>
      <w:proofErr w:type="spellEnd"/>
      <w:r>
        <w:rPr>
          <w:rFonts w:ascii="Consolas" w:hAnsi="Consolas"/>
          <w:color w:val="0F1115"/>
        </w:rPr>
        <w:t xml:space="preserve"> ’rendelés’ adatbázisba</w:t>
      </w:r>
    </w:p>
    <w:p w14:paraId="7B5593B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SEND</w:t>
      </w:r>
      <w:proofErr w:type="spellEnd"/>
      <w:r>
        <w:rPr>
          <w:rFonts w:ascii="Consolas" w:hAnsi="Consolas"/>
          <w:color w:val="0F1115"/>
        </w:rPr>
        <w:t xml:space="preserve"> ’email a rendelés részleteiről’</w:t>
      </w:r>
    </w:p>
    <w:p w14:paraId="1D0FD05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’köszönő oldal’</w:t>
      </w:r>
    </w:p>
    <w:p w14:paraId="02B911FF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</w:p>
    <w:p w14:paraId="10F41C7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DISPLAY ’</w:t>
      </w:r>
      <w:proofErr w:type="spellStart"/>
      <w:r>
        <w:rPr>
          <w:rFonts w:ascii="Consolas" w:hAnsi="Consolas"/>
          <w:color w:val="0F1115"/>
        </w:rPr>
        <w:t>validációs</w:t>
      </w:r>
      <w:proofErr w:type="spellEnd"/>
      <w:r>
        <w:rPr>
          <w:rFonts w:ascii="Consolas" w:hAnsi="Consolas"/>
          <w:color w:val="0F1115"/>
        </w:rPr>
        <w:t xml:space="preserve"> hibák’</w:t>
      </w:r>
    </w:p>
    <w:p w14:paraId="7FF39C0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3FB590E2" w14:textId="78D4CD88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16DDCBA0" w14:textId="77777777" w:rsidR="00816188" w:rsidRPr="001B6A51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33840DF0" w14:textId="77777777" w:rsidR="00816188" w:rsidRDefault="00816188" w:rsidP="00816188">
      <w:pPr>
        <w:pStyle w:val="Stlus2"/>
      </w:pPr>
      <w:bookmarkStart w:id="59" w:name="_Toc214439425"/>
      <w:bookmarkStart w:id="60" w:name="_Toc226391611"/>
      <w:r>
        <w:t>Blog</w:t>
      </w:r>
      <w:bookmarkEnd w:id="59"/>
      <w:bookmarkEnd w:id="60"/>
    </w:p>
    <w:p w14:paraId="6C176FE0" w14:textId="681DD2A6" w:rsidR="00816188" w:rsidRDefault="00816188" w:rsidP="00816188">
      <w:pPr>
        <w:pStyle w:val="Stlus3"/>
      </w:pPr>
      <w:bookmarkStart w:id="61" w:name="_Toc214439426"/>
      <w:bookmarkStart w:id="62" w:name="_Toc226391612"/>
      <w:r>
        <w:t>Posztok megjelenítése</w:t>
      </w:r>
      <w:bookmarkEnd w:id="61"/>
      <w:bookmarkEnd w:id="62"/>
    </w:p>
    <w:p w14:paraId="5A2BCD59" w14:textId="77777777" w:rsidR="00816188" w:rsidRPr="00DA0820" w:rsidRDefault="00816188" w:rsidP="00816188">
      <w:r w:rsidRPr="00DA0820">
        <w:t>A felhasználók számára először nem a teljes poszt tartalma jelenik meg, hanem egy rövid leírás a poszt tartalmáról a poszt címé</w:t>
      </w:r>
      <w:r>
        <w:t xml:space="preserve">vel és borítóképével együtt egy kattintható kártyán, kattintás után pedig a teljes tartalom megjelenik. </w:t>
      </w:r>
    </w:p>
    <w:p w14:paraId="5D71BB9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blog_megjelenítés</w:t>
      </w:r>
      <w:proofErr w:type="spellEnd"/>
      <w:r>
        <w:rPr>
          <w:rFonts w:ascii="Consolas" w:hAnsi="Consolas"/>
          <w:color w:val="0F1115"/>
        </w:rPr>
        <w:t>()</w:t>
      </w:r>
    </w:p>
    <w:p w14:paraId="6F36EED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QUERY</w:t>
      </w:r>
      <w:proofErr w:type="spellEnd"/>
      <w:r>
        <w:rPr>
          <w:rFonts w:ascii="Consolas" w:hAnsi="Consolas"/>
          <w:color w:val="0F1115"/>
        </w:rPr>
        <w:t xml:space="preserve"> adatbázis: </w:t>
      </w:r>
      <w:proofErr w:type="spellStart"/>
      <w:r>
        <w:rPr>
          <w:rFonts w:ascii="Consolas" w:hAnsi="Consolas"/>
          <w:color w:val="0F1115"/>
        </w:rPr>
        <w:t>SELECT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cim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fo_kep_id</w:t>
      </w:r>
      <w:proofErr w:type="spellEnd"/>
      <w:r>
        <w:rPr>
          <w:rFonts w:ascii="Consolas" w:hAnsi="Consolas"/>
          <w:color w:val="0F1115"/>
        </w:rPr>
        <w:t xml:space="preserve">, kivonat, </w:t>
      </w:r>
      <w:proofErr w:type="spellStart"/>
      <w:r>
        <w:rPr>
          <w:rFonts w:ascii="Consolas" w:hAnsi="Consolas"/>
          <w:color w:val="0F1115"/>
        </w:rPr>
        <w:t>letrehozas_datum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FROM</w:t>
      </w:r>
      <w:proofErr w:type="spellEnd"/>
      <w:r>
        <w:rPr>
          <w:rFonts w:ascii="Consolas" w:hAnsi="Consolas"/>
          <w:color w:val="0F1115"/>
        </w:rPr>
        <w:t xml:space="preserve"> posztok</w:t>
      </w:r>
    </w:p>
    <w:p w14:paraId="29759D8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’poszt kártyák’ (cím, kép, rövid leírás)</w:t>
      </w:r>
    </w:p>
    <w:p w14:paraId="2028FB6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kártya:</w:t>
      </w:r>
    </w:p>
    <w:p w14:paraId="5F41F44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’poszt’ oldal</w:t>
      </w:r>
    </w:p>
    <w:p w14:paraId="0044979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teljes tartalom, képek, kommentek, értékelés</w:t>
      </w:r>
    </w:p>
    <w:p w14:paraId="627943BD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</w:p>
    <w:p w14:paraId="6128A47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6F3A6CA7" w14:textId="77777777" w:rsidR="00816188" w:rsidRDefault="00816188" w:rsidP="00816188"/>
    <w:p w14:paraId="2F673370" w14:textId="77777777" w:rsidR="00816188" w:rsidRDefault="00816188" w:rsidP="00816188">
      <w:pPr>
        <w:pStyle w:val="Stlus3"/>
      </w:pPr>
      <w:bookmarkStart w:id="63" w:name="_Toc214439427"/>
      <w:bookmarkStart w:id="64" w:name="_Toc226391613"/>
      <w:r>
        <w:lastRenderedPageBreak/>
        <w:t>Poszt írása</w:t>
      </w:r>
      <w:bookmarkEnd w:id="63"/>
      <w:bookmarkEnd w:id="64"/>
    </w:p>
    <w:p w14:paraId="252D1167" w14:textId="77777777" w:rsidR="00816188" w:rsidRPr="00DA0820" w:rsidRDefault="00816188" w:rsidP="00816188">
      <w:r w:rsidRPr="00DA0820">
        <w:t>Amennyiben regisztrált a felhasználó, tud posztot írni a blogra. Ehhez  a blog oldalon, illetve a saját profiljában a posztjai mellett lát egy ’Létrehozás’ gombot, aminek segítségével tud posztot írni.</w:t>
      </w:r>
    </w:p>
    <w:p w14:paraId="4D015B5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poszt_írás</w:t>
      </w:r>
      <w:proofErr w:type="spellEnd"/>
      <w:r>
        <w:rPr>
          <w:rFonts w:ascii="Consolas" w:hAnsi="Consolas"/>
          <w:color w:val="0F1115"/>
        </w:rPr>
        <w:t>()</w:t>
      </w:r>
    </w:p>
    <w:p w14:paraId="481AA214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’a felhasználó bejelentkezett’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40C8A1F2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űrlap:</w:t>
      </w:r>
    </w:p>
    <w:p w14:paraId="6BF9A21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cím (MAX karakter)</w:t>
      </w:r>
    </w:p>
    <w:p w14:paraId="62CC631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tartalom (MAX karakter)</w:t>
      </w:r>
    </w:p>
    <w:p w14:paraId="560314B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összegzés (opcionális, MAX karakter)</w:t>
      </w:r>
    </w:p>
    <w:p w14:paraId="4F3DBD3D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címkék (lenyíló lista + új címke hozzáadása)</w:t>
      </w:r>
    </w:p>
    <w:p w14:paraId="0E91BF6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képek (MAX 10 fájl)</w:t>
      </w:r>
    </w:p>
    <w:p w14:paraId="08699284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SELECT</w:t>
      </w:r>
      <w:proofErr w:type="spellEnd"/>
      <w:r>
        <w:rPr>
          <w:rFonts w:ascii="Consolas" w:hAnsi="Consolas"/>
          <w:color w:val="0F1115"/>
        </w:rPr>
        <w:t xml:space="preserve"> státusz (vázlat vagy publikált)</w:t>
      </w:r>
    </w:p>
    <w:p w14:paraId="5526843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"Mentés":</w:t>
      </w:r>
    </w:p>
    <w:p w14:paraId="41ABA0B4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’cím és tartalom nem üres’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7040E7FD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SAVE</w:t>
      </w:r>
      <w:proofErr w:type="spellEnd"/>
      <w:r>
        <w:rPr>
          <w:rFonts w:ascii="Consolas" w:hAnsi="Consolas"/>
          <w:color w:val="0F1115"/>
        </w:rPr>
        <w:t xml:space="preserve"> poszt adatbázisba</w:t>
      </w:r>
    </w:p>
    <w:p w14:paraId="0510C382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DISPLAY ’sikeres mentés’</w:t>
      </w:r>
    </w:p>
    <w:p w14:paraId="6F29099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</w:p>
    <w:p w14:paraId="14621557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DISPLAY ’hiba: kötelező mezők’</w:t>
      </w:r>
    </w:p>
    <w:p w14:paraId="11D96DA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5D51026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</w:p>
    <w:p w14:paraId="07D5F5A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bejelentkezés</w:t>
      </w:r>
    </w:p>
    <w:p w14:paraId="363CA43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4F738D98" w14:textId="5A558773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1E3A2B1C" w14:textId="77777777" w:rsidR="00816188" w:rsidRPr="001B6A51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1F0BD6FD" w14:textId="77777777" w:rsidR="00816188" w:rsidRDefault="00816188" w:rsidP="00816188">
      <w:pPr>
        <w:pStyle w:val="Stlus2"/>
      </w:pPr>
      <w:bookmarkStart w:id="65" w:name="_Toc214439428"/>
      <w:bookmarkStart w:id="66" w:name="_Toc226391614"/>
      <w:r>
        <w:t>Mintakészítő</w:t>
      </w:r>
      <w:bookmarkEnd w:id="65"/>
      <w:bookmarkEnd w:id="66"/>
    </w:p>
    <w:p w14:paraId="2443686D" w14:textId="77777777" w:rsidR="00816188" w:rsidRPr="00DA0820" w:rsidRDefault="00816188" w:rsidP="00816188">
      <w:r>
        <w:t>Itt a felhasználó egy általa választott képet feltölthet, amiból aztán egy mintát készít neki a programunk, amit felhasználhat különböző hobbikhoz útmutatóként.</w:t>
      </w:r>
    </w:p>
    <w:p w14:paraId="4909E022" w14:textId="77777777" w:rsidR="00816188" w:rsidRDefault="00816188" w:rsidP="00816188">
      <w:pPr>
        <w:pStyle w:val="Stlus3"/>
      </w:pPr>
      <w:bookmarkStart w:id="67" w:name="_Toc214439429"/>
      <w:bookmarkStart w:id="68" w:name="_Toc226391615"/>
      <w:r>
        <w:t>Adatok bekérése</w:t>
      </w:r>
      <w:bookmarkEnd w:id="67"/>
      <w:bookmarkEnd w:id="68"/>
    </w:p>
    <w:p w14:paraId="1AE85D95" w14:textId="77777777" w:rsidR="00816188" w:rsidRPr="00DA0820" w:rsidRDefault="00816188" w:rsidP="00816188">
      <w:r w:rsidRPr="00DA0820">
        <w:t>Elsőként három opció közül választhat a felhasználó: horgolás, kötés, vagy hímzés. Hímzés kiválasztása esetén egyből a képfájl feltöltése következik, mivel a fonalmennyiség automatikusan kiválasztásra kerül. A másik két opció választása után a felhasználó kiválasztja, hogy milyen vastagságú fonallal tervezi készíteni a projektjét. Ezek az opciók rádiógombokkal jelennek meg</w:t>
      </w:r>
      <w:r>
        <w:t xml:space="preserve">. </w:t>
      </w:r>
      <w:r w:rsidRPr="00DA0820">
        <w:t>Amennyiben a választását később módosítaná, a lépések melletti ’Vissza’ gombokkal könnyedén visszamehet, és megteheti.</w:t>
      </w:r>
    </w:p>
    <w:p w14:paraId="5F5ADFD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mintakészítő_start</w:t>
      </w:r>
      <w:proofErr w:type="spellEnd"/>
      <w:r>
        <w:rPr>
          <w:rFonts w:ascii="Consolas" w:hAnsi="Consolas"/>
          <w:color w:val="0F1115"/>
        </w:rPr>
        <w:t>()</w:t>
      </w:r>
    </w:p>
    <w:p w14:paraId="3C4921BA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technika választás: horgolás, kötés, hímzés (rádiógombok)</w:t>
      </w:r>
    </w:p>
    <w:p w14:paraId="5C9FBD60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hímzés </w:t>
      </w:r>
      <w:proofErr w:type="spellStart"/>
      <w:r>
        <w:rPr>
          <w:rFonts w:ascii="Consolas" w:hAnsi="Consolas"/>
          <w:color w:val="0F1115"/>
        </w:rPr>
        <w:t>THEN</w:t>
      </w:r>
      <w:proofErr w:type="spellEnd"/>
    </w:p>
    <w:p w14:paraId="7730FFC9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kép_feltöltés</w:t>
      </w:r>
      <w:proofErr w:type="spellEnd"/>
    </w:p>
    <w:p w14:paraId="2DD1C22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</w:p>
    <w:p w14:paraId="6311F6A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’fonal vastagság választása’ (rádiógombok)</w:t>
      </w:r>
    </w:p>
    <w:p w14:paraId="4330767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IF</w:t>
      </w:r>
      <w:proofErr w:type="spellEnd"/>
    </w:p>
    <w:p w14:paraId="353E124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29509745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kép_feltöltés</w:t>
      </w:r>
      <w:proofErr w:type="spellEnd"/>
      <w:r>
        <w:rPr>
          <w:rFonts w:ascii="Consolas" w:hAnsi="Consolas"/>
          <w:color w:val="0F1115"/>
        </w:rPr>
        <w:t>()</w:t>
      </w:r>
    </w:p>
    <w:p w14:paraId="13C80B9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képfájl (formátum ellenőrzés)</w:t>
      </w:r>
    </w:p>
    <w:p w14:paraId="7C72157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előnézet</w:t>
      </w:r>
    </w:p>
    <w:p w14:paraId="3FAE867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"Minta készítése":</w:t>
      </w:r>
    </w:p>
    <w:p w14:paraId="2569766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REDIRECT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minta_megjelenítése</w:t>
      </w:r>
      <w:proofErr w:type="spellEnd"/>
      <w:r>
        <w:rPr>
          <w:rFonts w:ascii="Consolas" w:hAnsi="Consolas"/>
          <w:color w:val="0F1115"/>
        </w:rPr>
        <w:t xml:space="preserve"> oldal</w:t>
      </w:r>
    </w:p>
    <w:p w14:paraId="59EFE17F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62AAB90D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A8A017D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vissza_gomb</w:t>
      </w:r>
      <w:proofErr w:type="spellEnd"/>
      <w:r>
        <w:rPr>
          <w:rFonts w:ascii="Consolas" w:hAnsi="Consolas"/>
          <w:color w:val="0F1115"/>
        </w:rPr>
        <w:t>()</w:t>
      </w:r>
    </w:p>
    <w:p w14:paraId="2B67E31E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"Vissza":</w:t>
      </w:r>
    </w:p>
    <w:p w14:paraId="4B80AD0C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GO_TO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előző_lépés</w:t>
      </w:r>
      <w:proofErr w:type="spellEnd"/>
    </w:p>
    <w:p w14:paraId="227B733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74FFADE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p w14:paraId="0FBEE46A" w14:textId="77777777" w:rsidR="00816188" w:rsidRDefault="00816188" w:rsidP="00816188"/>
    <w:p w14:paraId="294D6F3B" w14:textId="77777777" w:rsidR="00816188" w:rsidRDefault="00816188" w:rsidP="00816188">
      <w:pPr>
        <w:pStyle w:val="Stlus3"/>
      </w:pPr>
      <w:bookmarkStart w:id="69" w:name="_Toc214439430"/>
      <w:bookmarkStart w:id="70" w:name="_Toc226391616"/>
      <w:r>
        <w:t>Minta megjelenítése</w:t>
      </w:r>
      <w:bookmarkEnd w:id="69"/>
      <w:bookmarkEnd w:id="70"/>
    </w:p>
    <w:p w14:paraId="1AB0F12B" w14:textId="77777777" w:rsidR="00816188" w:rsidRPr="00DA0820" w:rsidRDefault="00816188" w:rsidP="00816188">
      <w:r w:rsidRPr="00DA0820">
        <w:t>A feltöltött kép megjelenik egy vásznon, immár olyan verzióban, ami alapján a felhasználó el tudja kezdeni a projektjét. A program egy pixeles stílusú táblát hoz létre az eredeti képből, a megadott kép nagyságának és a kiválasztott cellaméretnek az elosztásával. Az itt kiszámolt érték szerint csoportosítja a program a kép pixeleit, és a leggyakrabban előforduló színt jeleníti meg, viszont amennyiben mindegyik más, átlagolja a színeket.</w:t>
      </w:r>
      <w:r>
        <w:t xml:space="preserve"> Ezek mellett számos egyéb eszközzel tudja optimalizálni az elkészült képet.</w:t>
      </w:r>
    </w:p>
    <w:p w14:paraId="1120C415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minta_megjelenítése</w:t>
      </w:r>
      <w:proofErr w:type="spellEnd"/>
      <w:r>
        <w:rPr>
          <w:rFonts w:ascii="Consolas" w:hAnsi="Consolas"/>
          <w:color w:val="0F1115"/>
        </w:rPr>
        <w:t>()</w:t>
      </w:r>
    </w:p>
    <w:p w14:paraId="310F1BB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LOAD</w:t>
      </w:r>
      <w:proofErr w:type="spellEnd"/>
      <w:r>
        <w:rPr>
          <w:rFonts w:ascii="Consolas" w:hAnsi="Consolas"/>
          <w:color w:val="0F1115"/>
        </w:rPr>
        <w:t xml:space="preserve"> feltöltött kép</w:t>
      </w:r>
    </w:p>
    <w:p w14:paraId="2BA71D4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CONVERT kép pixeles táblává (cellaméret alapján)</w:t>
      </w:r>
    </w:p>
    <w:p w14:paraId="451A6EC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GROUP </w:t>
      </w:r>
      <w:proofErr w:type="spellStart"/>
      <w:r>
        <w:rPr>
          <w:rFonts w:ascii="Consolas" w:hAnsi="Consolas"/>
          <w:color w:val="0F1115"/>
        </w:rPr>
        <w:t>pixels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color</w:t>
      </w:r>
      <w:proofErr w:type="spellEnd"/>
      <w:r>
        <w:rPr>
          <w:rFonts w:ascii="Consolas" w:hAnsi="Consolas"/>
          <w:color w:val="0F1115"/>
        </w:rPr>
        <w:t xml:space="preserve"> (legtöbb előforduló vagy átlagolás)</w:t>
      </w:r>
    </w:p>
    <w:p w14:paraId="2217ACAB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0147EBB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interaktív vászon:</w:t>
      </w:r>
    </w:p>
    <w:p w14:paraId="3F29E1C2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pixel méret (UPDATE kép automatikusan)</w:t>
      </w:r>
    </w:p>
    <w:p w14:paraId="44C69E0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színek száma és módosítás</w:t>
      </w:r>
    </w:p>
    <w:p w14:paraId="12A85918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szegély méret</w:t>
      </w:r>
    </w:p>
    <w:p w14:paraId="5F6EA131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CHECKBOX</w:t>
      </w:r>
      <w:proofErr w:type="spellEnd"/>
      <w:r>
        <w:rPr>
          <w:rFonts w:ascii="Consolas" w:hAnsi="Consolas"/>
          <w:color w:val="0F1115"/>
        </w:rPr>
        <w:t xml:space="preserve"> sorok haladáshoz (elhalványítás)</w:t>
      </w:r>
    </w:p>
    <w:p w14:paraId="322ACCD6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2F010722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</w:t>
      </w:r>
      <w:proofErr w:type="spellEnd"/>
      <w:r>
        <w:rPr>
          <w:rFonts w:ascii="Consolas" w:hAnsi="Consolas"/>
          <w:color w:val="0F1115"/>
        </w:rPr>
        <w:t xml:space="preserve"> "Letöltés":</w:t>
      </w:r>
    </w:p>
    <w:p w14:paraId="557B7193" w14:textId="77777777" w:rsid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EXPORT minta (pixeles formátumban)</w:t>
      </w:r>
    </w:p>
    <w:p w14:paraId="51038CA1" w14:textId="326982F6" w:rsidR="003136BF" w:rsidRPr="00816188" w:rsidRDefault="00816188" w:rsidP="00816188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END </w:t>
      </w:r>
      <w:proofErr w:type="spellStart"/>
      <w:r>
        <w:rPr>
          <w:rFonts w:ascii="Consolas" w:hAnsi="Consolas"/>
          <w:color w:val="0F1115"/>
        </w:rPr>
        <w:t>FUNCTION</w:t>
      </w:r>
      <w:proofErr w:type="spellEnd"/>
    </w:p>
    <w:sectPr w:rsidR="003136BF" w:rsidRPr="00816188" w:rsidSect="002167D8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73D75" w14:textId="77777777" w:rsidR="00F95736" w:rsidRDefault="00F95736" w:rsidP="002167D8">
      <w:pPr>
        <w:spacing w:after="0" w:line="240" w:lineRule="auto"/>
      </w:pPr>
      <w:r>
        <w:separator/>
      </w:r>
    </w:p>
  </w:endnote>
  <w:endnote w:type="continuationSeparator" w:id="0">
    <w:p w14:paraId="40266286" w14:textId="77777777" w:rsidR="00F95736" w:rsidRDefault="00F95736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2BD996" w14:textId="77777777" w:rsidR="00816188" w:rsidRDefault="00816188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16824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85E789" w14:textId="7F193867" w:rsidR="00816188" w:rsidRDefault="00816188" w:rsidP="00125D6C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0357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0357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107992" w14:textId="77777777" w:rsidR="00816188" w:rsidRDefault="00816188" w:rsidP="00125D6C">
    <w:pPr>
      <w:pStyle w:val="llb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AB3A8" w14:textId="77777777" w:rsidR="00816188" w:rsidRDefault="0081618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0C9706" w14:textId="77777777" w:rsidR="00F95736" w:rsidRDefault="00F95736" w:rsidP="002167D8">
      <w:pPr>
        <w:spacing w:after="0" w:line="240" w:lineRule="auto"/>
      </w:pPr>
      <w:r>
        <w:separator/>
      </w:r>
    </w:p>
  </w:footnote>
  <w:footnote w:type="continuationSeparator" w:id="0">
    <w:p w14:paraId="58F4B201" w14:textId="77777777" w:rsidR="00F95736" w:rsidRDefault="00F95736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71135" w14:textId="77777777" w:rsidR="00816188" w:rsidRDefault="00816188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98CF1" w14:textId="77777777" w:rsidR="00816188" w:rsidRDefault="00816188" w:rsidP="00125D6C">
    <w:pPr>
      <w:pStyle w:val="lfej"/>
      <w:pBdr>
        <w:bottom w:val="single" w:sz="4" w:space="1" w:color="auto"/>
      </w:pBdr>
    </w:pPr>
    <w:r>
      <w:rPr>
        <w:rFonts w:cs="Times New Roman"/>
        <w:noProof/>
        <w:lang w:eastAsia="hu-HU"/>
      </w:rPr>
      <w:drawing>
        <wp:inline distT="0" distB="0" distL="0" distR="0" wp14:anchorId="62BCA438" wp14:editId="79F4D63A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Dokumentáció fajtája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9EEDA0" w14:textId="77777777" w:rsidR="00816188" w:rsidRDefault="0081618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B1F97"/>
    <w:multiLevelType w:val="multilevel"/>
    <w:tmpl w:val="C61825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E951576"/>
    <w:multiLevelType w:val="multilevel"/>
    <w:tmpl w:val="64322B06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D2D"/>
    <w:rsid w:val="00094862"/>
    <w:rsid w:val="00125D6C"/>
    <w:rsid w:val="00166F4C"/>
    <w:rsid w:val="00210AE2"/>
    <w:rsid w:val="002167D8"/>
    <w:rsid w:val="002841AF"/>
    <w:rsid w:val="003136BF"/>
    <w:rsid w:val="003B6E91"/>
    <w:rsid w:val="004807B7"/>
    <w:rsid w:val="005823B4"/>
    <w:rsid w:val="005F07DF"/>
    <w:rsid w:val="00732BBC"/>
    <w:rsid w:val="00784D8A"/>
    <w:rsid w:val="00816188"/>
    <w:rsid w:val="0084473A"/>
    <w:rsid w:val="00936C73"/>
    <w:rsid w:val="00AE3027"/>
    <w:rsid w:val="00AF368D"/>
    <w:rsid w:val="00CA29DA"/>
    <w:rsid w:val="00E30214"/>
    <w:rsid w:val="00EA2D2D"/>
    <w:rsid w:val="00EC0357"/>
    <w:rsid w:val="00F3164A"/>
    <w:rsid w:val="00F9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259CDF"/>
  <w15:chartTrackingRefBased/>
  <w15:docId w15:val="{BC4C60D7-6627-4983-B8A1-326B100D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823B4"/>
    <w:pPr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816188"/>
    <w:pPr>
      <w:keepNext/>
      <w:keepLines/>
      <w:pageBreakBefore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816188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816188"/>
    <w:pPr>
      <w:pageBreakBefore w:val="0"/>
      <w:numPr>
        <w:numId w:val="10"/>
      </w:numPr>
      <w:spacing w:after="240"/>
      <w:ind w:left="431" w:hanging="431"/>
    </w:pPr>
    <w:rPr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816188"/>
    <w:pPr>
      <w:numPr>
        <w:numId w:val="10"/>
      </w:numPr>
      <w:spacing w:after="120"/>
      <w:ind w:left="578" w:hanging="578"/>
    </w:pPr>
    <w:rPr>
      <w:rFonts w:ascii="Times New Roman" w:hAnsi="Times New Roman"/>
      <w:color w:val="7A330C"/>
      <w:sz w:val="32"/>
    </w:rPr>
  </w:style>
  <w:style w:type="character" w:customStyle="1" w:styleId="Stlus1Char">
    <w:name w:val="Stílus 1 Char"/>
    <w:basedOn w:val="Cmsor1Char"/>
    <w:link w:val="Stlus1"/>
    <w:rsid w:val="00816188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210AE2"/>
    <w:pPr>
      <w:numPr>
        <w:numId w:val="10"/>
      </w:numPr>
      <w:spacing w:line="360" w:lineRule="auto"/>
    </w:pPr>
    <w:rPr>
      <w:rFonts w:ascii="Times New Roman" w:hAnsi="Times New Roman"/>
      <w:color w:val="B34B11"/>
      <w:sz w:val="30"/>
    </w:rPr>
  </w:style>
  <w:style w:type="character" w:customStyle="1" w:styleId="Stlus2Char">
    <w:name w:val="Stílus 2 Char"/>
    <w:basedOn w:val="Stlus1Char"/>
    <w:link w:val="Stlus2"/>
    <w:rsid w:val="00816188"/>
    <w:rPr>
      <w:rFonts w:ascii="Times New Roman" w:eastAsiaTheme="majorEastAsia" w:hAnsi="Times New Roman" w:cstheme="majorBidi"/>
      <w:b w:val="0"/>
      <w:color w:val="7A330C"/>
      <w:sz w:val="32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210AE2"/>
    <w:rPr>
      <w:rFonts w:ascii="Times New Roman" w:eastAsiaTheme="majorEastAsia" w:hAnsi="Times New Roman" w:cstheme="majorBidi"/>
      <w:b w:val="0"/>
      <w:color w:val="B34B11"/>
      <w:sz w:val="30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E3027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210AE2"/>
    <w:rPr>
      <w:b/>
      <w:bCs/>
    </w:rPr>
  </w:style>
  <w:style w:type="paragraph" w:styleId="Cm">
    <w:name w:val="Title"/>
    <w:basedOn w:val="Norml"/>
    <w:next w:val="Norml"/>
    <w:link w:val="CmChar"/>
    <w:uiPriority w:val="10"/>
    <w:qFormat/>
    <w:rsid w:val="00816188"/>
    <w:pPr>
      <w:keepNext/>
      <w:keepLines/>
      <w:pageBreakBefore/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16188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TJ3">
    <w:name w:val="toc 3"/>
    <w:basedOn w:val="Norml"/>
    <w:next w:val="Norml"/>
    <w:autoRedefine/>
    <w:uiPriority w:val="39"/>
    <w:unhideWhenUsed/>
    <w:rsid w:val="00816188"/>
    <w:pPr>
      <w:spacing w:after="100"/>
      <w:ind w:left="520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816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816188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vacsEdit\Documents\13_S1_4_vizsgaremek\F&#225;jlok\Fejleszt&#337;i%20dokument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8FAC9-2104-4898-A75F-622403C23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Fejlesztői dokumentáció.dotx</Template>
  <TotalTime>26</TotalTime>
  <Pages>15</Pages>
  <Words>2846</Words>
  <Characters>19644</Characters>
  <Application>Microsoft Office Word</Application>
  <DocSecurity>0</DocSecurity>
  <Lines>163</Lines>
  <Paragraphs>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User</cp:lastModifiedBy>
  <cp:revision>2</cp:revision>
  <dcterms:created xsi:type="dcterms:W3CDTF">2026-03-17T10:35:00Z</dcterms:created>
  <dcterms:modified xsi:type="dcterms:W3CDTF">2026-04-06T16:20:00Z</dcterms:modified>
</cp:coreProperties>
</file>