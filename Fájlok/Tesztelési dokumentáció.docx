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5B9AB" w14:textId="77777777" w:rsidR="002167D8" w:rsidRDefault="002167D8" w:rsidP="002167D8">
      <w:pPr>
        <w:spacing w:before="2760"/>
        <w:jc w:val="center"/>
        <w:rPr>
          <w:rFonts w:cs="Times New Roman"/>
          <w:b/>
          <w:bCs/>
          <w:sz w:val="52"/>
          <w:szCs w:val="52"/>
          <w:u w:val="single"/>
        </w:rPr>
      </w:pPr>
      <w:r w:rsidRPr="00A5313F">
        <w:rPr>
          <w:rFonts w:cs="Times New Roman"/>
          <w:b/>
          <w:bCs/>
          <w:sz w:val="52"/>
          <w:szCs w:val="52"/>
          <w:u w:val="single"/>
        </w:rPr>
        <w:t>Kreatív hobbi- és barkács webáruház</w:t>
      </w:r>
    </w:p>
    <w:p w14:paraId="4F30A704" w14:textId="4E379C3A" w:rsidR="002167D8" w:rsidRDefault="00ED7FCA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sz w:val="48"/>
          <w:szCs w:val="48"/>
        </w:rPr>
        <w:t>Tesztelési dokumentáció</w:t>
      </w:r>
    </w:p>
    <w:p w14:paraId="188432C0" w14:textId="77777777" w:rsidR="002167D8" w:rsidRDefault="002167D8" w:rsidP="002167D8">
      <w:pPr>
        <w:spacing w:before="960"/>
        <w:jc w:val="center"/>
        <w:rPr>
          <w:rFonts w:cs="Times New Roman"/>
          <w:sz w:val="48"/>
          <w:szCs w:val="48"/>
        </w:rPr>
      </w:pPr>
      <w:r>
        <w:rPr>
          <w:rFonts w:cs="Times New Roman"/>
          <w:noProof/>
          <w:sz w:val="48"/>
          <w:szCs w:val="48"/>
          <w:lang w:eastAsia="hu-HU"/>
        </w:rPr>
        <w:drawing>
          <wp:inline distT="0" distB="0" distL="0" distR="0" wp14:anchorId="39F6FE5E" wp14:editId="538929D9">
            <wp:extent cx="2782941" cy="27622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8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4751" cy="2764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B19D" w14:textId="77777777" w:rsidR="002167D8" w:rsidRDefault="002167D8" w:rsidP="002167D8">
      <w:pPr>
        <w:spacing w:before="180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 xml:space="preserve">Készítette: </w:t>
      </w:r>
    </w:p>
    <w:p w14:paraId="49F9A0E9" w14:textId="77777777" w:rsidR="002167D8" w:rsidRDefault="002167D8" w:rsidP="002167D8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Kovács Edit</w:t>
      </w:r>
    </w:p>
    <w:p w14:paraId="089EF26D" w14:textId="77777777" w:rsidR="00CA29DA" w:rsidRDefault="002167D8" w:rsidP="00CA29DA">
      <w:pPr>
        <w:spacing w:before="120"/>
        <w:rPr>
          <w:rFonts w:cs="Times New Roman"/>
          <w:sz w:val="32"/>
          <w:szCs w:val="32"/>
        </w:rPr>
      </w:pPr>
      <w:r w:rsidRPr="00A5313F">
        <w:rPr>
          <w:rFonts w:cs="Times New Roman"/>
          <w:sz w:val="32"/>
          <w:szCs w:val="32"/>
        </w:rPr>
        <w:t>Tóthpál István</w:t>
      </w:r>
    </w:p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eastAsia="en-US"/>
        </w:rPr>
        <w:id w:val="182524464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4C6E2AA" w14:textId="77777777" w:rsidR="0084473A" w:rsidRPr="0084473A" w:rsidRDefault="0084473A" w:rsidP="0084473A">
          <w:pPr>
            <w:pStyle w:val="Tartalomjegyzkcmsora"/>
            <w:pageBreakBefore/>
            <w:numPr>
              <w:ilvl w:val="0"/>
              <w:numId w:val="0"/>
            </w:numPr>
            <w:spacing w:line="480" w:lineRule="auto"/>
            <w:ind w:left="431" w:hanging="431"/>
            <w:rPr>
              <w:rFonts w:ascii="Times New Roman" w:hAnsi="Times New Roman" w:cs="Times New Roman"/>
              <w:b/>
              <w:bCs/>
              <w:color w:val="833C0B" w:themeColor="accent2" w:themeShade="80"/>
            </w:rPr>
          </w:pPr>
          <w:r w:rsidRPr="0084473A"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Tartalom</w:t>
          </w:r>
          <w:r>
            <w:rPr>
              <w:rFonts w:ascii="Times New Roman" w:hAnsi="Times New Roman" w:cs="Times New Roman"/>
              <w:b/>
              <w:bCs/>
              <w:color w:val="833C0B" w:themeColor="accent2" w:themeShade="80"/>
            </w:rPr>
            <w:t>jegyzék</w:t>
          </w:r>
        </w:p>
        <w:p w14:paraId="063C69F7" w14:textId="476C7403" w:rsidR="003216AC" w:rsidRDefault="0084473A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72651" w:history="1">
            <w:r w:rsidR="003216AC" w:rsidRPr="00644716">
              <w:rPr>
                <w:rStyle w:val="Hiperhivatkozs"/>
                <w:noProof/>
              </w:rPr>
              <w:t>1</w:t>
            </w:r>
            <w:r w:rsidR="003216AC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3216AC" w:rsidRPr="00644716">
              <w:rPr>
                <w:rStyle w:val="Hiperhivatkozs"/>
                <w:noProof/>
              </w:rPr>
              <w:t>Backend tesztek</w:t>
            </w:r>
            <w:r w:rsidR="003216AC">
              <w:rPr>
                <w:noProof/>
                <w:webHidden/>
              </w:rPr>
              <w:tab/>
            </w:r>
            <w:r w:rsidR="003216AC">
              <w:rPr>
                <w:noProof/>
                <w:webHidden/>
              </w:rPr>
              <w:fldChar w:fldCharType="begin"/>
            </w:r>
            <w:r w:rsidR="003216AC">
              <w:rPr>
                <w:noProof/>
                <w:webHidden/>
              </w:rPr>
              <w:instrText xml:space="preserve"> PAGEREF _Toc223072651 \h </w:instrText>
            </w:r>
            <w:r w:rsidR="003216AC">
              <w:rPr>
                <w:noProof/>
                <w:webHidden/>
              </w:rPr>
            </w:r>
            <w:r w:rsidR="003216AC">
              <w:rPr>
                <w:noProof/>
                <w:webHidden/>
              </w:rPr>
              <w:fldChar w:fldCharType="separate"/>
            </w:r>
            <w:r w:rsidR="003216AC">
              <w:rPr>
                <w:noProof/>
                <w:webHidden/>
              </w:rPr>
              <w:t>4</w:t>
            </w:r>
            <w:r w:rsidR="003216AC">
              <w:rPr>
                <w:noProof/>
                <w:webHidden/>
              </w:rPr>
              <w:fldChar w:fldCharType="end"/>
            </w:r>
          </w:hyperlink>
        </w:p>
        <w:p w14:paraId="56B9CD25" w14:textId="1ACA641E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2" w:history="1">
            <w:r w:rsidRPr="00644716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FE8EC" w14:textId="1065CCD3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3" w:history="1">
            <w:r w:rsidRPr="00644716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76F76" w14:textId="498A7D8A" w:rsidR="003216AC" w:rsidRDefault="003216AC">
          <w:pPr>
            <w:pStyle w:val="TJ1"/>
            <w:tabs>
              <w:tab w:val="left" w:pos="5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4" w:history="1">
            <w:r w:rsidRPr="00644716">
              <w:rPr>
                <w:rStyle w:val="Hiperhivatkozs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Frontend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BF7E2" w14:textId="30A5C42A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5" w:history="1">
            <w:r w:rsidRPr="00644716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814FCD" w14:textId="14D74E5D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6" w:history="1">
            <w:r w:rsidRPr="00644716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Tesztesetek áttekintő táblázata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F35E0" w14:textId="6FBA216B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7" w:history="1">
            <w:r w:rsidRPr="00644716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Tesztesetek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2BA61" w14:textId="0353BC9B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8" w:history="1">
            <w:r w:rsidRPr="00644716">
              <w:rPr>
                <w:rStyle w:val="Hiperhivatkozs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4D335" w14:textId="7F21837E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59" w:history="1">
            <w:r w:rsidRPr="00644716">
              <w:rPr>
                <w:rStyle w:val="Hiperhivatkozs"/>
                <w:noProof/>
              </w:rPr>
              <w:t>2.4.1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L-01 – Sikeres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78C65" w14:textId="7BD53057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0" w:history="1">
            <w:r w:rsidRPr="00644716">
              <w:rPr>
                <w:rStyle w:val="Hiperhivatkozs"/>
                <w:noProof/>
              </w:rPr>
              <w:t>2.4.2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L-02 – Bejelentkezés hibás jelszóval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1C726" w14:textId="415F19A3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1" w:history="1">
            <w:r w:rsidRPr="00644716">
              <w:rPr>
                <w:rStyle w:val="Hiperhivatkozs"/>
                <w:noProof/>
              </w:rPr>
              <w:t>2.4.3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L-03 – Elfelejtett jelszó – érvényes email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1C915" w14:textId="2F5A813C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2" w:history="1">
            <w:r w:rsidRPr="00644716">
              <w:rPr>
                <w:rStyle w:val="Hiperhivatkozs"/>
                <w:noProof/>
              </w:rPr>
              <w:t>2.5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C0105" w14:textId="6C847751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3" w:history="1">
            <w:r w:rsidRPr="00644716">
              <w:rPr>
                <w:rStyle w:val="Hiperhivatkozs"/>
                <w:noProof/>
              </w:rPr>
              <w:t>2.5.1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R-01 – Sikeres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00737" w14:textId="771B9AD2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4" w:history="1">
            <w:r w:rsidRPr="00644716">
              <w:rPr>
                <w:rStyle w:val="Hiperhivatkozs"/>
                <w:noProof/>
              </w:rPr>
              <w:t>2.5.2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R-02 – Gyenge jelszóval nem regisztrál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1A020" w14:textId="5B8A02BA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5" w:history="1">
            <w:r w:rsidRPr="00644716">
              <w:rPr>
                <w:rStyle w:val="Hiperhivatkozs"/>
                <w:noProof/>
              </w:rPr>
              <w:t>2.5.3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R-03 – Eltérő jelszavakkal nem regisztrál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8A89D" w14:textId="4A0D1CF3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6" w:history="1">
            <w:r w:rsidRPr="00644716">
              <w:rPr>
                <w:rStyle w:val="Hiperhivatkozs"/>
                <w:noProof/>
              </w:rPr>
              <w:t>2.6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Áruház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989B2" w14:textId="7F9EDC3E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7" w:history="1">
            <w:r w:rsidRPr="00644716">
              <w:rPr>
                <w:rStyle w:val="Hiperhivatkozs"/>
                <w:noProof/>
              </w:rPr>
              <w:t>2.6.1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A-01 – Áruház oldal betöltődik, termékek megjelennek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43266" w14:textId="6141D0DE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8" w:history="1">
            <w:r w:rsidRPr="00644716">
              <w:rPr>
                <w:rStyle w:val="Hiperhivatkozs"/>
                <w:noProof/>
              </w:rPr>
              <w:t>2.6.2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A-02 – Keresőmező szöveg alapján szűr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E70DB" w14:textId="793444B0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69" w:history="1">
            <w:r w:rsidRPr="00644716">
              <w:rPr>
                <w:rStyle w:val="Hiperhivatkozs"/>
                <w:noProof/>
              </w:rPr>
              <w:t>2.6.3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A-03 – Nem létező keresésre nincs találat üzenet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C80DC" w14:textId="4B64EBB1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0" w:history="1">
            <w:r w:rsidRPr="00644716">
              <w:rPr>
                <w:rStyle w:val="Hiperhivatkozs"/>
                <w:noProof/>
              </w:rPr>
              <w:t>2.6.4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A-04 – Kosárba gomb megnyomása megnyitja a modalt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86923" w14:textId="59B4B5BD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1" w:history="1">
            <w:r w:rsidRPr="00644716">
              <w:rPr>
                <w:rStyle w:val="Hiperhivatkozs"/>
                <w:noProof/>
              </w:rPr>
              <w:t>2.6.5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A-05 – Ár szűrő szűri a termékeket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A64F2A" w14:textId="7CEBAD75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2" w:history="1">
            <w:r w:rsidRPr="00644716">
              <w:rPr>
                <w:rStyle w:val="Hiperhivatkozs"/>
                <w:noProof/>
              </w:rPr>
              <w:t>2.7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Kosár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7C3DE" w14:textId="225BC3B6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3" w:history="1">
            <w:r w:rsidRPr="00644716">
              <w:rPr>
                <w:rStyle w:val="Hiperhivatkozs"/>
                <w:noProof/>
              </w:rPr>
              <w:t>2.7.1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K-01 – Üres kosár üzenete megjelenik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1EBAC" w14:textId="222B74A5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4" w:history="1">
            <w:r w:rsidRPr="00644716">
              <w:rPr>
                <w:rStyle w:val="Hiperhivatkozs"/>
                <w:noProof/>
              </w:rPr>
              <w:t>2.7.2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K-02 – Termék hozzáadása megjelenik a kosárban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FF07" w14:textId="7E09A07C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5" w:history="1">
            <w:r w:rsidRPr="00644716">
              <w:rPr>
                <w:rStyle w:val="Hiperhivatkozs"/>
                <w:noProof/>
              </w:rPr>
              <w:t>2.7.3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K-03 – Termék eltávolítása a kosárból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66558" w14:textId="13C14801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6" w:history="1">
            <w:r w:rsidRPr="00644716">
              <w:rPr>
                <w:rStyle w:val="Hiperhivatkozs"/>
                <w:noProof/>
              </w:rPr>
              <w:t>2.7.4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K-04 – Végösszeg Ft feliratot tartalmaz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AA47A" w14:textId="447E80B3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7" w:history="1">
            <w:r w:rsidRPr="00644716">
              <w:rPr>
                <w:rStyle w:val="Hiperhivatkozs"/>
                <w:noProof/>
              </w:rPr>
              <w:t>2.7.5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K-05 – Checkout validálja az üres szállítási adatokat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CF69" w14:textId="079BD634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8" w:history="1">
            <w:r w:rsidRPr="00644716">
              <w:rPr>
                <w:rStyle w:val="Hiperhivatkozs"/>
                <w:noProof/>
              </w:rPr>
              <w:t>2.7.6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K-06 – Érvénytelen irányítószám hibaüzenetet mutat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5C8FC" w14:textId="2DD025DB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79" w:history="1">
            <w:r w:rsidRPr="00644716">
              <w:rPr>
                <w:rStyle w:val="Hiperhivatkozs"/>
                <w:noProof/>
              </w:rPr>
              <w:t>2.8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C3D39" w14:textId="7D4CBAD5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0" w:history="1">
            <w:r w:rsidRPr="00644716">
              <w:rPr>
                <w:rStyle w:val="Hiperhivatkozs"/>
                <w:noProof/>
              </w:rPr>
              <w:t>2.8.1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F-01 – Fizetési oldal betöltődik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566BC" w14:textId="727A9840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1" w:history="1">
            <w:r w:rsidRPr="00644716">
              <w:rPr>
                <w:rStyle w:val="Hiperhivatkozs"/>
                <w:noProof/>
              </w:rPr>
              <w:t>2.8.2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F-02 – Üres form elküldésekor hibaüzenet jelenik meg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30886" w14:textId="17A6D8CB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2" w:history="1">
            <w:r w:rsidRPr="00644716">
              <w:rPr>
                <w:rStyle w:val="Hiperhivatkozs"/>
                <w:noProof/>
              </w:rPr>
              <w:t>2.8.3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F-03 – Kártya szám formázás szóközöket illeszt 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C870" w14:textId="475B5CAE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3" w:history="1">
            <w:r w:rsidRPr="00644716">
              <w:rPr>
                <w:rStyle w:val="Hiperhivatkozs"/>
                <w:noProof/>
              </w:rPr>
              <w:t>2.8.4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F-04 – CVV mező csak számokat fogad 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8164D" w14:textId="5F4CBF45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4" w:history="1">
            <w:r w:rsidRPr="00644716">
              <w:rPr>
                <w:rStyle w:val="Hiperhivatkozs"/>
                <w:noProof/>
              </w:rPr>
              <w:t>2.8.5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F-05 – Visa kártya ikon megjelenik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68DB" w14:textId="62AA69D0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5" w:history="1">
            <w:r w:rsidRPr="00644716">
              <w:rPr>
                <w:rStyle w:val="Hiperhivatkozs"/>
                <w:noProof/>
              </w:rPr>
              <w:t>2.8.6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F-06 – Helyes kártyaadatokkal sikeres fizetés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6E14" w14:textId="21ADBD25" w:rsidR="003216AC" w:rsidRDefault="003216AC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6" w:history="1">
            <w:r w:rsidRPr="00644716">
              <w:rPr>
                <w:rStyle w:val="Hiperhivatkozs"/>
                <w:noProof/>
              </w:rPr>
              <w:t>2.9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Blog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ECAE9" w14:textId="5F3BF0F0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7" w:history="1">
            <w:r w:rsidRPr="00644716">
              <w:rPr>
                <w:rStyle w:val="Hiperhivatkozs"/>
                <w:noProof/>
              </w:rPr>
              <w:t>2.9.1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B-01 – Blog oldal betöltődik és kártyák láthatók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17B9" w14:textId="536AE00E" w:rsidR="003216AC" w:rsidRDefault="003216AC">
          <w:pPr>
            <w:pStyle w:val="TJ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3072688" w:history="1">
            <w:r w:rsidRPr="00644716">
              <w:rPr>
                <w:rStyle w:val="Hiperhivatkozs"/>
                <w:noProof/>
              </w:rPr>
              <w:t>2.9.2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644716">
              <w:rPr>
                <w:rStyle w:val="Hiperhivatkozs"/>
                <w:noProof/>
              </w:rPr>
              <w:t>B-02 – Nem létező keresés üres állapotot mutat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_Toc223072688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09B7E" w14:textId="6CD9EE32" w:rsidR="0084473A" w:rsidRPr="0084473A" w:rsidRDefault="0084473A" w:rsidP="0084473A">
          <w:r>
            <w:rPr>
              <w:b/>
              <w:bCs/>
            </w:rPr>
            <w:fldChar w:fldCharType="end"/>
          </w:r>
        </w:p>
      </w:sdtContent>
    </w:sdt>
    <w:p w14:paraId="7F822D31" w14:textId="04606142" w:rsidR="0038174B" w:rsidRDefault="0038174B" w:rsidP="0038174B">
      <w:pPr>
        <w:pStyle w:val="Stlus1"/>
      </w:pPr>
      <w:bookmarkStart w:id="0" w:name="_Toc223072651"/>
      <w:r>
        <w:lastRenderedPageBreak/>
        <w:t>Backend tesztek</w:t>
      </w:r>
      <w:bookmarkEnd w:id="0"/>
    </w:p>
    <w:p w14:paraId="007FD3DB" w14:textId="57D79656" w:rsidR="00ED7FCA" w:rsidRDefault="00ED7FCA" w:rsidP="00ED7FCA">
      <w:pPr>
        <w:pStyle w:val="Stlus2"/>
      </w:pPr>
      <w:bookmarkStart w:id="1" w:name="_Toc223072652"/>
      <w:r>
        <w:t>Összefoglaló</w:t>
      </w:r>
      <w:bookmarkEnd w:id="1"/>
    </w:p>
    <w:p w14:paraId="04AF50AA" w14:textId="232A4DAD" w:rsidR="00ED7FCA" w:rsidRDefault="00ED7FCA" w:rsidP="00ED7FCA">
      <w:r>
        <w:t xml:space="preserve">A projektünk backend tesztelését Postman alkalmazással végeztük, ahol egy külön környezetet hoztunk létre a teszteléshez, így változók segítségével egyszerűbben és hatékonyabban tudtunk tesztelni. </w:t>
      </w:r>
      <w:r w:rsidR="002A6A90">
        <w:t xml:space="preserve">A tesztben összesen </w:t>
      </w:r>
      <w:r w:rsidR="003D6872">
        <w:t>42</w:t>
      </w:r>
      <w:r w:rsidR="002A6A90">
        <w:t xml:space="preserve"> lekérdezést teszteltünk, ezekből </w:t>
      </w:r>
      <w:r w:rsidR="003D6872">
        <w:t xml:space="preserve">a legfontosabb </w:t>
      </w:r>
      <w:r w:rsidR="002A6A90">
        <w:t>17-et dokumentáltunk le</w:t>
      </w:r>
      <w:r w:rsidR="003D6872">
        <w:t>. Ezen tesztek célja az volt, hogy leellenőrizzük a következőket: működő bejelentkezés és regisztráció, ehhez kapcsolódóan működő kijelentkezés; a felhasználó által elvégezhető műveletek helyesen kerülnek</w:t>
      </w:r>
      <w:r w:rsidR="00745959">
        <w:t>-</w:t>
      </w:r>
      <w:r w:rsidR="003D6872">
        <w:t>e lekérdezésre, az adatok amiket a felhasználó feltölt elküldésre kerül; vendégként illetve bejelentkezett felhasználóként is helyesen működik</w:t>
      </w:r>
      <w:r w:rsidR="00745959">
        <w:t>-</w:t>
      </w:r>
      <w:r w:rsidR="003D6872">
        <w:t>e a rendelés, minden adat megfelelően megy át; illetve hogy az adminisztrátor is tud</w:t>
      </w:r>
      <w:r w:rsidR="00745959">
        <w:t>-</w:t>
      </w:r>
      <w:r w:rsidR="003D6872">
        <w:t>e megfelelően intézkedni a hatáskörében megadottak szerint.</w:t>
      </w:r>
    </w:p>
    <w:p w14:paraId="69F87AD2" w14:textId="1261A65F" w:rsidR="00AB043D" w:rsidRDefault="00AB043D" w:rsidP="00ED7FCA">
      <w:r>
        <w:t xml:space="preserve">A táblázat tartalmazza, hogy a teszt a felsoroltak közül melyik csoportba tartozik, pontosan milyen tesztet végeztünk, milyen metódust milyen elérési úton használtunk (ezek mindig </w:t>
      </w:r>
      <w:hyperlink r:id="rId9" w:history="1">
        <w:r w:rsidRPr="00AC653C">
          <w:rPr>
            <w:rStyle w:val="Hiperhivatkozs"/>
          </w:rPr>
          <w:t>http://localhost:8000/api</w:t>
        </w:r>
      </w:hyperlink>
      <w:r>
        <w:t xml:space="preserve"> címmel kezdődnek), milyen adatot küldtünk el a tesztnek, és végül milyen eredményt kaptunk vissza.</w:t>
      </w:r>
      <w:r w:rsidR="00745959">
        <w:t xml:space="preserve"> Emellett a Postmanben </w:t>
      </w:r>
      <w:proofErr w:type="spellStart"/>
      <w:r w:rsidR="00745959">
        <w:t>Bearer</w:t>
      </w:r>
      <w:proofErr w:type="spellEnd"/>
      <w:r w:rsidR="00745959">
        <w:t xml:space="preserve"> </w:t>
      </w:r>
      <w:proofErr w:type="spellStart"/>
      <w:r w:rsidR="00745959">
        <w:t>tokent</w:t>
      </w:r>
      <w:proofErr w:type="spellEnd"/>
      <w:r w:rsidR="00745959">
        <w:t xml:space="preserve"> használunk azon tesztek futtatására, ahol a felhasználó azonosítására van szükség.</w:t>
      </w:r>
    </w:p>
    <w:p w14:paraId="3400575B" w14:textId="09AA2FD2" w:rsidR="003D6872" w:rsidRDefault="003D6872" w:rsidP="00ED7FCA">
      <w:r>
        <w:t>Ezen tesztek az alábbi táblázatban láthatók:</w:t>
      </w:r>
    </w:p>
    <w:p w14:paraId="6EEA91DF" w14:textId="365C29DB" w:rsidR="00ED7FCA" w:rsidRPr="00ED7FCA" w:rsidRDefault="00ED7FCA" w:rsidP="00ED7FCA">
      <w:pPr>
        <w:pStyle w:val="Stlus2"/>
      </w:pPr>
      <w:bookmarkStart w:id="2" w:name="_Toc223072653"/>
      <w:r>
        <w:t>Tesztesetek</w:t>
      </w:r>
      <w:bookmarkEnd w:id="2"/>
    </w:p>
    <w:tbl>
      <w:tblPr>
        <w:tblStyle w:val="Tblzatrcsos1vilgos2jellszn"/>
        <w:tblW w:w="10180" w:type="dxa"/>
        <w:jc w:val="center"/>
        <w:tblBorders>
          <w:top w:val="single" w:sz="4" w:space="0" w:color="A64C0E"/>
          <w:left w:val="single" w:sz="4" w:space="0" w:color="A64C0E"/>
          <w:bottom w:val="single" w:sz="4" w:space="0" w:color="A64C0E"/>
          <w:right w:val="single" w:sz="4" w:space="0" w:color="A64C0E"/>
          <w:insideH w:val="single" w:sz="4" w:space="0" w:color="A64C0E"/>
          <w:insideV w:val="single" w:sz="4" w:space="0" w:color="A64C0E"/>
        </w:tblBorders>
        <w:tblLook w:val="04A0" w:firstRow="1" w:lastRow="0" w:firstColumn="1" w:lastColumn="0" w:noHBand="0" w:noVBand="1"/>
      </w:tblPr>
      <w:tblGrid>
        <w:gridCol w:w="1935"/>
        <w:gridCol w:w="1848"/>
        <w:gridCol w:w="1978"/>
        <w:gridCol w:w="2809"/>
        <w:gridCol w:w="1837"/>
      </w:tblGrid>
      <w:tr w:rsidR="002A6A90" w14:paraId="550D1290" w14:textId="77777777" w:rsidTr="003D6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3B3924CF" w14:textId="7EE54349" w:rsidR="002A6A90" w:rsidRDefault="002A6A90" w:rsidP="002A6A90">
            <w:pPr>
              <w:jc w:val="center"/>
            </w:pPr>
            <w:r>
              <w:t>Teszt csoportja</w:t>
            </w:r>
            <w:r w:rsidR="00745959">
              <w:t>, leírás</w:t>
            </w:r>
          </w:p>
        </w:tc>
        <w:tc>
          <w:tcPr>
            <w:tcW w:w="1950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3D58B07F" w14:textId="51D032C9" w:rsidR="002A6A90" w:rsidRDefault="002A6A90" w:rsidP="002A6A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Teszt neve</w:t>
            </w:r>
          </w:p>
        </w:tc>
        <w:tc>
          <w:tcPr>
            <w:tcW w:w="1978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0E77DE0B" w14:textId="09BA2A7C" w:rsidR="002A6A90" w:rsidRDefault="002A6A90" w:rsidP="002A6A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Metódus</w:t>
            </w:r>
          </w:p>
        </w:tc>
        <w:tc>
          <w:tcPr>
            <w:tcW w:w="3357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278E17AD" w14:textId="4456D323" w:rsidR="002A6A90" w:rsidRDefault="002A6A90" w:rsidP="002A6A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Body - JSON</w:t>
            </w:r>
          </w:p>
        </w:tc>
        <w:tc>
          <w:tcPr>
            <w:tcW w:w="2071" w:type="dxa"/>
            <w:tcBorders>
              <w:top w:val="single" w:sz="6" w:space="0" w:color="A64C0E"/>
              <w:left w:val="single" w:sz="6" w:space="0" w:color="A64C0E"/>
              <w:bottom w:val="single" w:sz="12" w:space="0" w:color="A64C0E"/>
              <w:right w:val="single" w:sz="6" w:space="0" w:color="A64C0E"/>
            </w:tcBorders>
            <w:shd w:val="clear" w:color="auto" w:fill="F4B083" w:themeFill="accent2" w:themeFillTint="99"/>
          </w:tcPr>
          <w:p w14:paraId="112F0CDC" w14:textId="593A37FE" w:rsidR="002A6A90" w:rsidRDefault="002A6A90" w:rsidP="002A6A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Eredmény</w:t>
            </w:r>
          </w:p>
        </w:tc>
      </w:tr>
      <w:tr w:rsidR="002A6A90" w14:paraId="41851C66" w14:textId="77777777" w:rsidTr="003D6872">
        <w:trPr>
          <w:trHeight w:val="117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 w:val="restart"/>
            <w:tcBorders>
              <w:top w:val="single" w:sz="12" w:space="0" w:color="A64C0E"/>
            </w:tcBorders>
            <w:shd w:val="clear" w:color="auto" w:fill="F7CAAC" w:themeFill="accent2" w:themeFillTint="66"/>
            <w:vAlign w:val="center"/>
          </w:tcPr>
          <w:p w14:paraId="26BA774F" w14:textId="77777777" w:rsidR="002A6A90" w:rsidRDefault="002A6A90" w:rsidP="002A6A90">
            <w:pPr>
              <w:jc w:val="left"/>
              <w:rPr>
                <w:b w:val="0"/>
                <w:bCs w:val="0"/>
              </w:rPr>
            </w:pPr>
            <w:r>
              <w:t>Bejelentkezés/</w:t>
            </w:r>
          </w:p>
          <w:p w14:paraId="4C386CDD" w14:textId="77777777" w:rsidR="00745959" w:rsidRDefault="002A6A90" w:rsidP="002A6A90">
            <w:pPr>
              <w:jc w:val="left"/>
              <w:rPr>
                <w:b w:val="0"/>
                <w:bCs w:val="0"/>
              </w:rPr>
            </w:pPr>
            <w:r>
              <w:t>Regisztráció</w:t>
            </w:r>
            <w:r w:rsidR="00745959">
              <w:t xml:space="preserve"> </w:t>
            </w:r>
          </w:p>
          <w:p w14:paraId="637AABD4" w14:textId="77777777" w:rsidR="00745959" w:rsidRDefault="00745959" w:rsidP="002A6A90">
            <w:pPr>
              <w:jc w:val="left"/>
              <w:rPr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 xml:space="preserve">– </w:t>
            </w:r>
          </w:p>
          <w:p w14:paraId="05B818C5" w14:textId="4C2E8262" w:rsidR="002A6A90" w:rsidRPr="00745959" w:rsidRDefault="00745959" w:rsidP="002A6A90">
            <w:pPr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>Itt ellenőrizzük hogy a mentett felhasználó be tud-e lépni, az újonnan jött felhasználó tud-e regisztrálni, és a felhasználók ki tudnak e lépni. Emellett ezeket teszteltük hibás adatokkal is.</w:t>
            </w:r>
          </w:p>
        </w:tc>
        <w:tc>
          <w:tcPr>
            <w:tcW w:w="1950" w:type="dxa"/>
            <w:tcBorders>
              <w:top w:val="single" w:sz="12" w:space="0" w:color="A64C0E"/>
            </w:tcBorders>
            <w:vAlign w:val="center"/>
          </w:tcPr>
          <w:p w14:paraId="2DFD2D18" w14:textId="1A45E03C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 bejelentkezés</w:t>
            </w:r>
          </w:p>
        </w:tc>
        <w:tc>
          <w:tcPr>
            <w:tcW w:w="1978" w:type="dxa"/>
            <w:tcBorders>
              <w:top w:val="single" w:sz="12" w:space="0" w:color="A64C0E"/>
            </w:tcBorders>
            <w:vAlign w:val="center"/>
          </w:tcPr>
          <w:p w14:paraId="64B7B96C" w14:textId="05271F2C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/login</w:t>
            </w:r>
          </w:p>
        </w:tc>
        <w:tc>
          <w:tcPr>
            <w:tcW w:w="3357" w:type="dxa"/>
            <w:tcBorders>
              <w:top w:val="single" w:sz="12" w:space="0" w:color="A64C0E"/>
            </w:tcBorders>
            <w:vAlign w:val="center"/>
          </w:tcPr>
          <w:p w14:paraId="62B574D5" w14:textId="77777777" w:rsidR="002A6A90" w:rsidRPr="0038174B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>{</w:t>
            </w:r>
          </w:p>
          <w:p w14:paraId="664FF5BB" w14:textId="560EF718" w:rsidR="002A6A90" w:rsidRPr="0038174B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hu-HU"/>
              </w:rPr>
              <w:t>"email"</w:t>
            </w: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 xml:space="preserve">: </w:t>
            </w:r>
            <w:r w:rsidRPr="0038174B"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"test@example.com"</w:t>
            </w: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>,</w:t>
            </w:r>
          </w:p>
          <w:p w14:paraId="2492E56C" w14:textId="6252E5EA" w:rsidR="002A6A90" w:rsidRPr="0038174B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eastAsia="hu-HU"/>
              </w:rPr>
              <w:t>"password"</w:t>
            </w: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 xml:space="preserve">: </w:t>
            </w:r>
            <w:r w:rsidRPr="0038174B"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Jelszó</w:t>
            </w:r>
            <w:r w:rsidRPr="0038174B"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eastAsia="hu-HU"/>
              </w:rPr>
              <w:t>12345678."</w:t>
            </w:r>
          </w:p>
          <w:p w14:paraId="77515DEA" w14:textId="65C486CE" w:rsidR="002A6A90" w:rsidRPr="0038174B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eastAsia="hu-HU"/>
              </w:rPr>
            </w:pPr>
            <w:r w:rsidRPr="0038174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hu-HU"/>
              </w:rPr>
              <w:t>}</w:t>
            </w:r>
          </w:p>
        </w:tc>
        <w:tc>
          <w:tcPr>
            <w:tcW w:w="2071" w:type="dxa"/>
            <w:tcBorders>
              <w:top w:val="single" w:sz="12" w:space="0" w:color="A64C0E"/>
            </w:tcBorders>
            <w:vAlign w:val="center"/>
          </w:tcPr>
          <w:p w14:paraId="078CD99D" w14:textId="7991C45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2A6A90" w14:paraId="19435B39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0CD627E8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718DF274" w14:textId="029AEF2C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Sikertelen bejelentkezés</w:t>
            </w:r>
          </w:p>
        </w:tc>
        <w:tc>
          <w:tcPr>
            <w:tcW w:w="1978" w:type="dxa"/>
            <w:vAlign w:val="center"/>
          </w:tcPr>
          <w:p w14:paraId="6D9B4BAB" w14:textId="5EF0DE9D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/login</w:t>
            </w:r>
          </w:p>
        </w:tc>
        <w:tc>
          <w:tcPr>
            <w:tcW w:w="3357" w:type="dxa"/>
            <w:vAlign w:val="center"/>
          </w:tcPr>
          <w:p w14:paraId="7DC967BD" w14:textId="77777777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29DC907" w14:textId="2A62F9D8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"test@example.com"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A35E5AF" w14:textId="32179914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"password"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"jelszo"</w:t>
            </w:r>
          </w:p>
          <w:p w14:paraId="79B2BEF4" w14:textId="5D8DF7A9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6EDF5559" w14:textId="77777777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08DA216F" w14:textId="3B6B40AC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Hibás adatok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</w:p>
          <w:p w14:paraId="59547CC4" w14:textId="34A9204E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sz w:val="24"/>
                <w:szCs w:val="20"/>
              </w:rPr>
              <w:t xml:space="preserve"> – 401 - </w:t>
            </w:r>
            <w:proofErr w:type="spellStart"/>
            <w:r>
              <w:rPr>
                <w:sz w:val="24"/>
                <w:szCs w:val="20"/>
              </w:rPr>
              <w:t>Unathorized</w:t>
            </w:r>
            <w:proofErr w:type="spellEnd"/>
          </w:p>
        </w:tc>
      </w:tr>
      <w:tr w:rsidR="002A6A90" w14:paraId="160E507F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4D21CABD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480F6263" w14:textId="0EC59640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Sikeres regisztráció</w:t>
            </w:r>
          </w:p>
        </w:tc>
        <w:tc>
          <w:tcPr>
            <w:tcW w:w="1978" w:type="dxa"/>
            <w:vAlign w:val="center"/>
          </w:tcPr>
          <w:p w14:paraId="113E5126" w14:textId="5F53296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357" w:type="dxa"/>
            <w:vAlign w:val="center"/>
          </w:tcPr>
          <w:p w14:paraId="5070EB06" w14:textId="77777777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16F513EF" w14:textId="59E70DD7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name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 xml:space="preserve">"Példa 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Regsiztráció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30A67A1" w14:textId="70267B51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"pelda@example.com"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13660FB" w14:textId="724B3BDD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"password"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"Jelszo12345."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E3360B1" w14:textId="7900EB48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password_confirmation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"Jelszo12345."</w:t>
            </w:r>
          </w:p>
          <w:p w14:paraId="1EBBE8D6" w14:textId="102EC31F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lastRenderedPageBreak/>
              <w:t>}</w:t>
            </w:r>
          </w:p>
        </w:tc>
        <w:tc>
          <w:tcPr>
            <w:tcW w:w="2071" w:type="dxa"/>
            <w:vAlign w:val="center"/>
          </w:tcPr>
          <w:p w14:paraId="29E01EE7" w14:textId="742E90CD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42AAF72B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4EF732AC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3E32E40A" w14:textId="246B99C7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Sikertelen regisztráció</w:t>
            </w:r>
          </w:p>
        </w:tc>
        <w:tc>
          <w:tcPr>
            <w:tcW w:w="1978" w:type="dxa"/>
            <w:vAlign w:val="center"/>
          </w:tcPr>
          <w:p w14:paraId="41632D8C" w14:textId="10BFD9F1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register</w:t>
            </w:r>
            <w:proofErr w:type="spellEnd"/>
          </w:p>
        </w:tc>
        <w:tc>
          <w:tcPr>
            <w:tcW w:w="3357" w:type="dxa"/>
            <w:vAlign w:val="center"/>
          </w:tcPr>
          <w:p w14:paraId="524EA9B5" w14:textId="77777777" w:rsidR="002A6A90" w:rsidRPr="009B65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2ED1639D" w14:textId="1D005881" w:rsidR="002A6A90" w:rsidRPr="009B65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name</w:t>
            </w:r>
            <w:proofErr w:type="spellEnd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Példa Helytelen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1E7563A" w14:textId="7C3E9BB2" w:rsidR="002A6A90" w:rsidRPr="009B65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"email"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helytelen@example</w:t>
            </w:r>
            <w:proofErr w:type="spellEnd"/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12E3C0E5" w14:textId="11C0F50B" w:rsidR="002A6A90" w:rsidRPr="009B65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"password"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jelszó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66BD227" w14:textId="1D27DB15" w:rsidR="002A6A90" w:rsidRPr="009B65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password_confirmation</w:t>
            </w:r>
            <w:proofErr w:type="spellEnd"/>
            <w:r w:rsidRPr="009B65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jelszó.</w:t>
            </w:r>
            <w:r w:rsidRPr="009B65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</w:p>
          <w:p w14:paraId="14D72C81" w14:textId="33C6278B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9B65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4845E6E3" w14:textId="77777777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CB77A17" w14:textId="77777777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Hibás adatok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</w:p>
          <w:p w14:paraId="1DD2FFC5" w14:textId="0959F8EF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sz w:val="24"/>
                <w:szCs w:val="20"/>
              </w:rPr>
              <w:t xml:space="preserve"> – 400 – </w:t>
            </w:r>
            <w:proofErr w:type="spellStart"/>
            <w:r>
              <w:rPr>
                <w:sz w:val="24"/>
                <w:szCs w:val="20"/>
              </w:rPr>
              <w:t>Bad</w:t>
            </w:r>
            <w:proofErr w:type="spellEnd"/>
            <w:r>
              <w:rPr>
                <w:sz w:val="24"/>
                <w:szCs w:val="20"/>
              </w:rPr>
              <w:t xml:space="preserve"> </w:t>
            </w:r>
            <w:proofErr w:type="spellStart"/>
            <w:r>
              <w:rPr>
                <w:sz w:val="24"/>
                <w:szCs w:val="20"/>
              </w:rPr>
              <w:t>request</w:t>
            </w:r>
            <w:proofErr w:type="spellEnd"/>
          </w:p>
        </w:tc>
      </w:tr>
      <w:tr w:rsidR="002A6A90" w14:paraId="4A365B52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0054F5AD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33D8F4DA" w14:textId="7C5FBFFB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Kijelentkezés</w:t>
            </w:r>
          </w:p>
        </w:tc>
        <w:tc>
          <w:tcPr>
            <w:tcW w:w="1978" w:type="dxa"/>
            <w:vAlign w:val="center"/>
          </w:tcPr>
          <w:p w14:paraId="25362CEF" w14:textId="6CE53DDB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/logout</w:t>
            </w:r>
          </w:p>
        </w:tc>
        <w:tc>
          <w:tcPr>
            <w:tcW w:w="3357" w:type="dxa"/>
            <w:vAlign w:val="center"/>
          </w:tcPr>
          <w:p w14:paraId="2A668938" w14:textId="40B89BF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71" w:type="dxa"/>
            <w:vAlign w:val="center"/>
          </w:tcPr>
          <w:p w14:paraId="17D62562" w14:textId="77777777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0D64F174" w14:textId="00728AF4" w:rsidR="002A6A90" w:rsidRPr="008E5A82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8E5A8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8E5A8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"Kijelentkezve"</w:t>
            </w:r>
          </w:p>
          <w:p w14:paraId="3AAAEC41" w14:textId="5F8E55F0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8E5A8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– 200 - OK</w:t>
            </w:r>
          </w:p>
        </w:tc>
      </w:tr>
      <w:tr w:rsidR="002A6A90" w14:paraId="55BCB871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 w:val="restart"/>
            <w:shd w:val="clear" w:color="auto" w:fill="F7CAAC" w:themeFill="accent2" w:themeFillTint="66"/>
            <w:vAlign w:val="center"/>
          </w:tcPr>
          <w:p w14:paraId="154FB9E9" w14:textId="77777777" w:rsidR="00745959" w:rsidRDefault="002A6A90" w:rsidP="002A6A90">
            <w:pPr>
              <w:jc w:val="left"/>
              <w:rPr>
                <w:b w:val="0"/>
                <w:bCs w:val="0"/>
              </w:rPr>
            </w:pPr>
            <w:r>
              <w:t>Felhasználó által végezhető műveletek</w:t>
            </w:r>
            <w:r w:rsidR="00745959">
              <w:t xml:space="preserve"> </w:t>
            </w:r>
          </w:p>
          <w:p w14:paraId="29D42B63" w14:textId="77777777" w:rsidR="00745959" w:rsidRDefault="00745959" w:rsidP="002A6A90">
            <w:pPr>
              <w:jc w:val="left"/>
              <w:rPr>
                <w:b w:val="0"/>
                <w:bCs w:val="0"/>
              </w:rPr>
            </w:pPr>
            <w:r>
              <w:t>-</w:t>
            </w:r>
          </w:p>
          <w:p w14:paraId="7962CB3D" w14:textId="775D508C" w:rsidR="002A6A90" w:rsidRPr="00745959" w:rsidRDefault="00745959" w:rsidP="002A6A90">
            <w:pPr>
              <w:jc w:val="left"/>
              <w:rPr>
                <w:b w:val="0"/>
                <w:bCs w:val="0"/>
                <w:sz w:val="24"/>
                <w:szCs w:val="18"/>
              </w:rPr>
            </w:pPr>
            <w:r>
              <w:rPr>
                <w:b w:val="0"/>
                <w:bCs w:val="0"/>
                <w:sz w:val="24"/>
                <w:szCs w:val="20"/>
              </w:rPr>
              <w:t>Teszteljük, hogy a felhasználó profilján csak a saját posztjai jelennek e meg</w:t>
            </w:r>
            <w:r>
              <w:rPr>
                <w:b w:val="0"/>
                <w:bCs w:val="0"/>
                <w:sz w:val="24"/>
                <w:szCs w:val="18"/>
              </w:rPr>
              <w:t>, tud-e helyesen posztot feltölteni, illetve kommentelni, és utána a saját kommentjét törölni.</w:t>
            </w:r>
          </w:p>
        </w:tc>
        <w:tc>
          <w:tcPr>
            <w:tcW w:w="1950" w:type="dxa"/>
            <w:vAlign w:val="center"/>
          </w:tcPr>
          <w:p w14:paraId="225A2D3C" w14:textId="56619A21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Felhasználó posztjai</w:t>
            </w:r>
          </w:p>
        </w:tc>
        <w:tc>
          <w:tcPr>
            <w:tcW w:w="1978" w:type="dxa"/>
            <w:vAlign w:val="center"/>
          </w:tcPr>
          <w:p w14:paraId="78862578" w14:textId="0939B83F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- /</w:t>
            </w:r>
            <w:proofErr w:type="spellStart"/>
            <w:r>
              <w:t>user</w:t>
            </w:r>
            <w:proofErr w:type="spellEnd"/>
            <w:r>
              <w:t>/</w:t>
            </w:r>
            <w:proofErr w:type="spellStart"/>
            <w:r>
              <w:t>posts</w:t>
            </w:r>
            <w:proofErr w:type="spellEnd"/>
          </w:p>
        </w:tc>
        <w:tc>
          <w:tcPr>
            <w:tcW w:w="3357" w:type="dxa"/>
            <w:vAlign w:val="center"/>
          </w:tcPr>
          <w:p w14:paraId="4D586228" w14:textId="10EE4BBF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71" w:type="dxa"/>
            <w:vAlign w:val="center"/>
          </w:tcPr>
          <w:p w14:paraId="52BA7238" w14:textId="0390564E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2A6A90" w14:paraId="6626E336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6D110DFF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43FCA8AF" w14:textId="5E1BD6EC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Komment hozzáadása</w:t>
            </w:r>
          </w:p>
        </w:tc>
        <w:tc>
          <w:tcPr>
            <w:tcW w:w="1978" w:type="dxa"/>
            <w:vAlign w:val="center"/>
          </w:tcPr>
          <w:p w14:paraId="585973C3" w14:textId="6133D01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/blog/{{id}}</w:t>
            </w:r>
          </w:p>
          <w:p w14:paraId="4EE00F0D" w14:textId="7CDA28B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comments</w:t>
            </w:r>
            <w:proofErr w:type="spellEnd"/>
          </w:p>
        </w:tc>
        <w:tc>
          <w:tcPr>
            <w:tcW w:w="3357" w:type="dxa"/>
            <w:vAlign w:val="center"/>
          </w:tcPr>
          <w:p w14:paraId="01945667" w14:textId="7777777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2C36730" w14:textId="57B789C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"komment"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"Ez egy teszt komment."</w:t>
            </w:r>
          </w:p>
          <w:p w14:paraId="04AE3886" w14:textId="00F1B5D6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2ABB1525" w14:textId="7773E61C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7AA7A285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02CABCA7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59F5DBA7" w14:textId="4252EFE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Komment törlése</w:t>
            </w:r>
          </w:p>
        </w:tc>
        <w:tc>
          <w:tcPr>
            <w:tcW w:w="1978" w:type="dxa"/>
            <w:vAlign w:val="center"/>
          </w:tcPr>
          <w:p w14:paraId="5FC0F36D" w14:textId="2C7DEF72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- /</w:t>
            </w:r>
            <w:proofErr w:type="spellStart"/>
            <w:r>
              <w:t>comments</w:t>
            </w:r>
            <w:proofErr w:type="spellEnd"/>
          </w:p>
          <w:p w14:paraId="47F884B6" w14:textId="500599A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/{{id}}</w:t>
            </w:r>
          </w:p>
        </w:tc>
        <w:tc>
          <w:tcPr>
            <w:tcW w:w="3357" w:type="dxa"/>
            <w:vAlign w:val="center"/>
          </w:tcPr>
          <w:p w14:paraId="24081B4D" w14:textId="01E5016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-</w:t>
            </w:r>
          </w:p>
        </w:tc>
        <w:tc>
          <w:tcPr>
            <w:tcW w:w="2071" w:type="dxa"/>
            <w:vAlign w:val="center"/>
          </w:tcPr>
          <w:p w14:paraId="4238D154" w14:textId="77777777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18C369F2" w14:textId="3AE602D1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Komment törölve</w:t>
            </w: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!"</w:t>
            </w:r>
          </w:p>
          <w:p w14:paraId="660C2300" w14:textId="17AC64A3" w:rsidR="002A6A90" w:rsidRPr="00ED7FC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– 200 - OK</w:t>
            </w:r>
          </w:p>
        </w:tc>
      </w:tr>
      <w:tr w:rsidR="002A6A90" w14:paraId="4D936B95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32AD3301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386DE04B" w14:textId="36B40193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Kép hozzáadása</w:t>
            </w:r>
          </w:p>
        </w:tc>
        <w:tc>
          <w:tcPr>
            <w:tcW w:w="1978" w:type="dxa"/>
            <w:vAlign w:val="center"/>
          </w:tcPr>
          <w:p w14:paraId="6A4275CF" w14:textId="1E9636DE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upload-images</w:t>
            </w:r>
            <w:proofErr w:type="spellEnd"/>
          </w:p>
        </w:tc>
        <w:tc>
          <w:tcPr>
            <w:tcW w:w="3357" w:type="dxa"/>
            <w:vAlign w:val="center"/>
          </w:tcPr>
          <w:p w14:paraId="1EB31912" w14:textId="21FF5566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formdata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 [{</w:t>
            </w:r>
          </w:p>
          <w:p w14:paraId="57D59025" w14:textId="44B17B7F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key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images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[]"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707B5A8" w14:textId="6C3EC509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"type"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"file"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6BFB260" w14:textId="77777777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uuid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"9becc218-d27c-40f8-804b-d223af91d198"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87D6728" w14:textId="77777777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src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"/C:/Users/User</w:t>
            </w:r>
          </w:p>
          <w:p w14:paraId="0BD01BDD" w14:textId="1ECF0EF4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/</w:t>
            </w:r>
            <w:proofErr w:type="spellStart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Downloads</w:t>
            </w:r>
            <w:proofErr w:type="spellEnd"/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/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kep.jpg</w:t>
            </w:r>
            <w:r w:rsidRPr="00ED7FC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</w:p>
          <w:p w14:paraId="12AE7ADE" w14:textId="3AF9D00D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ED7FC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}]</w:t>
            </w:r>
          </w:p>
        </w:tc>
        <w:tc>
          <w:tcPr>
            <w:tcW w:w="2071" w:type="dxa"/>
            <w:vAlign w:val="center"/>
          </w:tcPr>
          <w:p w14:paraId="4AAC4301" w14:textId="344A31A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32C751D4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44DED16D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33152B33" w14:textId="3D441105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Poszt hozzáadása</w:t>
            </w:r>
          </w:p>
        </w:tc>
        <w:tc>
          <w:tcPr>
            <w:tcW w:w="1978" w:type="dxa"/>
            <w:vAlign w:val="center"/>
          </w:tcPr>
          <w:p w14:paraId="4E270CE2" w14:textId="774DC2FB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posts</w:t>
            </w:r>
            <w:proofErr w:type="spellEnd"/>
          </w:p>
        </w:tc>
        <w:tc>
          <w:tcPr>
            <w:tcW w:w="3357" w:type="dxa"/>
            <w:vAlign w:val="center"/>
          </w:tcPr>
          <w:p w14:paraId="7D3E1309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516D4A36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title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"Tes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z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t Pos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z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t"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8C4E2E4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content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Szöveg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4412688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"status"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"közzétett"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2702A37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cimke_ids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 [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],</w:t>
            </w:r>
          </w:p>
          <w:p w14:paraId="14104EA8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"fo_kep_id"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</w:p>
          <w:p w14:paraId="4B260D46" w14:textId="50A6523B" w:rsidR="002A6A90" w:rsidRPr="00ED7FCA" w:rsidRDefault="002A6A90" w:rsidP="002A6A90">
            <w:pPr>
              <w:shd w:val="clear" w:color="auto" w:fill="FFFFFF"/>
              <w:spacing w:line="285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0DD801BC" w14:textId="17AD7B0D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1B11809F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13409E41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017F7545" w14:textId="398A8C9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Poszt módosítása</w:t>
            </w:r>
          </w:p>
        </w:tc>
        <w:tc>
          <w:tcPr>
            <w:tcW w:w="1978" w:type="dxa"/>
            <w:vAlign w:val="center"/>
          </w:tcPr>
          <w:p w14:paraId="12A17671" w14:textId="02EFC974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PUT – </w:t>
            </w:r>
          </w:p>
          <w:p w14:paraId="11C27C69" w14:textId="0EEF9A28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posts</w:t>
            </w:r>
            <w:proofErr w:type="spellEnd"/>
            <w:r>
              <w:t>/{{id}}</w:t>
            </w:r>
          </w:p>
        </w:tc>
        <w:tc>
          <w:tcPr>
            <w:tcW w:w="3357" w:type="dxa"/>
            <w:vAlign w:val="center"/>
          </w:tcPr>
          <w:p w14:paraId="6C90CFBD" w14:textId="7777777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0A7E7BE7" w14:textId="39FA6FD9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title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Frissített név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163F24F" w14:textId="36138833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content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Frissített tartalom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2538CAD" w14:textId="304A0D1D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"status"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"közzétett"</w:t>
            </w:r>
          </w:p>
          <w:p w14:paraId="6D2B7F4A" w14:textId="45C75C19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38BF3999" w14:textId="09738D27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200 - OK</w:t>
            </w:r>
          </w:p>
        </w:tc>
      </w:tr>
      <w:tr w:rsidR="002A6A90" w14:paraId="463F976A" w14:textId="77777777" w:rsidTr="0074595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 w:val="restart"/>
            <w:shd w:val="clear" w:color="auto" w:fill="F7CAAC" w:themeFill="accent2" w:themeFillTint="66"/>
            <w:vAlign w:val="center"/>
          </w:tcPr>
          <w:p w14:paraId="3B19FF0B" w14:textId="77777777" w:rsidR="00745959" w:rsidRDefault="002A6A90" w:rsidP="00745959">
            <w:pPr>
              <w:jc w:val="left"/>
              <w:rPr>
                <w:b w:val="0"/>
                <w:bCs w:val="0"/>
              </w:rPr>
            </w:pPr>
            <w:r>
              <w:t>Rendelés</w:t>
            </w:r>
          </w:p>
          <w:p w14:paraId="35FEE13A" w14:textId="77777777" w:rsidR="00745959" w:rsidRDefault="00745959" w:rsidP="00745959">
            <w:pPr>
              <w:jc w:val="left"/>
              <w:rPr>
                <w:b w:val="0"/>
                <w:bCs w:val="0"/>
              </w:rPr>
            </w:pPr>
            <w:r>
              <w:t>–</w:t>
            </w:r>
          </w:p>
          <w:p w14:paraId="7CD50E36" w14:textId="53BA7394" w:rsidR="00745959" w:rsidRPr="00745959" w:rsidRDefault="00745959" w:rsidP="00745959">
            <w:pPr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lastRenderedPageBreak/>
              <w:t>Itt megnézzük a rendelési funkciókat, azon belül is a termék kosárhoz adását, illetve a rendelés működését külön vendégként, külön pedig bejelentkezett felhasználóként</w:t>
            </w:r>
            <w:r w:rsidR="003216AC">
              <w:rPr>
                <w:b w:val="0"/>
                <w:bCs w:val="0"/>
                <w:sz w:val="24"/>
                <w:szCs w:val="20"/>
              </w:rPr>
              <w:t>.</w:t>
            </w:r>
          </w:p>
        </w:tc>
        <w:tc>
          <w:tcPr>
            <w:tcW w:w="1950" w:type="dxa"/>
            <w:vAlign w:val="center"/>
          </w:tcPr>
          <w:p w14:paraId="37F4558E" w14:textId="3103E0D5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Kosárhoz adás</w:t>
            </w:r>
          </w:p>
        </w:tc>
        <w:tc>
          <w:tcPr>
            <w:tcW w:w="1978" w:type="dxa"/>
            <w:vAlign w:val="center"/>
          </w:tcPr>
          <w:p w14:paraId="3382FF5B" w14:textId="39CB6636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kosar</w:t>
            </w:r>
            <w:proofErr w:type="spellEnd"/>
            <w:r>
              <w:t>/</w:t>
            </w:r>
            <w:proofErr w:type="spellStart"/>
            <w:r>
              <w:t>hozzaad</w:t>
            </w:r>
            <w:proofErr w:type="spellEnd"/>
          </w:p>
        </w:tc>
        <w:tc>
          <w:tcPr>
            <w:tcW w:w="3357" w:type="dxa"/>
            <w:vAlign w:val="center"/>
          </w:tcPr>
          <w:p w14:paraId="02280E4E" w14:textId="7777777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55B96714" w14:textId="7777777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4B45291" w14:textId="7777777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lastRenderedPageBreak/>
              <w:t xml:space="preserve">  </w:t>
            </w: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4D06F86" w14:textId="77777777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user_id</w:t>
            </w:r>
            <w:proofErr w:type="spellEnd"/>
            <w:r w:rsidRPr="003626B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3626BE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</w:p>
          <w:p w14:paraId="438B0692" w14:textId="07978D3B" w:rsidR="002A6A90" w:rsidRPr="003626BE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3626B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4787F7F0" w14:textId="596987BF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200 - OK</w:t>
            </w:r>
          </w:p>
        </w:tc>
      </w:tr>
      <w:tr w:rsidR="002A6A90" w14:paraId="2C42F465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5400217C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2573C062" w14:textId="148F2EB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Rendelés vendégként</w:t>
            </w:r>
          </w:p>
        </w:tc>
        <w:tc>
          <w:tcPr>
            <w:tcW w:w="1978" w:type="dxa"/>
            <w:vAlign w:val="center"/>
          </w:tcPr>
          <w:p w14:paraId="64A83E33" w14:textId="2FFFFA04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rendeles</w:t>
            </w:r>
            <w:proofErr w:type="spellEnd"/>
          </w:p>
        </w:tc>
        <w:tc>
          <w:tcPr>
            <w:tcW w:w="3357" w:type="dxa"/>
            <w:vAlign w:val="center"/>
          </w:tcPr>
          <w:p w14:paraId="0B8E09F6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7D0EF8C4" w14:textId="06AA6FEC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termekek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:{</w:t>
            </w:r>
          </w:p>
          <w:p w14:paraId="426A83EB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B53AD02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420E904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"szin_id"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hu-HU"/>
              </w:rPr>
              <w:t>null</w:t>
            </w:r>
          </w:p>
          <w:p w14:paraId="69CFC1A1" w14:textId="23178579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}</w:t>
            </w:r>
          </w:p>
          <w:p w14:paraId="25671920" w14:textId="345FB35C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7F3B97FE" w14:textId="637C5898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34CD6B58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4AB55D06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05E00F82" w14:textId="24116751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Rendelés felhasználóként</w:t>
            </w:r>
          </w:p>
        </w:tc>
        <w:tc>
          <w:tcPr>
            <w:tcW w:w="1978" w:type="dxa"/>
            <w:vAlign w:val="center"/>
          </w:tcPr>
          <w:p w14:paraId="7FBF9E7A" w14:textId="1F46C3AC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rendeles</w:t>
            </w:r>
            <w:proofErr w:type="spellEnd"/>
          </w:p>
        </w:tc>
        <w:tc>
          <w:tcPr>
            <w:tcW w:w="3357" w:type="dxa"/>
            <w:vAlign w:val="center"/>
          </w:tcPr>
          <w:p w14:paraId="5D982DC6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3220F15A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"felhasznalo_id"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4D7DD2B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termekek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: [</w:t>
            </w:r>
          </w:p>
          <w:p w14:paraId="584C7B6F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{</w:t>
            </w:r>
          </w:p>
          <w:p w14:paraId="09282FBD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5BC140A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7B59AE2D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"szin_id"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</w:t>
            </w:r>
          </w:p>
          <w:p w14:paraId="3A7BFFCA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},</w:t>
            </w:r>
          </w:p>
          <w:p w14:paraId="4210C392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{</w:t>
            </w:r>
          </w:p>
          <w:p w14:paraId="182B940E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"termek_id"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3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5ADB92A9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mennyiseg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3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496325D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    </w:t>
            </w: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"szin_id"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hu-HU"/>
              </w:rPr>
              <w:t>null</w:t>
            </w:r>
          </w:p>
          <w:p w14:paraId="0116F2E1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  }</w:t>
            </w:r>
          </w:p>
          <w:p w14:paraId="68705417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  ]</w:t>
            </w:r>
          </w:p>
          <w:p w14:paraId="752FAD9F" w14:textId="055BAC7E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41249DFB" w14:textId="19BB7790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43A593A3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 w:val="restart"/>
            <w:shd w:val="clear" w:color="auto" w:fill="F7CAAC" w:themeFill="accent2" w:themeFillTint="66"/>
            <w:vAlign w:val="center"/>
          </w:tcPr>
          <w:p w14:paraId="6277C200" w14:textId="77777777" w:rsidR="002A6A90" w:rsidRDefault="002A6A90" w:rsidP="002A6A90">
            <w:pPr>
              <w:jc w:val="left"/>
              <w:rPr>
                <w:b w:val="0"/>
                <w:bCs w:val="0"/>
              </w:rPr>
            </w:pPr>
            <w:r>
              <w:t>Adminisztrátor hatáskörei</w:t>
            </w:r>
          </w:p>
          <w:p w14:paraId="721BA85E" w14:textId="77777777" w:rsidR="00745959" w:rsidRDefault="00745959" w:rsidP="002A6A90">
            <w:pPr>
              <w:jc w:val="left"/>
              <w:rPr>
                <w:b w:val="0"/>
                <w:bCs w:val="0"/>
              </w:rPr>
            </w:pPr>
            <w:r>
              <w:t>-</w:t>
            </w:r>
          </w:p>
          <w:p w14:paraId="43A39904" w14:textId="7381C048" w:rsidR="00745959" w:rsidRPr="00745959" w:rsidRDefault="00745959" w:rsidP="002A6A90">
            <w:pPr>
              <w:jc w:val="left"/>
              <w:rPr>
                <w:b w:val="0"/>
                <w:bCs w:val="0"/>
                <w:sz w:val="24"/>
                <w:szCs w:val="20"/>
              </w:rPr>
            </w:pPr>
            <w:r>
              <w:rPr>
                <w:b w:val="0"/>
                <w:bCs w:val="0"/>
                <w:sz w:val="24"/>
                <w:szCs w:val="20"/>
              </w:rPr>
              <w:t xml:space="preserve">Természetesen a felhasználónak nincs teljes hatásköre, így az adminisztrátor </w:t>
            </w:r>
            <w:r w:rsidR="003216AC">
              <w:rPr>
                <w:b w:val="0"/>
                <w:bCs w:val="0"/>
                <w:sz w:val="24"/>
                <w:szCs w:val="20"/>
              </w:rPr>
              <w:t>tud posztokat törölni, terméket hozzáadni, illetve azokat módosítani és törölni.</w:t>
            </w:r>
          </w:p>
        </w:tc>
        <w:tc>
          <w:tcPr>
            <w:tcW w:w="1950" w:type="dxa"/>
            <w:vAlign w:val="center"/>
          </w:tcPr>
          <w:p w14:paraId="48BFFF9B" w14:textId="36826684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Poszt törlése</w:t>
            </w:r>
          </w:p>
        </w:tc>
        <w:tc>
          <w:tcPr>
            <w:tcW w:w="1978" w:type="dxa"/>
            <w:vAlign w:val="center"/>
          </w:tcPr>
          <w:p w14:paraId="4E397B58" w14:textId="0B017B1A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- /</w:t>
            </w:r>
            <w:proofErr w:type="spellStart"/>
            <w:r>
              <w:t>admin</w:t>
            </w:r>
            <w:proofErr w:type="spellEnd"/>
            <w:r>
              <w:t>/blog</w:t>
            </w:r>
          </w:p>
          <w:p w14:paraId="08BDC490" w14:textId="0E3DC4E0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/{{id}}</w:t>
            </w:r>
          </w:p>
        </w:tc>
        <w:tc>
          <w:tcPr>
            <w:tcW w:w="3357" w:type="dxa"/>
            <w:vAlign w:val="center"/>
          </w:tcPr>
          <w:p w14:paraId="732A8753" w14:textId="7283BD57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71" w:type="dxa"/>
            <w:vAlign w:val="center"/>
          </w:tcPr>
          <w:p w14:paraId="2E47EDCB" w14:textId="77777777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187A5380" w14:textId="218A8966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7F5283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7F5283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"Bejegyzés törölve"</w:t>
            </w:r>
          </w:p>
          <w:p w14:paraId="41967224" w14:textId="6A8F966B" w:rsidR="002A6A90" w:rsidRPr="007F5283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7F5283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- </w:t>
            </w:r>
            <w:r w:rsidRPr="007F5283">
              <w:rPr>
                <w:sz w:val="24"/>
                <w:szCs w:val="20"/>
              </w:rPr>
              <w:t>200 - OK</w:t>
            </w:r>
          </w:p>
        </w:tc>
      </w:tr>
      <w:tr w:rsidR="002A6A90" w14:paraId="521B07A0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75F9B37F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3724B46C" w14:textId="7631F7BB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hozzáadása</w:t>
            </w:r>
          </w:p>
        </w:tc>
        <w:tc>
          <w:tcPr>
            <w:tcW w:w="1978" w:type="dxa"/>
            <w:vAlign w:val="center"/>
          </w:tcPr>
          <w:p w14:paraId="162A5C4B" w14:textId="66D724E1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-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termekek</w:t>
            </w:r>
            <w:proofErr w:type="spellEnd"/>
          </w:p>
        </w:tc>
        <w:tc>
          <w:tcPr>
            <w:tcW w:w="3357" w:type="dxa"/>
            <w:vAlign w:val="center"/>
          </w:tcPr>
          <w:p w14:paraId="71A9D226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1AEFE65B" w14:textId="1CCDB5E5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"nev"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"Tes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z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t Termék"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0064EFED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"kategoria_id"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1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3B5519C9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"ar"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2990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4ACB00D2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"darab"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hu-HU"/>
              </w:rPr>
              <w:t>50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68EB677B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"leiras"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"Ez egy teszt termék leírása."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,</w:t>
            </w:r>
          </w:p>
          <w:p w14:paraId="29EDC8CE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  </w:t>
            </w: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"fo_kep_id"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hu-HU"/>
              </w:rPr>
              <w:t>null</w:t>
            </w:r>
          </w:p>
          <w:p w14:paraId="7223608A" w14:textId="5EE05672" w:rsidR="002A6A90" w:rsidRPr="002A6A90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</w:p>
        </w:tc>
        <w:tc>
          <w:tcPr>
            <w:tcW w:w="2071" w:type="dxa"/>
            <w:vAlign w:val="center"/>
          </w:tcPr>
          <w:p w14:paraId="523B9048" w14:textId="702DA0D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201 - </w:t>
            </w:r>
            <w:proofErr w:type="spellStart"/>
            <w:r>
              <w:t>Created</w:t>
            </w:r>
            <w:proofErr w:type="spellEnd"/>
          </w:p>
        </w:tc>
      </w:tr>
      <w:tr w:rsidR="002A6A90" w14:paraId="418B4E46" w14:textId="77777777" w:rsidTr="003D687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4" w:type="dxa"/>
            <w:vMerge/>
            <w:shd w:val="clear" w:color="auto" w:fill="F7CAAC" w:themeFill="accent2" w:themeFillTint="66"/>
            <w:vAlign w:val="center"/>
          </w:tcPr>
          <w:p w14:paraId="3C94A033" w14:textId="77777777" w:rsidR="002A6A90" w:rsidRDefault="002A6A90" w:rsidP="002A6A90">
            <w:pPr>
              <w:jc w:val="left"/>
            </w:pPr>
          </w:p>
        </w:tc>
        <w:tc>
          <w:tcPr>
            <w:tcW w:w="1950" w:type="dxa"/>
            <w:vAlign w:val="center"/>
          </w:tcPr>
          <w:p w14:paraId="2523A5A9" w14:textId="07680501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Termék törlése</w:t>
            </w:r>
          </w:p>
        </w:tc>
        <w:tc>
          <w:tcPr>
            <w:tcW w:w="1978" w:type="dxa"/>
            <w:vAlign w:val="center"/>
          </w:tcPr>
          <w:p w14:paraId="25C4622B" w14:textId="5909A2C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- /</w:t>
            </w:r>
            <w:proofErr w:type="spellStart"/>
            <w:r>
              <w:t>admin</w:t>
            </w:r>
            <w:proofErr w:type="spellEnd"/>
            <w:r>
              <w:t>/</w:t>
            </w:r>
            <w:proofErr w:type="spellStart"/>
            <w:r>
              <w:t>termekek</w:t>
            </w:r>
            <w:proofErr w:type="spellEnd"/>
          </w:p>
          <w:p w14:paraId="639710BF" w14:textId="01051B61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/{{id}}</w:t>
            </w:r>
          </w:p>
        </w:tc>
        <w:tc>
          <w:tcPr>
            <w:tcW w:w="3357" w:type="dxa"/>
            <w:vAlign w:val="center"/>
          </w:tcPr>
          <w:p w14:paraId="356A4CC0" w14:textId="3BF7F649" w:rsidR="002A6A90" w:rsidRDefault="002A6A90" w:rsidP="002A6A9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071" w:type="dxa"/>
            <w:vAlign w:val="center"/>
          </w:tcPr>
          <w:p w14:paraId="1488DF0D" w14:textId="7777777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{</w:t>
            </w:r>
          </w:p>
          <w:p w14:paraId="61E1B5C9" w14:textId="5F612CA7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proofErr w:type="spellStart"/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message</w:t>
            </w:r>
            <w:proofErr w:type="spellEnd"/>
            <w:r w:rsidRPr="001737DA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hu-HU"/>
              </w:rPr>
              <w:t>"</w:t>
            </w: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 xml:space="preserve">: </w:t>
            </w:r>
            <w:r w:rsidRPr="001737DA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hu-HU"/>
              </w:rPr>
              <w:t>"Termék törölve"</w:t>
            </w:r>
          </w:p>
          <w:p w14:paraId="4A0F21AA" w14:textId="2346A8A6" w:rsidR="002A6A90" w:rsidRPr="001737DA" w:rsidRDefault="002A6A90" w:rsidP="002A6A90">
            <w:pPr>
              <w:shd w:val="clear" w:color="auto" w:fill="FFFFFF"/>
              <w:spacing w:line="270" w:lineRule="atLeast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</w:pPr>
            <w:r w:rsidRPr="001737DA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hu-HU"/>
              </w:rPr>
              <w:t>}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hu-HU"/>
              </w:rPr>
              <w:t xml:space="preserve"> – 200 - OK</w:t>
            </w:r>
          </w:p>
        </w:tc>
      </w:tr>
    </w:tbl>
    <w:p w14:paraId="3880C37D" w14:textId="77777777" w:rsidR="00CA29DA" w:rsidRDefault="00CA29DA" w:rsidP="00CA29DA"/>
    <w:p w14:paraId="3ED856D2" w14:textId="1E7CBFC7" w:rsidR="00CA29DA" w:rsidRDefault="001737DA" w:rsidP="00CA29DA">
      <w:pPr>
        <w:pStyle w:val="Stlus1"/>
      </w:pPr>
      <w:bookmarkStart w:id="3" w:name="_Toc223072654"/>
      <w:r>
        <w:lastRenderedPageBreak/>
        <w:t>Frontend tesztek</w:t>
      </w:r>
      <w:bookmarkEnd w:id="3"/>
    </w:p>
    <w:p w14:paraId="4963B2BB" w14:textId="77777777" w:rsidR="00D90E99" w:rsidRDefault="00D90E99" w:rsidP="00D90E99">
      <w:pPr>
        <w:pStyle w:val="Stlus2"/>
        <w:rPr>
          <w:sz w:val="28"/>
        </w:rPr>
      </w:pPr>
      <w:bookmarkStart w:id="4" w:name="_Toc223072655"/>
      <w:r>
        <w:t>Összefoglaló</w:t>
      </w:r>
      <w:bookmarkEnd w:id="4"/>
    </w:p>
    <w:p w14:paraId="10CC7E16" w14:textId="2057DDF7" w:rsidR="00D90E99" w:rsidRDefault="003D6872" w:rsidP="00D90E99">
      <w:pPr>
        <w:spacing w:before="80" w:after="80"/>
      </w:pPr>
      <w:r>
        <w:t>Ebben a részben pedig az</w:t>
      </w:r>
      <w:r w:rsidR="00D90E99">
        <w:t xml:space="preserve"> automatizált frontend tesztelésének eredményeit foglalj</w:t>
      </w:r>
      <w:r>
        <w:t xml:space="preserve">uk </w:t>
      </w:r>
      <w:r w:rsidR="00D90E99">
        <w:t xml:space="preserve">össze. A tesztelés célja annak ellenőrzése volt, hogy az alkalmazás felhasználói felülete az elvárásoknak megfelelően viselkedik-e: a navigáció és az oldalátirányítások helyesek-e, az űrlapok megfelelően </w:t>
      </w:r>
      <w:proofErr w:type="spellStart"/>
      <w:r w:rsidR="00D90E99">
        <w:t>validálnak</w:t>
      </w:r>
      <w:proofErr w:type="spellEnd"/>
      <w:r w:rsidR="00D90E99">
        <w:t xml:space="preserve">-e, a kosár és a fizetési folyamat hibátlanul </w:t>
      </w:r>
      <w:proofErr w:type="spellStart"/>
      <w:r w:rsidR="00D90E99">
        <w:t>végigvihető</w:t>
      </w:r>
      <w:proofErr w:type="spellEnd"/>
      <w:r w:rsidR="00D90E99">
        <w:t>-e, illetve a blog funkciók elérhetők és helyesen jelennek-e meg.</w:t>
      </w:r>
    </w:p>
    <w:p w14:paraId="100DD6C8" w14:textId="39220A26" w:rsidR="00D90E99" w:rsidRDefault="00D90E99" w:rsidP="00D90E99">
      <w:pPr>
        <w:spacing w:before="80" w:after="80"/>
      </w:pPr>
      <w:r>
        <w:t>A dokumentáció az összesen elkészített tesztek közül a 25 legfontosabbat emel</w:t>
      </w:r>
      <w:r w:rsidR="003D6872">
        <w:t>tük</w:t>
      </w:r>
      <w:r>
        <w:t xml:space="preserve"> ki. A tesztek Robot Framework keretrendszerrel és </w:t>
      </w:r>
      <w:proofErr w:type="spellStart"/>
      <w:r>
        <w:t>SeleniumLibrary</w:t>
      </w:r>
      <w:proofErr w:type="spellEnd"/>
      <w:r>
        <w:t xml:space="preserve"> segítségével futnak Chrome böngészőn, localhost:5173 fejlesztői szerveren. Az alábbi modulok kerültek lefedésre: </w:t>
      </w:r>
      <w:r>
        <w:rPr>
          <w:b/>
          <w:bCs/>
        </w:rPr>
        <w:t>Bejelentkezés, Regisztráció, Áruház, Kosár, Fizetés, Blog.</w:t>
      </w:r>
    </w:p>
    <w:p w14:paraId="7DF56063" w14:textId="77777777" w:rsidR="00D90E99" w:rsidRDefault="00D90E99" w:rsidP="00D90E99">
      <w:pPr>
        <w:spacing w:before="100" w:after="10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1600"/>
      </w:tblGrid>
      <w:tr w:rsidR="00D90E99" w14:paraId="5AF6447C" w14:textId="77777777" w:rsidTr="00D90E99">
        <w:trPr>
          <w:tblHeader/>
        </w:trPr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FBCD6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7C35C8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Tesztek száma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823E7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Átment</w:t>
            </w:r>
          </w:p>
        </w:tc>
      </w:tr>
      <w:tr w:rsidR="00D90E99" w14:paraId="5EE0D24A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AE34B8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9515C" w14:textId="77777777" w:rsidR="00D90E99" w:rsidRDefault="00D90E99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22FA15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3/3</w:t>
            </w:r>
          </w:p>
        </w:tc>
      </w:tr>
      <w:tr w:rsidR="00D90E99" w14:paraId="7E0FDAB9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058D7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8D28E4" w14:textId="77777777" w:rsidR="00D90E99" w:rsidRDefault="00D90E99"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6852D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3/3</w:t>
            </w:r>
          </w:p>
        </w:tc>
      </w:tr>
      <w:tr w:rsidR="00D90E99" w14:paraId="1F280A90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46E112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53EBD" w14:textId="77777777" w:rsidR="00D90E99" w:rsidRDefault="00D90E99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4B247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5/5</w:t>
            </w:r>
          </w:p>
        </w:tc>
      </w:tr>
      <w:tr w:rsidR="00D90E99" w14:paraId="21886CCA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9F5B3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3C77F" w14:textId="77777777" w:rsidR="00D90E99" w:rsidRDefault="00D90E99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90318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6/6</w:t>
            </w:r>
          </w:p>
        </w:tc>
      </w:tr>
      <w:tr w:rsidR="00D90E99" w14:paraId="604217BF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23649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94B22" w14:textId="77777777" w:rsidR="00D90E99" w:rsidRDefault="00D90E99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45588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6/6</w:t>
            </w:r>
          </w:p>
        </w:tc>
      </w:tr>
      <w:tr w:rsidR="00D90E99" w14:paraId="51583CFE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95F651" w14:textId="77777777" w:rsidR="00D90E99" w:rsidRDefault="00D90E99">
            <w:r>
              <w:rPr>
                <w:sz w:val="18"/>
                <w:szCs w:val="18"/>
              </w:rPr>
              <w:t>Blog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76BE6" w14:textId="77777777" w:rsidR="00D90E99" w:rsidRDefault="00D90E99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334AA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2/2</w:t>
            </w:r>
          </w:p>
        </w:tc>
      </w:tr>
      <w:tr w:rsidR="00D90E99" w14:paraId="7C94D42C" w14:textId="77777777" w:rsidTr="00D90E99"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8B0F1" w14:textId="77777777" w:rsidR="00D90E99" w:rsidRDefault="00D90E99">
            <w:r>
              <w:rPr>
                <w:b/>
                <w:bCs/>
                <w:sz w:val="18"/>
                <w:szCs w:val="18"/>
              </w:rPr>
              <w:t>ÖSSZESEN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8F121" w14:textId="77777777" w:rsidR="00D90E99" w:rsidRDefault="00D90E99">
            <w:r>
              <w:rPr>
                <w:b/>
                <w:bCs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E76830" w14:textId="77777777" w:rsidR="00D90E99" w:rsidRDefault="00D90E99">
            <w:r>
              <w:rPr>
                <w:b/>
                <w:bCs/>
                <w:sz w:val="18"/>
                <w:szCs w:val="18"/>
              </w:rPr>
              <w:t>25/25</w:t>
            </w:r>
          </w:p>
        </w:tc>
      </w:tr>
    </w:tbl>
    <w:p w14:paraId="749C9AE9" w14:textId="77777777" w:rsidR="00D90E99" w:rsidRDefault="00D90E99" w:rsidP="00D90E99">
      <w:pPr>
        <w:spacing w:before="100" w:after="100"/>
        <w:rPr>
          <w:sz w:val="22"/>
        </w:rPr>
      </w:pPr>
    </w:p>
    <w:p w14:paraId="36EFD175" w14:textId="77777777" w:rsidR="00D90E99" w:rsidRDefault="00D90E99" w:rsidP="00D90E99">
      <w:pPr>
        <w:spacing w:before="100" w:after="100"/>
      </w:pPr>
    </w:p>
    <w:p w14:paraId="2943563D" w14:textId="77777777" w:rsidR="00D90E99" w:rsidRDefault="00D90E99" w:rsidP="00D90E99">
      <w:pPr>
        <w:pStyle w:val="Stlus2"/>
      </w:pPr>
      <w:bookmarkStart w:id="5" w:name="_Toc223072656"/>
      <w:r>
        <w:t>Tesztesetek áttekintő táblázata</w:t>
      </w:r>
      <w:bookmarkEnd w:id="5"/>
    </w:p>
    <w:p w14:paraId="7937DEE8" w14:textId="7E239628" w:rsidR="00D90E99" w:rsidRDefault="00D90E99" w:rsidP="003D6872">
      <w:pPr>
        <w:spacing w:before="80" w:after="80"/>
      </w:pPr>
      <w:r>
        <w:t xml:space="preserve">Az alábbi táblázat összesített képet nyújt az összes kiválasztott tesztesetről. Minden sor egy önálló tesztet reprezentál: tartalmazza az egyedi azonosítót, az érintett modult, a teszt rövid nevét, a Robot Framework scriptből vett kulcslépések kivonatát, a futtatáshoz használt konkrét </w:t>
      </w:r>
      <w:r w:rsidR="006C6A8F">
        <w:t>teszt adatokat</w:t>
      </w:r>
      <w:r>
        <w:t>, az elvárt viselkedést, valamint a legutóbbi futtatás eredményét. A táblázat segítségével gyorsan áttekinthető, hogy az egyes modulokban hány teszteset szerepel, és azok milyen arányban teljesültek sikeresen.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1240"/>
        <w:gridCol w:w="1521"/>
        <w:gridCol w:w="3889"/>
        <w:gridCol w:w="2080"/>
        <w:gridCol w:w="1170"/>
        <w:gridCol w:w="801"/>
      </w:tblGrid>
      <w:tr w:rsidR="00D90E99" w14:paraId="7EF0074A" w14:textId="77777777" w:rsidTr="00D90E99">
        <w:trPr>
          <w:tblHeader/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6F5AF9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1E37E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Modul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114F1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neve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D35EB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 (kivonat)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DA6671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Teszt adatok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8D073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Elvárt eredmény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C55A11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1859F" w14:textId="77777777" w:rsidR="00D90E99" w:rsidRDefault="00D90E9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Státusz</w:t>
            </w:r>
          </w:p>
        </w:tc>
      </w:tr>
      <w:tr w:rsidR="00D90E99" w14:paraId="6B977421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49C9D" w14:textId="77777777" w:rsidR="00D90E99" w:rsidRDefault="00D90E99">
            <w:r>
              <w:rPr>
                <w:b/>
                <w:bCs/>
                <w:sz w:val="18"/>
                <w:szCs w:val="18"/>
              </w:rPr>
              <w:t>L-01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092142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4D9BDE" w14:textId="77777777" w:rsidR="00D90E99" w:rsidRDefault="00D90E99">
            <w:r>
              <w:rPr>
                <w:b/>
                <w:bCs/>
                <w:sz w:val="18"/>
                <w:szCs w:val="18"/>
              </w:rPr>
              <w:t>Sikeres bejelentkezés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618B02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teszt1231@example.com ...    Teszt123!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Succeed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1EB321" w14:textId="77777777" w:rsidR="00D90E99" w:rsidRDefault="00D90E99">
            <w:r>
              <w:rPr>
                <w:sz w:val="18"/>
                <w:szCs w:val="18"/>
              </w:rPr>
              <w:t>Email: teszt1231@example.com Jelszó: Teszt123!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AC5F0" w14:textId="77777777" w:rsidR="00D90E99" w:rsidRDefault="00D90E99">
            <w:r>
              <w:rPr>
                <w:sz w:val="18"/>
                <w:szCs w:val="18"/>
              </w:rPr>
              <w:t>Átirányítás /Profil oldalra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876EE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0694E17A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4F16DE" w14:textId="77777777" w:rsidR="00D90E99" w:rsidRDefault="00D90E99">
            <w:r>
              <w:rPr>
                <w:b/>
                <w:bCs/>
                <w:sz w:val="18"/>
                <w:szCs w:val="18"/>
              </w:rPr>
              <w:t>L-02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2D064E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7DF5C" w14:textId="77777777" w:rsidR="00D90E99" w:rsidRDefault="00D90E99">
            <w:r>
              <w:rPr>
                <w:b/>
                <w:bCs/>
                <w:sz w:val="18"/>
                <w:szCs w:val="18"/>
              </w:rPr>
              <w:t>Bejelentkezés hibás jelszóval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20C488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teszt1231@example.com ...    WrongPass1!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075C3" w14:textId="77777777" w:rsidR="00D90E99" w:rsidRDefault="00D90E99">
            <w:r>
              <w:rPr>
                <w:sz w:val="18"/>
                <w:szCs w:val="18"/>
              </w:rPr>
              <w:t>Email: teszt1231@example.com Jelszó: WrongPass1!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2AA4E" w14:textId="77777777" w:rsidR="00D90E99" w:rsidRDefault="00D90E99">
            <w:r>
              <w:rPr>
                <w:sz w:val="18"/>
                <w:szCs w:val="18"/>
              </w:rPr>
              <w:t>Hibaüzenet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5C64D4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162EF629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9AAB3D" w14:textId="77777777" w:rsidR="00D90E99" w:rsidRDefault="00D90E99">
            <w:r>
              <w:rPr>
                <w:b/>
                <w:bCs/>
                <w:sz w:val="18"/>
                <w:szCs w:val="18"/>
              </w:rPr>
              <w:t>L-03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A7F332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2962D6" w14:textId="77777777" w:rsidR="00D90E99" w:rsidRDefault="00D90E99">
            <w:r>
              <w:rPr>
                <w:b/>
                <w:bCs/>
                <w:sz w:val="18"/>
                <w:szCs w:val="18"/>
              </w:rPr>
              <w:t>Elfelejtett jelszó – érvényes email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182E3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Open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Forgot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Password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Text    ...email...    teszt1231@example.com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Button    xpath://button[contains(.,"Link küldése")]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://*[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(.,"Elküldtük")]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706EB" w14:textId="77777777" w:rsidR="00D90E99" w:rsidRDefault="00D90E99">
            <w:r>
              <w:rPr>
                <w:sz w:val="18"/>
                <w:szCs w:val="18"/>
              </w:rPr>
              <w:t>Email: teszt1231@example.com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615802" w14:textId="77777777" w:rsidR="00D90E99" w:rsidRDefault="00D90E99">
            <w:r>
              <w:rPr>
                <w:sz w:val="18"/>
                <w:szCs w:val="18"/>
              </w:rPr>
              <w:t>"Elküldtük a visszaállító linket" visszajelzés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7A417C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195774D2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63AA5" w14:textId="77777777" w:rsidR="00D90E99" w:rsidRDefault="00D90E99">
            <w:r>
              <w:rPr>
                <w:b/>
                <w:bCs/>
                <w:sz w:val="18"/>
                <w:szCs w:val="18"/>
              </w:rPr>
              <w:t>R-01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484CF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7F43B" w14:textId="77777777" w:rsidR="00D90E99" w:rsidRDefault="00D90E99">
            <w:r>
              <w:rPr>
                <w:b/>
                <w:bCs/>
                <w:sz w:val="18"/>
                <w:szCs w:val="18"/>
              </w:rPr>
              <w:t>Sikeres regisztráció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315F03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tesztuser1232 ...    teszt1231@example.com ...    Teszt123! ...    Teszt123!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Succeed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16DF4A" w14:textId="77777777" w:rsidR="00D90E99" w:rsidRDefault="00D90E99">
            <w:r>
              <w:rPr>
                <w:sz w:val="18"/>
                <w:szCs w:val="18"/>
              </w:rPr>
              <w:t>Felhasználónév: tesztuser1232 Email: teszt1231@example.com Jelszó: Teszt123!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80F49F" w14:textId="77777777" w:rsidR="00D90E99" w:rsidRDefault="00D90E99">
            <w:r>
              <w:rPr>
                <w:sz w:val="18"/>
                <w:szCs w:val="18"/>
              </w:rPr>
              <w:t>Átirányítás /Profil oldalra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55053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7A2FB5B6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948B9" w14:textId="77777777" w:rsidR="00D90E99" w:rsidRDefault="00D90E99">
            <w:r>
              <w:rPr>
                <w:b/>
                <w:bCs/>
                <w:sz w:val="18"/>
                <w:szCs w:val="18"/>
              </w:rPr>
              <w:t>R-02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7B009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9000B" w14:textId="77777777" w:rsidR="00D90E99" w:rsidRDefault="00D90E99">
            <w:r>
              <w:rPr>
                <w:b/>
                <w:bCs/>
                <w:sz w:val="18"/>
                <w:szCs w:val="18"/>
              </w:rPr>
              <w:t>Gyenge jelszóval nem regisztrál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3775E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tesztuser1231 ...    teszt123@example.com ...    123 ...    123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Password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973507" w14:textId="77777777" w:rsidR="00D90E99" w:rsidRDefault="00D90E99">
            <w:r>
              <w:rPr>
                <w:sz w:val="18"/>
                <w:szCs w:val="18"/>
              </w:rPr>
              <w:t>Jelszó: 123 (&lt; 8 karakter)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A2C41" w14:textId="77777777" w:rsidR="00D90E99" w:rsidRDefault="00D90E99">
            <w:r>
              <w:rPr>
                <w:sz w:val="18"/>
                <w:szCs w:val="18"/>
              </w:rPr>
              <w:t>"legalább 8 karakter" hibaüzenet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E083DF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28E7D10E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5AEDB3" w14:textId="77777777" w:rsidR="00D90E99" w:rsidRDefault="00D90E99">
            <w:r>
              <w:rPr>
                <w:b/>
                <w:bCs/>
                <w:sz w:val="18"/>
                <w:szCs w:val="18"/>
              </w:rPr>
              <w:t>R-03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DA9B2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43D7F1" w14:textId="77777777" w:rsidR="00D90E99" w:rsidRDefault="00D90E99">
            <w:r>
              <w:rPr>
                <w:b/>
                <w:bCs/>
                <w:sz w:val="18"/>
                <w:szCs w:val="18"/>
              </w:rPr>
              <w:t>Eltérő jelszavakkal nem regisztrál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C0474B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...    tesztuser123 ...    teszt123@example.com ...    Teszt123! ...    Masik123!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Mismatched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Password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BBCC5" w14:textId="77777777" w:rsidR="00D90E99" w:rsidRDefault="00D90E99">
            <w:r>
              <w:rPr>
                <w:sz w:val="18"/>
                <w:szCs w:val="18"/>
              </w:rPr>
              <w:t>Jelszó: Teszt123! Megerősítés: Masik123!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05B812" w14:textId="77777777" w:rsidR="00D90E99" w:rsidRDefault="00D90E99">
            <w:r>
              <w:rPr>
                <w:sz w:val="18"/>
                <w:szCs w:val="18"/>
              </w:rPr>
              <w:t>"A két jelszó nem egyezik!" hibaüzenet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35098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3D6F6C61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BC70C" w14:textId="77777777" w:rsidR="00D90E99" w:rsidRDefault="00D90E99">
            <w:r>
              <w:rPr>
                <w:b/>
                <w:bCs/>
                <w:sz w:val="18"/>
                <w:szCs w:val="18"/>
              </w:rPr>
              <w:t>A-01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003B4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3B0342" w14:textId="77777777" w:rsidR="00D90E99" w:rsidRDefault="00D90E99">
            <w:r>
              <w:rPr>
                <w:b/>
                <w:bCs/>
                <w:sz w:val="18"/>
                <w:szCs w:val="18"/>
              </w:rPr>
              <w:t>Áruház oldal betöltődik, termékek megjelennek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F8BFE9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${PRODUCT_CARD}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${FIRST_PRODUCT_TITLE}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${FIRST_PRODUCT_PRICE}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72BAE" w14:textId="77777777" w:rsidR="00D90E99" w:rsidRDefault="00D90E99">
            <w:r>
              <w:rPr>
                <w:sz w:val="18"/>
                <w:szCs w:val="18"/>
              </w:rPr>
              <w:t>URL: /</w:t>
            </w:r>
            <w:proofErr w:type="spellStart"/>
            <w:r>
              <w:rPr>
                <w:sz w:val="18"/>
                <w:szCs w:val="18"/>
              </w:rPr>
              <w:t>aruhaz</w:t>
            </w:r>
            <w:proofErr w:type="spellEnd"/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38A7A" w14:textId="77777777" w:rsidR="00D90E99" w:rsidRDefault="00D90E99">
            <w:r>
              <w:rPr>
                <w:sz w:val="18"/>
                <w:szCs w:val="18"/>
              </w:rPr>
              <w:t>Termék kártyák, cím és ár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4431C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3A1CB5BE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9D8B98" w14:textId="77777777" w:rsidR="00D90E99" w:rsidRDefault="00D90E99">
            <w:r>
              <w:rPr>
                <w:b/>
                <w:bCs/>
                <w:sz w:val="18"/>
                <w:szCs w:val="18"/>
              </w:rPr>
              <w:t>A-02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13591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70AC27" w14:textId="77777777" w:rsidR="00D90E99" w:rsidRDefault="00D90E99">
            <w:r>
              <w:rPr>
                <w:b/>
                <w:bCs/>
                <w:sz w:val="18"/>
                <w:szCs w:val="18"/>
              </w:rPr>
              <w:t>Keresőmező szöveg alapján szűr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94202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${FIRST_PRODUCT_TITLE}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Evaluate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'${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}'[:4] Input Text    ${SEARCH_INPUT}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visible_cards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B651DE" w14:textId="77777777" w:rsidR="00D90E99" w:rsidRDefault="00D90E99">
            <w:r>
              <w:rPr>
                <w:sz w:val="18"/>
                <w:szCs w:val="18"/>
              </w:rPr>
              <w:t>Keresési kulcsszó: az első termék nevének első 4 karaktere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F9754" w14:textId="77777777" w:rsidR="00D90E99" w:rsidRDefault="00D90E99">
            <w:r>
              <w:rPr>
                <w:sz w:val="18"/>
                <w:szCs w:val="18"/>
              </w:rPr>
              <w:t>Legalább 1 termék kártya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D37A5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507D7162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751D26" w14:textId="77777777" w:rsidR="00D90E99" w:rsidRDefault="00D90E99">
            <w:r>
              <w:rPr>
                <w:b/>
                <w:bCs/>
                <w:sz w:val="18"/>
                <w:szCs w:val="18"/>
              </w:rPr>
              <w:t>A-03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C46EB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998FB" w14:textId="77777777" w:rsidR="00D90E99" w:rsidRDefault="00D90E99">
            <w:r>
              <w:rPr>
                <w:b/>
                <w:bCs/>
                <w:sz w:val="18"/>
                <w:szCs w:val="18"/>
              </w:rPr>
              <w:t>Nem létező keresésre nincs találat üzenet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1EDFE1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Input Text    ${SEARCH_INPUT}    xyzxyzxyznemletezik999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xpath://div[contains(text(),"Nincs találat")]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F769B" w14:textId="77777777" w:rsidR="00D90E99" w:rsidRDefault="00D90E99">
            <w:r>
              <w:rPr>
                <w:sz w:val="18"/>
                <w:szCs w:val="18"/>
              </w:rPr>
              <w:t>Keresés: xyzxyzxyznemletezik999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F5F72B" w14:textId="77777777" w:rsidR="00D90E99" w:rsidRDefault="00D90E99">
            <w:r>
              <w:rPr>
                <w:sz w:val="18"/>
                <w:szCs w:val="18"/>
              </w:rPr>
              <w:t>"Nincs találat" üzenet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804D0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01C3200E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73A3ED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A-04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4A772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88D10" w14:textId="77777777" w:rsidR="00D90E99" w:rsidRDefault="00D90E99">
            <w:r>
              <w:rPr>
                <w:b/>
                <w:bCs/>
                <w:sz w:val="18"/>
                <w:szCs w:val="18"/>
              </w:rPr>
              <w:t xml:space="preserve">Kosárba gomb megnyomása megnyitja a </w:t>
            </w:r>
            <w:proofErr w:type="spellStart"/>
            <w:r>
              <w:rPr>
                <w:b/>
                <w:bCs/>
                <w:sz w:val="18"/>
                <w:szCs w:val="18"/>
              </w:rPr>
              <w:t>modalt</w:t>
            </w:r>
            <w:proofErr w:type="spellEnd"/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8980D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xpath://h2[contains(.,"Sikeresen hozzáadva")]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7DDA4D" w14:textId="77777777" w:rsidR="00D90E99" w:rsidRDefault="00D90E99">
            <w:r>
              <w:rPr>
                <w:sz w:val="18"/>
                <w:szCs w:val="18"/>
              </w:rPr>
              <w:t>Első termék hozzáadása a kosárhoz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CA2ED" w14:textId="77777777" w:rsidR="00D90E99" w:rsidRDefault="00D90E99">
            <w:r>
              <w:rPr>
                <w:sz w:val="18"/>
                <w:szCs w:val="18"/>
              </w:rPr>
              <w:t xml:space="preserve">"Sikeresen hozzáadva" </w:t>
            </w:r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73279A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05EA1570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17C26" w14:textId="2380B806" w:rsidR="00D90E99" w:rsidRDefault="00D90E99">
            <w:r>
              <w:rPr>
                <w:b/>
                <w:bCs/>
                <w:sz w:val="18"/>
                <w:szCs w:val="18"/>
              </w:rPr>
              <w:t>A-09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F48716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F3A32" w14:textId="77777777" w:rsidR="00D90E99" w:rsidRDefault="00D90E99">
            <w:r>
              <w:rPr>
                <w:b/>
                <w:bCs/>
                <w:sz w:val="18"/>
                <w:szCs w:val="18"/>
              </w:rPr>
              <w:t>Ár szűrő szűri a termékeket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87CE2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count_before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://div[...] Input Text    ${PRICE_MAX_INPUT}    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${APPLY_PRICE_BTN}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count_after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FBD972" w14:textId="77777777" w:rsidR="00D90E99" w:rsidRDefault="00D90E99">
            <w:r>
              <w:rPr>
                <w:sz w:val="18"/>
                <w:szCs w:val="18"/>
              </w:rPr>
              <w:t>Max ár beállítva: 1 Ft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D1C141" w14:textId="77777777" w:rsidR="00D90E99" w:rsidRDefault="00D90E99">
            <w:r>
              <w:rPr>
                <w:sz w:val="18"/>
                <w:szCs w:val="18"/>
              </w:rPr>
              <w:t>Termékek száma csökken vagy változatlan marad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EFC876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6DE6C690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51081" w14:textId="77777777" w:rsidR="00D90E99" w:rsidRDefault="00D90E99">
            <w:r>
              <w:rPr>
                <w:b/>
                <w:bCs/>
                <w:sz w:val="18"/>
                <w:szCs w:val="18"/>
              </w:rPr>
              <w:t>K-01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96DBC8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A8D54" w14:textId="77777777" w:rsidR="00D90E99" w:rsidRDefault="00D90E99">
            <w:r>
              <w:rPr>
                <w:b/>
                <w:bCs/>
                <w:sz w:val="18"/>
                <w:szCs w:val="18"/>
              </w:rPr>
              <w:t>Üres kosár üzenete megjelenik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CB98A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${KOSAR_URL}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${EMPTY_CART_MSG}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6BDCB" w14:textId="77777777" w:rsidR="00D90E99" w:rsidRDefault="00D90E99">
            <w:r>
              <w:rPr>
                <w:sz w:val="18"/>
                <w:szCs w:val="18"/>
              </w:rPr>
              <w:t>URL: /</w:t>
            </w:r>
            <w:proofErr w:type="spellStart"/>
            <w:r>
              <w:rPr>
                <w:sz w:val="18"/>
                <w:szCs w:val="18"/>
              </w:rPr>
              <w:t>kosar</w:t>
            </w:r>
            <w:proofErr w:type="spellEnd"/>
            <w:r>
              <w:rPr>
                <w:sz w:val="18"/>
                <w:szCs w:val="18"/>
              </w:rPr>
              <w:t xml:space="preserve"> (üres kosár)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9C0CB5" w14:textId="77777777" w:rsidR="00D90E99" w:rsidRDefault="00D90E99">
            <w:r>
              <w:rPr>
                <w:sz w:val="18"/>
                <w:szCs w:val="18"/>
              </w:rPr>
              <w:t xml:space="preserve">"A </w:t>
            </w:r>
            <w:proofErr w:type="spellStart"/>
            <w:r>
              <w:rPr>
                <w:sz w:val="18"/>
                <w:szCs w:val="18"/>
              </w:rPr>
              <w:t>kosárod</w:t>
            </w:r>
            <w:proofErr w:type="spellEnd"/>
            <w:r>
              <w:rPr>
                <w:sz w:val="18"/>
                <w:szCs w:val="18"/>
              </w:rPr>
              <w:t xml:space="preserve"> üres" üzenet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04E40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21F48833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5C6FEF" w14:textId="77777777" w:rsidR="00D90E99" w:rsidRDefault="00D90E99">
            <w:r>
              <w:rPr>
                <w:b/>
                <w:bCs/>
                <w:sz w:val="18"/>
                <w:szCs w:val="18"/>
              </w:rPr>
              <w:t>K-02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3EF3C5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1AC580" w14:textId="77777777" w:rsidR="00D90E99" w:rsidRDefault="00D90E99">
            <w:r>
              <w:rPr>
                <w:b/>
                <w:bCs/>
                <w:sz w:val="18"/>
                <w:szCs w:val="18"/>
              </w:rPr>
              <w:t>Termék hozzáadása megjelenik a kosárban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79FF0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${CART_HEADER}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${PRODUCT_COUNT_LABEL}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termék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5F64E6" w14:textId="77777777" w:rsidR="00D90E99" w:rsidRDefault="00D90E99">
            <w:r>
              <w:rPr>
                <w:sz w:val="18"/>
                <w:szCs w:val="18"/>
              </w:rPr>
              <w:t>Első termék hozzáadva, átnavigálás a kosárba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AE9390" w14:textId="77777777" w:rsidR="00D90E99" w:rsidRDefault="00D90E99">
            <w:r>
              <w:rPr>
                <w:sz w:val="18"/>
                <w:szCs w:val="18"/>
              </w:rPr>
              <w:t>Termékszám felirat "termék" szót tartalmaz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FC425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797F40CC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9CE51" w14:textId="77777777" w:rsidR="00D90E99" w:rsidRDefault="00D90E99">
            <w:r>
              <w:rPr>
                <w:b/>
                <w:bCs/>
                <w:sz w:val="18"/>
                <w:szCs w:val="18"/>
              </w:rPr>
              <w:t>K-03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CBF56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50BC6" w14:textId="77777777" w:rsidR="00D90E99" w:rsidRDefault="00D90E99">
            <w:r>
              <w:rPr>
                <w:b/>
                <w:bCs/>
                <w:sz w:val="18"/>
                <w:szCs w:val="18"/>
              </w:rPr>
              <w:t>Termék eltávolítása a kosárból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19A59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${REMOVE_BTN}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${REMOVE_BTN}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${EMPTY_CART_MSG}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3B25FD" w14:textId="77777777" w:rsidR="00D90E99" w:rsidRDefault="00D90E99">
            <w:r>
              <w:rPr>
                <w:sz w:val="18"/>
                <w:szCs w:val="18"/>
              </w:rPr>
              <w:t>Kosárba hozzáadott termék törlése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D5D10" w14:textId="77777777" w:rsidR="00D90E99" w:rsidRDefault="00D90E99">
            <w:r>
              <w:rPr>
                <w:sz w:val="18"/>
                <w:szCs w:val="18"/>
              </w:rPr>
              <w:t>Kosár üres lesz, üres kosár üzenet jelenik meg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7F5D8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774DA7F7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5D084" w14:textId="77777777" w:rsidR="00D90E99" w:rsidRDefault="00D90E99">
            <w:r>
              <w:rPr>
                <w:b/>
                <w:bCs/>
                <w:sz w:val="18"/>
                <w:szCs w:val="18"/>
              </w:rPr>
              <w:t>K-04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7D1BEB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4B02E" w14:textId="77777777" w:rsidR="00D90E99" w:rsidRDefault="00D90E99">
            <w:r>
              <w:rPr>
                <w:b/>
                <w:bCs/>
                <w:sz w:val="18"/>
                <w:szCs w:val="18"/>
              </w:rPr>
              <w:t>Végösszeg Ft feliratot tartalmaz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7BC30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${CART_TOTAL}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total_text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${CART_TOTAL}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total_text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Ft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CB515C" w14:textId="77777777" w:rsidR="00D90E99" w:rsidRDefault="00D90E99">
            <w:r>
              <w:rPr>
                <w:sz w:val="18"/>
                <w:szCs w:val="18"/>
              </w:rPr>
              <w:t>Termék a kosárban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FCFAAF" w14:textId="77777777" w:rsidR="00D90E99" w:rsidRDefault="00D90E99">
            <w:r>
              <w:rPr>
                <w:sz w:val="18"/>
                <w:szCs w:val="18"/>
              </w:rPr>
              <w:t>Összeg "Ft" feliratot tartalmaz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9D141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19090C8F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1AA95" w14:textId="77777777" w:rsidR="00D90E99" w:rsidRDefault="00D90E99">
            <w:r>
              <w:rPr>
                <w:b/>
                <w:bCs/>
                <w:sz w:val="18"/>
                <w:szCs w:val="18"/>
              </w:rPr>
              <w:t>K-05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A2013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5D3BD0" w14:textId="77777777" w:rsidR="00D90E99" w:rsidRDefault="00D90E99">
            <w:proofErr w:type="spellStart"/>
            <w:r>
              <w:rPr>
                <w:b/>
                <w:bCs/>
                <w:sz w:val="18"/>
                <w:szCs w:val="18"/>
              </w:rPr>
              <w:t>Checkout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validálja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az üres szállítási adatokat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CC7C46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alert_present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 ...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ACCEPT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alert_present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842FA" w14:textId="77777777" w:rsidR="00D90E99" w:rsidRDefault="00D90E99">
            <w:r>
              <w:rPr>
                <w:sz w:val="18"/>
                <w:szCs w:val="18"/>
              </w:rPr>
              <w:t>Szállítási adatok kitöltetlenül hagyva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E377A" w14:textId="77777777" w:rsidR="00D90E99" w:rsidRDefault="00D90E99">
            <w:r>
              <w:rPr>
                <w:sz w:val="18"/>
                <w:szCs w:val="18"/>
              </w:rPr>
              <w:t xml:space="preserve">Böngésző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jelenik meg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3282D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718D5394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384FF" w14:textId="77777777" w:rsidR="00D90E99" w:rsidRDefault="00D90E99">
            <w:r>
              <w:rPr>
                <w:b/>
                <w:bCs/>
                <w:sz w:val="18"/>
                <w:szCs w:val="18"/>
              </w:rPr>
              <w:t>K-06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1E335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F64769" w14:textId="77777777" w:rsidR="00D90E99" w:rsidRDefault="00D90E99">
            <w:r>
              <w:rPr>
                <w:b/>
                <w:bCs/>
                <w:sz w:val="18"/>
                <w:szCs w:val="18"/>
              </w:rPr>
              <w:t>Érvénytelen irányítószám hibaüzenetet mutat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E7B36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Input Text    ${FIELD_ZIP}    abc Press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${FIELD_ZIP}    TAB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0.3s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xpath://span[contains(@class,"error-message")]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6987F5" w14:textId="77777777" w:rsidR="00D90E99" w:rsidRDefault="00D90E99">
            <w:r>
              <w:rPr>
                <w:sz w:val="18"/>
                <w:szCs w:val="18"/>
              </w:rPr>
              <w:t>Irányítószám: abc (nem szám)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918478" w14:textId="77777777" w:rsidR="00D90E99" w:rsidRDefault="00D90E99">
            <w:proofErr w:type="spellStart"/>
            <w:r>
              <w:rPr>
                <w:sz w:val="18"/>
                <w:szCs w:val="18"/>
              </w:rPr>
              <w:t>error-message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span</w:t>
            </w:r>
            <w:proofErr w:type="spellEnd"/>
            <w:r>
              <w:rPr>
                <w:sz w:val="18"/>
                <w:szCs w:val="18"/>
              </w:rPr>
              <w:t xml:space="preserve">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93A77E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29F5C4AA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C478E" w14:textId="77777777" w:rsidR="00D90E99" w:rsidRDefault="00D90E99">
            <w:r>
              <w:rPr>
                <w:b/>
                <w:bCs/>
                <w:sz w:val="18"/>
                <w:szCs w:val="18"/>
              </w:rPr>
              <w:t>F-01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1F6EB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A512A" w14:textId="77777777" w:rsidR="00D90E99" w:rsidRDefault="00D90E99">
            <w:r>
              <w:rPr>
                <w:b/>
                <w:bCs/>
                <w:sz w:val="18"/>
                <w:szCs w:val="18"/>
              </w:rPr>
              <w:t>Fizetési oldal betöltődik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89025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${CARD_NUMBER_INPUT}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EDE1E" w14:textId="77777777" w:rsidR="00D90E99" w:rsidRDefault="00D90E99">
            <w:r>
              <w:rPr>
                <w:sz w:val="18"/>
                <w:szCs w:val="18"/>
              </w:rPr>
              <w:t>Érvényes szállítási adatok kitöltve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BF658" w14:textId="77777777" w:rsidR="00D90E99" w:rsidRDefault="00D90E99">
            <w:r>
              <w:rPr>
                <w:sz w:val="18"/>
                <w:szCs w:val="18"/>
              </w:rPr>
              <w:t>Kártya számmező látható a fizetési oldalon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2678D1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1E470844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68652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F-02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BEC74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0AF0DC" w14:textId="77777777" w:rsidR="00D90E99" w:rsidRDefault="00D90E99">
            <w:r>
              <w:rPr>
                <w:b/>
                <w:bCs/>
                <w:sz w:val="18"/>
                <w:szCs w:val="18"/>
              </w:rPr>
              <w:t xml:space="preserve">Üres </w:t>
            </w:r>
            <w:proofErr w:type="spellStart"/>
            <w:r>
              <w:rPr>
                <w:b/>
                <w:bCs/>
                <w:sz w:val="18"/>
                <w:szCs w:val="18"/>
              </w:rPr>
              <w:t>form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submitáláskor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hibaüzenet jelenik meg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C71624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${SUBMIT_BTN_PAYMENT}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Overlay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correctly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94455" w14:textId="77777777" w:rsidR="00D90E99" w:rsidRDefault="00D90E99">
            <w:r>
              <w:rPr>
                <w:sz w:val="18"/>
                <w:szCs w:val="18"/>
              </w:rPr>
              <w:t xml:space="preserve">Fizetési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 xml:space="preserve"> kitöltetlenül hagyva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AF683E" w14:textId="77777777" w:rsidR="00D90E99" w:rsidRDefault="00D90E99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Please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correctly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ED38F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72CC41A5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4E129" w14:textId="77777777" w:rsidR="00D90E99" w:rsidRDefault="00D90E99">
            <w:r>
              <w:rPr>
                <w:b/>
                <w:bCs/>
                <w:sz w:val="18"/>
                <w:szCs w:val="18"/>
              </w:rPr>
              <w:t>F-03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EAE2D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3CA460" w14:textId="77777777" w:rsidR="00D90E99" w:rsidRDefault="00D90E99">
            <w:r>
              <w:rPr>
                <w:b/>
                <w:bCs/>
                <w:sz w:val="18"/>
                <w:szCs w:val="18"/>
              </w:rPr>
              <w:t>Kártya szám formázás szóközöket illeszt be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7AE145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Input Text    ${CARD_NUMBER_INPUT}    4111111111111111 ${val}=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${CARD_NUMBER_INPUT}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${val}    ${SPACE}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11192" w14:textId="77777777" w:rsidR="00D90E99" w:rsidRDefault="00D90E99">
            <w:r>
              <w:rPr>
                <w:sz w:val="18"/>
                <w:szCs w:val="18"/>
              </w:rPr>
              <w:t>Kártyaszám beírva szóközök nélkül: 4111111111111111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ABF166" w14:textId="77777777" w:rsidR="00D90E99" w:rsidRDefault="00D90E99">
            <w:r>
              <w:rPr>
                <w:sz w:val="18"/>
                <w:szCs w:val="18"/>
              </w:rPr>
              <w:t>Mező értéke szóközöket tartalmaz (pl. 4111 1111...)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883FD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00AA6FAB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F54C0" w14:textId="77777777" w:rsidR="00D90E99" w:rsidRDefault="00D90E99">
            <w:r>
              <w:rPr>
                <w:b/>
                <w:bCs/>
                <w:sz w:val="18"/>
                <w:szCs w:val="18"/>
              </w:rPr>
              <w:t>F-04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62FC53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76ED4C" w14:textId="77777777" w:rsidR="00D90E99" w:rsidRDefault="00D90E99">
            <w:r>
              <w:rPr>
                <w:b/>
                <w:bCs/>
                <w:sz w:val="18"/>
                <w:szCs w:val="18"/>
              </w:rPr>
              <w:t>CVV mező csak számokat fogad el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7A3AE1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Input Text    ${CARD_CVV_INPUT}    abc ${val}=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${CARD_CVV_INPUT}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${val}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317B0A" w14:textId="77777777" w:rsidR="00D90E99" w:rsidRDefault="00D90E99">
            <w:r>
              <w:rPr>
                <w:sz w:val="18"/>
                <w:szCs w:val="18"/>
              </w:rPr>
              <w:t>CVV mezőbe beírva: abc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A1C67" w14:textId="77777777" w:rsidR="00D90E99" w:rsidRDefault="00D90E99">
            <w:r>
              <w:rPr>
                <w:sz w:val="18"/>
                <w:szCs w:val="18"/>
              </w:rPr>
              <w:t>Mező értéke üres marad (csak számok elfogadva)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30794F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17BB7167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8AADCB" w14:textId="77777777" w:rsidR="00D90E99" w:rsidRDefault="00D90E99">
            <w:r>
              <w:rPr>
                <w:b/>
                <w:bCs/>
                <w:sz w:val="18"/>
                <w:szCs w:val="18"/>
              </w:rPr>
              <w:t>F-05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A00D7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F1102" w14:textId="77777777" w:rsidR="00D90E99" w:rsidRDefault="00D90E99">
            <w:r>
              <w:rPr>
                <w:b/>
                <w:bCs/>
                <w:sz w:val="18"/>
                <w:szCs w:val="18"/>
              </w:rPr>
              <w:t>Visa kártya ikon megjelenik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C543E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Input Text    ${CARD_NUMBER_INPUT}    4111 1111 1111 1111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xpath://img[contains(@src,"visa.png")]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B89230" w14:textId="77777777" w:rsidR="00D90E99" w:rsidRDefault="00D90E99">
            <w:r>
              <w:rPr>
                <w:sz w:val="18"/>
                <w:szCs w:val="18"/>
              </w:rPr>
              <w:t>Kártyaszám: 4111 1111 1111 1111 (Visa)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CEFBD" w14:textId="77777777" w:rsidR="00D90E99" w:rsidRDefault="00D90E99">
            <w:r>
              <w:rPr>
                <w:sz w:val="18"/>
                <w:szCs w:val="18"/>
              </w:rPr>
              <w:t>visa.png ikon látható a kártyán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5F741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733F1166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A2868" w14:textId="77777777" w:rsidR="00D90E99" w:rsidRDefault="00D90E99">
            <w:r>
              <w:rPr>
                <w:b/>
                <w:bCs/>
                <w:sz w:val="18"/>
                <w:szCs w:val="18"/>
              </w:rPr>
              <w:t>F-06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CC2CB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9DB9B" w14:textId="77777777" w:rsidR="00D90E99" w:rsidRDefault="00D90E99">
            <w:r>
              <w:rPr>
                <w:b/>
                <w:bCs/>
                <w:sz w:val="18"/>
                <w:szCs w:val="18"/>
              </w:rPr>
              <w:t>Helyes kártyaadatokkal sikeres fizetés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ABEDE" w14:textId="77777777" w:rsidR="00D90E99" w:rsidRDefault="00D90E99"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${SUBMIT_BTN_PAYMENT}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Overlay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accepted</w:t>
            </w:r>
            <w:proofErr w:type="spellEnd"/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94AA1" w14:textId="77777777" w:rsidR="00D90E99" w:rsidRDefault="00D90E99">
            <w:r>
              <w:rPr>
                <w:sz w:val="18"/>
                <w:szCs w:val="18"/>
              </w:rPr>
              <w:t>Kártya: 4111 1111 1111 1111 / TESZT ELEK / 123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20BF41" w14:textId="77777777" w:rsidR="00D90E99" w:rsidRDefault="00D90E99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>" üzenet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6065F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3331CAD0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8B5A4F" w14:textId="77777777" w:rsidR="00D90E99" w:rsidRDefault="00D90E99">
            <w:r>
              <w:rPr>
                <w:b/>
                <w:bCs/>
                <w:sz w:val="18"/>
                <w:szCs w:val="18"/>
              </w:rPr>
              <w:t>B-01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46409" w14:textId="77777777" w:rsidR="00D90E99" w:rsidRDefault="00D90E99">
            <w:r>
              <w:rPr>
                <w:sz w:val="18"/>
                <w:szCs w:val="18"/>
              </w:rPr>
              <w:t>Blog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E9738" w14:textId="77777777" w:rsidR="00D90E99" w:rsidRDefault="00D90E99">
            <w:r>
              <w:rPr>
                <w:b/>
                <w:bCs/>
                <w:sz w:val="18"/>
                <w:szCs w:val="18"/>
              </w:rPr>
              <w:t>Blog oldal betöltődik és kártyák láthatók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C130B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Blog Page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${BLOG_CARDS}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=10s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${BLOG_CARDS}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&gt; 0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33C5B" w14:textId="77777777" w:rsidR="00D90E99" w:rsidRDefault="00D90E99">
            <w:r>
              <w:rPr>
                <w:sz w:val="18"/>
                <w:szCs w:val="18"/>
              </w:rPr>
              <w:t>URL: /blog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BE5D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6F1ABE" w14:textId="77777777" w:rsidR="00D90E99" w:rsidRDefault="00D90E99">
            <w:r>
              <w:rPr>
                <w:sz w:val="18"/>
                <w:szCs w:val="18"/>
              </w:rPr>
              <w:t>Legalább 1 blogposzt kártya látható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1C0E5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  <w:tr w:rsidR="00D90E99" w14:paraId="007C578B" w14:textId="77777777" w:rsidTr="00D90E99">
        <w:trPr>
          <w:jc w:val="center"/>
        </w:trPr>
        <w:tc>
          <w:tcPr>
            <w:tcW w:w="52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E5B31" w14:textId="77777777" w:rsidR="00D90E99" w:rsidRDefault="00D90E99">
            <w:r>
              <w:rPr>
                <w:b/>
                <w:bCs/>
                <w:sz w:val="18"/>
                <w:szCs w:val="18"/>
              </w:rPr>
              <w:t>B-02</w:t>
            </w:r>
          </w:p>
        </w:tc>
        <w:tc>
          <w:tcPr>
            <w:tcW w:w="9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D212C" w14:textId="77777777" w:rsidR="00D90E99" w:rsidRDefault="00D90E99">
            <w:r>
              <w:rPr>
                <w:sz w:val="18"/>
                <w:szCs w:val="18"/>
              </w:rPr>
              <w:t>Blog</w:t>
            </w:r>
          </w:p>
        </w:tc>
        <w:tc>
          <w:tcPr>
            <w:tcW w:w="158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2E5B91" w14:textId="77777777" w:rsidR="00D90E99" w:rsidRDefault="00D90E99">
            <w:r>
              <w:rPr>
                <w:b/>
                <w:bCs/>
                <w:sz w:val="18"/>
                <w:szCs w:val="18"/>
              </w:rPr>
              <w:t>Nem létező keresés üres állapotot mutat</w:t>
            </w:r>
          </w:p>
        </w:tc>
        <w:tc>
          <w:tcPr>
            <w:tcW w:w="22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BA791" w14:textId="77777777" w:rsidR="00D90E99" w:rsidRDefault="00D90E99"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Blog Page Input Text    ${KERESES_INPUT}    xyznemtalalhato99999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xpath://h3[contains(.,"Nincsenek találatok")]</w:t>
            </w:r>
          </w:p>
        </w:tc>
        <w:tc>
          <w:tcPr>
            <w:tcW w:w="145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809A5" w14:textId="77777777" w:rsidR="00D90E99" w:rsidRDefault="00D90E99">
            <w:r>
              <w:rPr>
                <w:sz w:val="18"/>
                <w:szCs w:val="18"/>
              </w:rPr>
              <w:t>Keresés: xyznemtalalhato99999</w:t>
            </w:r>
          </w:p>
        </w:tc>
        <w:tc>
          <w:tcPr>
            <w:tcW w:w="154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6B99B" w14:textId="77777777" w:rsidR="00D90E99" w:rsidRDefault="00D90E99">
            <w:r>
              <w:rPr>
                <w:sz w:val="18"/>
                <w:szCs w:val="18"/>
              </w:rPr>
              <w:t>"Nincsenek találatok" felirat megjelenik</w:t>
            </w:r>
          </w:p>
        </w:tc>
        <w:tc>
          <w:tcPr>
            <w:tcW w:w="8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3B7821" w14:textId="77777777" w:rsidR="00D90E99" w:rsidRDefault="00D90E99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3D3722E6" w14:textId="77777777" w:rsidR="00D90E99" w:rsidRDefault="00D90E99" w:rsidP="00D90E99">
      <w:pPr>
        <w:spacing w:before="100" w:after="100"/>
        <w:rPr>
          <w:sz w:val="22"/>
        </w:rPr>
      </w:pPr>
    </w:p>
    <w:p w14:paraId="07429C43" w14:textId="77777777" w:rsidR="00D90E99" w:rsidRDefault="00D90E99" w:rsidP="00D90E99">
      <w:pPr>
        <w:spacing w:before="100" w:after="100"/>
      </w:pPr>
    </w:p>
    <w:p w14:paraId="217178F4" w14:textId="77777777" w:rsidR="00D90E99" w:rsidRDefault="00D90E99" w:rsidP="003146C2">
      <w:pPr>
        <w:pStyle w:val="Stlus2"/>
      </w:pPr>
      <w:bookmarkStart w:id="6" w:name="_Toc223072657"/>
      <w:r>
        <w:t>Tesztesetek részletes leírása</w:t>
      </w:r>
      <w:bookmarkEnd w:id="6"/>
    </w:p>
    <w:p w14:paraId="1939EE7A" w14:textId="7BD6D106" w:rsidR="00D90E99" w:rsidRDefault="00D90E99" w:rsidP="00D90E99">
      <w:pPr>
        <w:spacing w:before="80" w:after="80"/>
      </w:pPr>
      <w:r>
        <w:t xml:space="preserve">Az ebben a fejezetben szereplő, modulonként csoportosított tesztesetek mindegyike külön táblázatban kerül bemutatásra. A táblázatok rögzítik a teszt azonosítóját, az érintett modult, a teszt nevét, a Robot Framework scriptből vett lépéskivonatot, a konkrétan alkalmazott </w:t>
      </w:r>
      <w:proofErr w:type="spellStart"/>
      <w:r>
        <w:t>tesztadatokat</w:t>
      </w:r>
      <w:proofErr w:type="spellEnd"/>
      <w:r>
        <w:t>, az elvárt eredményt és a futtatás státuszát.</w:t>
      </w:r>
    </w:p>
    <w:p w14:paraId="5E7E7CE2" w14:textId="77777777" w:rsidR="00D90E99" w:rsidRDefault="00D90E99" w:rsidP="00D90E99">
      <w:pPr>
        <w:spacing w:before="100" w:after="100"/>
      </w:pPr>
    </w:p>
    <w:p w14:paraId="0508B9DE" w14:textId="2B371958" w:rsidR="00D90E99" w:rsidRDefault="00D90E99" w:rsidP="006C6A8F">
      <w:pPr>
        <w:pStyle w:val="Stlus2"/>
      </w:pPr>
      <w:bookmarkStart w:id="7" w:name="_Toc223072658"/>
      <w:r>
        <w:lastRenderedPageBreak/>
        <w:t>Bejelentkezés</w:t>
      </w:r>
      <w:bookmarkEnd w:id="7"/>
    </w:p>
    <w:p w14:paraId="3ACF3298" w14:textId="77777777" w:rsidR="00D90E99" w:rsidRDefault="00D90E99" w:rsidP="003146C2">
      <w:pPr>
        <w:pStyle w:val="Stlus3"/>
      </w:pPr>
      <w:bookmarkStart w:id="8" w:name="_Toc223072659"/>
      <w:r>
        <w:t>L-01 – Sikeres bejelentkezés</w:t>
      </w:r>
      <w:bookmarkEnd w:id="8"/>
    </w:p>
    <w:p w14:paraId="39D4CCDB" w14:textId="77777777" w:rsidR="00D90E99" w:rsidRDefault="00D90E99" w:rsidP="00D90E99">
      <w:pPr>
        <w:spacing w:before="60" w:after="120"/>
      </w:pPr>
      <w:r>
        <w:t>A teszt ellenőrzi, hogy érvényes e-mail és jelszó megadásával a felhasználó sikeresen be tud-e lépni az alkalmazásba, és a rendszer a /Profil oldalra irányítja-e át. Ez az alapvető hitelesítési útvonal, amelynek hibátlan működése minden bejelentkezett funkció előfeltétele.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167D6FC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3CD05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CFC06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L-01</w:t>
            </w:r>
          </w:p>
        </w:tc>
      </w:tr>
      <w:tr w:rsidR="00D90E99" w14:paraId="3354106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54FCC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433BA5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</w:tr>
      <w:tr w:rsidR="00D90E99" w14:paraId="7C168E6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6ACCB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FAC02" w14:textId="77777777" w:rsidR="00D90E99" w:rsidRDefault="00D90E99">
            <w:r>
              <w:rPr>
                <w:b/>
                <w:bCs/>
                <w:sz w:val="18"/>
                <w:szCs w:val="18"/>
              </w:rPr>
              <w:t>Sikeres bejelentkezés</w:t>
            </w:r>
          </w:p>
        </w:tc>
      </w:tr>
      <w:tr w:rsidR="00D90E99" w14:paraId="0651A22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22924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D0F93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</w:t>
            </w:r>
          </w:p>
          <w:p w14:paraId="43F549C2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341B79B5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teszt1231@example.com</w:t>
            </w:r>
          </w:p>
          <w:p w14:paraId="1D18F39E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Teszt123!</w:t>
            </w:r>
          </w:p>
          <w:p w14:paraId="6146A63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</w:t>
            </w:r>
          </w:p>
          <w:p w14:paraId="6E63D0E4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Succeed</w:t>
            </w:r>
            <w:proofErr w:type="spellEnd"/>
          </w:p>
        </w:tc>
      </w:tr>
      <w:tr w:rsidR="00D90E99" w14:paraId="3B0339E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C69E98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BEDA53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Email: teszt1231@example.com</w:t>
            </w:r>
          </w:p>
          <w:p w14:paraId="7ECA8953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Jelszó: Teszt123!</w:t>
            </w:r>
          </w:p>
        </w:tc>
      </w:tr>
      <w:tr w:rsidR="00D90E99" w14:paraId="061C7AC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20DD8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69DBA7" w14:textId="77777777" w:rsidR="00D90E99" w:rsidRDefault="00D90E99">
            <w:r>
              <w:rPr>
                <w:sz w:val="18"/>
                <w:szCs w:val="18"/>
              </w:rPr>
              <w:t>Átirányítás /Profil oldalra</w:t>
            </w:r>
          </w:p>
        </w:tc>
      </w:tr>
      <w:tr w:rsidR="00D90E99" w14:paraId="1AB5F78F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DCC81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B1F8A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51E6D754" w14:textId="77777777" w:rsidR="00D90E99" w:rsidRDefault="00D90E99" w:rsidP="00D90E99">
      <w:pPr>
        <w:spacing w:before="100" w:after="100"/>
        <w:rPr>
          <w:sz w:val="22"/>
        </w:rPr>
      </w:pPr>
    </w:p>
    <w:p w14:paraId="1FDF9C11" w14:textId="77777777" w:rsidR="00D90E99" w:rsidRDefault="00D90E99" w:rsidP="003146C2">
      <w:pPr>
        <w:pStyle w:val="Stlus3"/>
      </w:pPr>
      <w:bookmarkStart w:id="9" w:name="_Toc223072660"/>
      <w:r>
        <w:t>L-02 – Bejelentkezés hibás jelszóval</w:t>
      </w:r>
      <w:bookmarkEnd w:id="9"/>
    </w:p>
    <w:p w14:paraId="6072F6E4" w14:textId="77777777" w:rsidR="00D90E99" w:rsidRDefault="00D90E99" w:rsidP="00D90E99">
      <w:pPr>
        <w:spacing w:before="60" w:after="120"/>
      </w:pPr>
      <w:r>
        <w:t>A teszt azt vizsgálja, hogy helyes e-mail cím mellé megadott hibás jelszó esetén a rendszer megtagadja-e a belépést, és hibaüzenetet jelenít-e meg a felhasználónak. Fontos biztonsági szempontból, hogy érvénytelen hitelesítő adatokkal ne legyen elérhető a védett tartalom.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7DE24C4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663F1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4E999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L-02</w:t>
            </w:r>
          </w:p>
        </w:tc>
      </w:tr>
      <w:tr w:rsidR="00D90E99" w14:paraId="167232AC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951462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BF6A8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</w:tr>
      <w:tr w:rsidR="00D90E99" w14:paraId="1B4A841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EA755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364038" w14:textId="77777777" w:rsidR="00D90E99" w:rsidRDefault="00D90E99">
            <w:r>
              <w:rPr>
                <w:b/>
                <w:bCs/>
                <w:sz w:val="18"/>
                <w:szCs w:val="18"/>
              </w:rPr>
              <w:t>Bejelentkezés hibás jelszóval</w:t>
            </w:r>
          </w:p>
        </w:tc>
      </w:tr>
      <w:tr w:rsidR="00D90E99" w14:paraId="1C82CBA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AB8AF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4BBFE1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</w:t>
            </w:r>
          </w:p>
          <w:p w14:paraId="270CFE52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388552A0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teszt1231@example.com</w:t>
            </w:r>
          </w:p>
          <w:p w14:paraId="6DBF9EDC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WrongPass1!</w:t>
            </w:r>
          </w:p>
          <w:p w14:paraId="6B3E5CD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</w:t>
            </w:r>
          </w:p>
          <w:p w14:paraId="527CE5A5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Login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</w:p>
        </w:tc>
      </w:tr>
      <w:tr w:rsidR="00D90E99" w14:paraId="2310D3E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CC726E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EC3D9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Email: teszt1231@example.com</w:t>
            </w:r>
          </w:p>
          <w:p w14:paraId="4EBC2629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Jelszó: WrongPass1!</w:t>
            </w:r>
          </w:p>
        </w:tc>
      </w:tr>
      <w:tr w:rsidR="00D90E99" w14:paraId="71062EBC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F0D8D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D7CDFE" w14:textId="77777777" w:rsidR="00D90E99" w:rsidRDefault="00D90E99">
            <w:r>
              <w:rPr>
                <w:sz w:val="18"/>
                <w:szCs w:val="18"/>
              </w:rPr>
              <w:t>Hibaüzenet megjelenik</w:t>
            </w:r>
          </w:p>
        </w:tc>
      </w:tr>
      <w:tr w:rsidR="00D90E99" w14:paraId="1446B54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3BDB9C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4A625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77A63F55" w14:textId="77777777" w:rsidR="00D90E99" w:rsidRDefault="00D90E99" w:rsidP="00D90E99">
      <w:pPr>
        <w:spacing w:before="100" w:after="100"/>
        <w:rPr>
          <w:sz w:val="22"/>
        </w:rPr>
      </w:pPr>
    </w:p>
    <w:p w14:paraId="3FD8A374" w14:textId="77777777" w:rsidR="00D90E99" w:rsidRDefault="00D90E99" w:rsidP="003146C2">
      <w:pPr>
        <w:pStyle w:val="Stlus3"/>
      </w:pPr>
      <w:bookmarkStart w:id="10" w:name="_Toc223072661"/>
      <w:r>
        <w:t>L-03 – Elfelejtett jelszó – érvényes email</w:t>
      </w:r>
      <w:bookmarkEnd w:id="10"/>
    </w:p>
    <w:p w14:paraId="7503717A" w14:textId="77777777" w:rsidR="00D90E99" w:rsidRDefault="00D90E99" w:rsidP="00D90E99">
      <w:pPr>
        <w:spacing w:before="60" w:after="120"/>
      </w:pPr>
      <w:r>
        <w:t xml:space="preserve">A teszt a jelszó-visszaállítási folyamat első lépését ellenőrzi: a </w:t>
      </w:r>
      <w:proofErr w:type="spellStart"/>
      <w:r>
        <w:t>modal</w:t>
      </w:r>
      <w:proofErr w:type="spellEnd"/>
      <w:r>
        <w:t xml:space="preserve"> megnyitása, érvényes e-mail cím megadása, majd a visszajelző üzenet megjelenése. Megbizonyosodik arról, hogy a rendszer visszajelzést ad a felhasználónak az elküldött visszaállítási linkről.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18030E3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255B72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31DD49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L-03</w:t>
            </w:r>
          </w:p>
        </w:tc>
      </w:tr>
      <w:tr w:rsidR="00D90E99" w14:paraId="169EDE6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42B04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321A6" w14:textId="77777777" w:rsidR="00D90E99" w:rsidRDefault="00D90E99">
            <w:r>
              <w:rPr>
                <w:sz w:val="18"/>
                <w:szCs w:val="18"/>
              </w:rPr>
              <w:t>Bejelentkezés</w:t>
            </w:r>
          </w:p>
        </w:tc>
      </w:tr>
      <w:tr w:rsidR="00D90E99" w14:paraId="24554B7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C7146B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674880" w14:textId="77777777" w:rsidR="00D90E99" w:rsidRDefault="00D90E99">
            <w:r>
              <w:rPr>
                <w:b/>
                <w:bCs/>
                <w:sz w:val="18"/>
                <w:szCs w:val="18"/>
              </w:rPr>
              <w:t>Elfelejtett jelszó – érvényes email</w:t>
            </w:r>
          </w:p>
        </w:tc>
      </w:tr>
      <w:tr w:rsidR="00D90E99" w14:paraId="676FAB4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3CDC75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2789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Login</w:t>
            </w:r>
          </w:p>
          <w:p w14:paraId="2F398EC7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Open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Forgot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Password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</w:t>
            </w:r>
            <w:proofErr w:type="spellEnd"/>
          </w:p>
          <w:p w14:paraId="4E27323F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...email...    teszt1231@example.com</w:t>
            </w:r>
          </w:p>
          <w:p w14:paraId="50BF7F71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Button    xpath://button[contains(.,"Link küldése")]</w:t>
            </w:r>
          </w:p>
          <w:p w14:paraId="5D88E2BF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://*[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(.,"Elküldtük")]</w:t>
            </w:r>
          </w:p>
        </w:tc>
      </w:tr>
      <w:tr w:rsidR="00D90E99" w14:paraId="39DEFCD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AA03B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B1BE51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Email: teszt1231@example.com</w:t>
            </w:r>
          </w:p>
        </w:tc>
      </w:tr>
      <w:tr w:rsidR="00D90E99" w14:paraId="777E7A7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95E47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6BBEAB" w14:textId="77777777" w:rsidR="00D90E99" w:rsidRDefault="00D90E99">
            <w:r>
              <w:rPr>
                <w:sz w:val="18"/>
                <w:szCs w:val="18"/>
              </w:rPr>
              <w:t>"Elküldtük a visszaállító linket" visszajelzés</w:t>
            </w:r>
          </w:p>
        </w:tc>
      </w:tr>
      <w:tr w:rsidR="00D90E99" w14:paraId="0E9FEC7A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2DFB7B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157114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283FC07D" w14:textId="77777777" w:rsidR="00D90E99" w:rsidRDefault="00D90E99" w:rsidP="00D90E99">
      <w:pPr>
        <w:spacing w:before="100" w:after="100"/>
        <w:rPr>
          <w:sz w:val="22"/>
        </w:rPr>
      </w:pPr>
    </w:p>
    <w:p w14:paraId="30C84FC8" w14:textId="42439733" w:rsidR="00D90E99" w:rsidRDefault="00D90E99" w:rsidP="003146C2">
      <w:pPr>
        <w:pStyle w:val="Stlus2"/>
      </w:pPr>
      <w:bookmarkStart w:id="11" w:name="_Toc223072662"/>
      <w:r>
        <w:t>Regisztráció</w:t>
      </w:r>
      <w:bookmarkEnd w:id="11"/>
    </w:p>
    <w:p w14:paraId="72BB8A1A" w14:textId="77777777" w:rsidR="00D90E99" w:rsidRDefault="00D90E99" w:rsidP="003146C2">
      <w:pPr>
        <w:pStyle w:val="Stlus3"/>
      </w:pPr>
      <w:bookmarkStart w:id="12" w:name="_Toc223072663"/>
      <w:r>
        <w:t>R-01 – Sikeres regisztráció</w:t>
      </w:r>
      <w:bookmarkEnd w:id="12"/>
    </w:p>
    <w:p w14:paraId="1FAE070D" w14:textId="77777777" w:rsidR="00D90E99" w:rsidRDefault="00D90E99" w:rsidP="00D90E99">
      <w:pPr>
        <w:spacing w:before="60" w:after="120"/>
      </w:pPr>
      <w:r>
        <w:t xml:space="preserve">A teszt a teljes regisztrációs folyamatot </w:t>
      </w:r>
      <w:proofErr w:type="spellStart"/>
      <w:r>
        <w:t>végigfuttatja</w:t>
      </w:r>
      <w:proofErr w:type="spellEnd"/>
      <w:r>
        <w:t xml:space="preserve"> érvényes adatokkal: felhasználónév, e-mail, jelszó, jelszó megerősítés, feltételek elfogadása. Ellenőrzi, hogy sikeres regisztráció után a rendszer a /Profil oldalra irányítja-e a felhasználót.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5442FA4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13E15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7ACF5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R-01</w:t>
            </w:r>
          </w:p>
        </w:tc>
      </w:tr>
      <w:tr w:rsidR="00D90E99" w14:paraId="619F898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7AC37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68594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</w:tr>
      <w:tr w:rsidR="00D90E99" w14:paraId="70ECA30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C0F88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9CA82E" w14:textId="77777777" w:rsidR="00D90E99" w:rsidRDefault="00D90E99">
            <w:r>
              <w:rPr>
                <w:b/>
                <w:bCs/>
                <w:sz w:val="18"/>
                <w:szCs w:val="18"/>
              </w:rPr>
              <w:t>Sikeres regisztráció</w:t>
            </w:r>
          </w:p>
        </w:tc>
      </w:tr>
      <w:tr w:rsidR="00D90E99" w14:paraId="0B2A14F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75E32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57A6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</w:p>
          <w:p w14:paraId="2CD5C43F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1FD65DE9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tesztuser1232</w:t>
            </w:r>
          </w:p>
          <w:p w14:paraId="7DDD6FE2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teszt1231@example.com</w:t>
            </w:r>
          </w:p>
          <w:p w14:paraId="331A32CE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Teszt123!</w:t>
            </w:r>
          </w:p>
          <w:p w14:paraId="0F1BCC80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Teszt123!</w:t>
            </w:r>
          </w:p>
          <w:p w14:paraId="3880FECD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</w:p>
          <w:p w14:paraId="47BBD012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Succeed</w:t>
            </w:r>
            <w:proofErr w:type="spellEnd"/>
          </w:p>
        </w:tc>
      </w:tr>
      <w:tr w:rsidR="00D90E99" w14:paraId="0B91971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72F3B6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C7EDC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Felhasználónév: tesztuser1232</w:t>
            </w:r>
          </w:p>
          <w:p w14:paraId="1D9B8D6C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Email: teszt1231@example.com</w:t>
            </w:r>
          </w:p>
          <w:p w14:paraId="738D375B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lastRenderedPageBreak/>
              <w:t>Jelszó: Teszt123!</w:t>
            </w:r>
          </w:p>
        </w:tc>
      </w:tr>
      <w:tr w:rsidR="00D90E99" w14:paraId="1A8B017C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D4E80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970D8" w14:textId="77777777" w:rsidR="00D90E99" w:rsidRDefault="00D90E99">
            <w:r>
              <w:rPr>
                <w:sz w:val="18"/>
                <w:szCs w:val="18"/>
              </w:rPr>
              <w:t>Átirányítás /Profil oldalra</w:t>
            </w:r>
          </w:p>
        </w:tc>
      </w:tr>
      <w:tr w:rsidR="00D90E99" w14:paraId="4FEE2B2A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4C4FE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62109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7EFABC60" w14:textId="77777777" w:rsidR="00D90E99" w:rsidRDefault="00D90E99" w:rsidP="00D90E99">
      <w:pPr>
        <w:spacing w:before="100" w:after="100"/>
        <w:rPr>
          <w:sz w:val="22"/>
        </w:rPr>
      </w:pPr>
    </w:p>
    <w:p w14:paraId="7419B212" w14:textId="77777777" w:rsidR="00D90E99" w:rsidRDefault="00D90E99" w:rsidP="003146C2">
      <w:pPr>
        <w:pStyle w:val="Stlus3"/>
      </w:pPr>
      <w:bookmarkStart w:id="13" w:name="_Toc223072664"/>
      <w:r>
        <w:t>R-02 – Gyenge jelszóval nem regisztrál</w:t>
      </w:r>
      <w:bookmarkEnd w:id="13"/>
    </w:p>
    <w:p w14:paraId="18D15ED8" w14:textId="77777777" w:rsidR="00D90E99" w:rsidRDefault="00D90E99" w:rsidP="00D90E99">
      <w:pPr>
        <w:spacing w:before="60" w:after="120"/>
      </w:pPr>
      <w:r>
        <w:t>A teszt azt ellenőrzi, hogy a rendszer visszautasítja-e a túl rövid (8 karakternél rövidebb) jelszót, és a megfelelő hibaüzenetet jeleníti-e meg. A jelszóerősségi szabályok kikényszerítése alapvető biztonsági követelmény.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05F1AAE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303326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718DD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R-02</w:t>
            </w:r>
          </w:p>
        </w:tc>
      </w:tr>
      <w:tr w:rsidR="00D90E99" w14:paraId="0900BE0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5565A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E81A7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</w:tr>
      <w:tr w:rsidR="00D90E99" w14:paraId="787AB08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714FD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D372D" w14:textId="77777777" w:rsidR="00D90E99" w:rsidRDefault="00D90E99">
            <w:r>
              <w:rPr>
                <w:b/>
                <w:bCs/>
                <w:sz w:val="18"/>
                <w:szCs w:val="18"/>
              </w:rPr>
              <w:t>Gyenge jelszóval nem regisztrál</w:t>
            </w:r>
          </w:p>
        </w:tc>
      </w:tr>
      <w:tr w:rsidR="00D90E99" w14:paraId="0C7A4F8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D4376B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EB2D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</w:p>
          <w:p w14:paraId="11002AC4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4E756550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tesztuser1231</w:t>
            </w:r>
          </w:p>
          <w:p w14:paraId="08BC8C2D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teszt123@example.com</w:t>
            </w:r>
          </w:p>
          <w:p w14:paraId="445A5338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123</w:t>
            </w:r>
          </w:p>
          <w:p w14:paraId="58376003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123</w:t>
            </w:r>
          </w:p>
          <w:p w14:paraId="5F6B36A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</w:p>
          <w:p w14:paraId="2F1D2752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Password</w:t>
            </w:r>
          </w:p>
        </w:tc>
      </w:tr>
      <w:tr w:rsidR="00D90E99" w14:paraId="24454F2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9C69C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551CF8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Jelszó: 123 (&lt; 8 karakter)</w:t>
            </w:r>
          </w:p>
        </w:tc>
      </w:tr>
      <w:tr w:rsidR="00D90E99" w14:paraId="2E4587D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B5F92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E1EEE" w14:textId="77777777" w:rsidR="00D90E99" w:rsidRDefault="00D90E99">
            <w:r>
              <w:rPr>
                <w:sz w:val="18"/>
                <w:szCs w:val="18"/>
              </w:rPr>
              <w:t>"legalább 8 karakter" hibaüzenet</w:t>
            </w:r>
          </w:p>
        </w:tc>
      </w:tr>
      <w:tr w:rsidR="00D90E99" w14:paraId="33C550E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86AC4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A4B51F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33BCDA39" w14:textId="77777777" w:rsidR="00D90E99" w:rsidRDefault="00D90E99" w:rsidP="00D90E99">
      <w:pPr>
        <w:spacing w:before="100" w:after="100"/>
        <w:rPr>
          <w:sz w:val="22"/>
        </w:rPr>
      </w:pPr>
    </w:p>
    <w:p w14:paraId="6F0C9AAA" w14:textId="77777777" w:rsidR="00D90E99" w:rsidRDefault="00D90E99" w:rsidP="003146C2">
      <w:pPr>
        <w:pStyle w:val="Stlus3"/>
      </w:pPr>
      <w:bookmarkStart w:id="14" w:name="_Toc223072665"/>
      <w:r>
        <w:t>R-03 – Eltérő jelszavakkal nem regisztrál</w:t>
      </w:r>
      <w:bookmarkEnd w:id="14"/>
    </w:p>
    <w:p w14:paraId="5196636B" w14:textId="77777777" w:rsidR="00D90E99" w:rsidRDefault="00D90E99" w:rsidP="00D90E99">
      <w:pPr>
        <w:spacing w:before="60" w:after="120"/>
      </w:pPr>
      <w:r>
        <w:t>A teszt azt vizsgálja, hogy ha a jelszó és a jelszó-megerősítés mező tartalma nem egyezik meg, a rendszer blokkolja-e a regisztrációt és megfelelő hibaüzenetet ad-e vissza. Ez a validáció megakadályozza, hogy a felhasználó véletlenül elgépelt jelszóval hozzon létre fiókot.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6C823A2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70DCDC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5A75C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R-03</w:t>
            </w:r>
          </w:p>
        </w:tc>
      </w:tr>
      <w:tr w:rsidR="00D90E99" w14:paraId="7337E44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FED4AB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319BEE" w14:textId="77777777" w:rsidR="00D90E99" w:rsidRDefault="00D90E99">
            <w:r>
              <w:rPr>
                <w:sz w:val="18"/>
                <w:szCs w:val="18"/>
              </w:rPr>
              <w:t>Regisztráció</w:t>
            </w:r>
          </w:p>
        </w:tc>
      </w:tr>
      <w:tr w:rsidR="00D90E99" w14:paraId="410A55C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E8570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1F253" w14:textId="77777777" w:rsidR="00D90E99" w:rsidRDefault="00D90E99">
            <w:r>
              <w:rPr>
                <w:b/>
                <w:bCs/>
                <w:sz w:val="18"/>
                <w:szCs w:val="18"/>
              </w:rPr>
              <w:t>Eltérő jelszavakkal nem regisztrál</w:t>
            </w:r>
          </w:p>
        </w:tc>
      </w:tr>
      <w:tr w:rsidR="00D90E99" w14:paraId="70C14FC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89CEC5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E31B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Switch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</w:p>
          <w:p w14:paraId="0256CEC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5747FEF6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tesztuser123</w:t>
            </w:r>
          </w:p>
          <w:p w14:paraId="000D0C93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teszt123@example.com</w:t>
            </w:r>
          </w:p>
          <w:p w14:paraId="0FA8086C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Teszt123!</w:t>
            </w:r>
          </w:p>
          <w:p w14:paraId="3C57C05F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    Masik123!</w:t>
            </w:r>
          </w:p>
          <w:p w14:paraId="0D7BD94C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Submit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</w:p>
          <w:p w14:paraId="634BDF4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Registration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Fail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Mismatched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Password</w:t>
            </w:r>
          </w:p>
        </w:tc>
      </w:tr>
      <w:tr w:rsidR="00D90E99" w14:paraId="1937D02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1E6CD8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27583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Jelszó: Teszt123!</w:t>
            </w:r>
          </w:p>
          <w:p w14:paraId="6DA2CA4D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Megerősítés: Masik123!</w:t>
            </w:r>
          </w:p>
        </w:tc>
      </w:tr>
      <w:tr w:rsidR="00D90E99" w14:paraId="3D03F1B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94801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C0E0D" w14:textId="77777777" w:rsidR="00D90E99" w:rsidRDefault="00D90E99">
            <w:r>
              <w:rPr>
                <w:sz w:val="18"/>
                <w:szCs w:val="18"/>
              </w:rPr>
              <w:t>"A két jelszó nem egyezik!" hibaüzenet</w:t>
            </w:r>
          </w:p>
        </w:tc>
      </w:tr>
      <w:tr w:rsidR="00D90E99" w14:paraId="2728716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5C25DC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254DD9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559226F2" w14:textId="77777777" w:rsidR="00D90E99" w:rsidRDefault="00D90E99" w:rsidP="00D90E99">
      <w:pPr>
        <w:spacing w:before="100" w:after="100"/>
        <w:rPr>
          <w:sz w:val="22"/>
        </w:rPr>
      </w:pPr>
    </w:p>
    <w:p w14:paraId="62ECFF28" w14:textId="7BD41B0F" w:rsidR="00D90E99" w:rsidRDefault="00D90E99" w:rsidP="003146C2">
      <w:pPr>
        <w:pStyle w:val="Stlus2"/>
      </w:pPr>
      <w:bookmarkStart w:id="15" w:name="_Toc223072666"/>
      <w:r>
        <w:t>Áruház</w:t>
      </w:r>
      <w:bookmarkEnd w:id="15"/>
    </w:p>
    <w:p w14:paraId="27234618" w14:textId="77777777" w:rsidR="00D90E99" w:rsidRDefault="00D90E99" w:rsidP="003146C2">
      <w:pPr>
        <w:pStyle w:val="Stlus3"/>
      </w:pPr>
      <w:bookmarkStart w:id="16" w:name="_Toc223072667"/>
      <w:r>
        <w:t>A-01 – Áruház oldal betöltődik, termékek megjelennek</w:t>
      </w:r>
      <w:bookmarkEnd w:id="16"/>
    </w:p>
    <w:p w14:paraId="0F44C2E4" w14:textId="77777777" w:rsidR="00D90E99" w:rsidRDefault="00D90E99" w:rsidP="00D90E99">
      <w:pPr>
        <w:spacing w:before="60" w:after="120"/>
      </w:pPr>
      <w:proofErr w:type="spellStart"/>
      <w:r>
        <w:t>Smoke</w:t>
      </w:r>
      <w:proofErr w:type="spellEnd"/>
      <w:r>
        <w:t xml:space="preserve"> teszt, amely megbizonyosodik arról, hogy az áruház oldal sikeresen betölt és az alapelemek – termék kártyák, termék nevek és árak – láthatóak a felhasználó számára. Ennek a tesztnek az átmenete előfeltétele a többi áruházi teszt futtatásának.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21C6461A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552D5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7A372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A-01</w:t>
            </w:r>
          </w:p>
        </w:tc>
      </w:tr>
      <w:tr w:rsidR="00D90E99" w14:paraId="5A32E90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C0652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0B5E72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</w:tr>
      <w:tr w:rsidR="00D90E99" w14:paraId="7879964F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233C96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82E6B" w14:textId="77777777" w:rsidR="00D90E99" w:rsidRDefault="00D90E99">
            <w:r>
              <w:rPr>
                <w:b/>
                <w:bCs/>
                <w:sz w:val="18"/>
                <w:szCs w:val="18"/>
              </w:rPr>
              <w:t>Áruház oldal betöltődik, termékek megjelennek</w:t>
            </w:r>
          </w:p>
        </w:tc>
      </w:tr>
      <w:tr w:rsidR="00D90E99" w14:paraId="484ACC1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8853ED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8956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</w:p>
          <w:p w14:paraId="2C59207C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${PRODUCT_CARD}</w:t>
            </w:r>
          </w:p>
          <w:p w14:paraId="723FFD2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${FIRST_PRODUCT_TITLE}</w:t>
            </w:r>
          </w:p>
          <w:p w14:paraId="1BDEAACA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${FIRST_PRODUCT_PRICE}</w:t>
            </w:r>
          </w:p>
        </w:tc>
      </w:tr>
      <w:tr w:rsidR="00D90E99" w14:paraId="6B82D09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47DD8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DCD277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URL: /</w:t>
            </w:r>
            <w:proofErr w:type="spellStart"/>
            <w:r>
              <w:rPr>
                <w:sz w:val="18"/>
                <w:szCs w:val="18"/>
              </w:rPr>
              <w:t>aruhaz</w:t>
            </w:r>
            <w:proofErr w:type="spellEnd"/>
          </w:p>
        </w:tc>
      </w:tr>
      <w:tr w:rsidR="00D90E99" w14:paraId="6F34BB3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9BF0D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730934" w14:textId="77777777" w:rsidR="00D90E99" w:rsidRDefault="00D90E99">
            <w:r>
              <w:rPr>
                <w:sz w:val="18"/>
                <w:szCs w:val="18"/>
              </w:rPr>
              <w:t>Termék kártyák, cím és ár látható</w:t>
            </w:r>
          </w:p>
        </w:tc>
      </w:tr>
      <w:tr w:rsidR="00D90E99" w14:paraId="41D5363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FE6CEA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A541AC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2B8D571D" w14:textId="77777777" w:rsidR="00D90E99" w:rsidRDefault="00D90E99" w:rsidP="00D90E99">
      <w:pPr>
        <w:spacing w:before="100" w:after="100"/>
        <w:rPr>
          <w:sz w:val="22"/>
        </w:rPr>
      </w:pPr>
    </w:p>
    <w:p w14:paraId="6853AE6D" w14:textId="77777777" w:rsidR="00D90E99" w:rsidRDefault="00D90E99" w:rsidP="003146C2">
      <w:pPr>
        <w:pStyle w:val="Stlus3"/>
      </w:pPr>
      <w:bookmarkStart w:id="17" w:name="_Toc223072668"/>
      <w:r>
        <w:t>A-02 – Keresőmező szöveg alapján szűr</w:t>
      </w:r>
      <w:bookmarkEnd w:id="17"/>
    </w:p>
    <w:p w14:paraId="6D5782F5" w14:textId="77777777" w:rsidR="00D90E99" w:rsidRDefault="00D90E99" w:rsidP="00D90E99">
      <w:pPr>
        <w:spacing w:before="60" w:after="120"/>
      </w:pPr>
      <w:r>
        <w:t>A teszt ellenőrzi, hogy a keresőmező valóban szűri-e a megjelenített termékeket. Az első termék nevének első négy karakterét használja keresési kulcsszóként, majd megvizsgálja, hogy legalább egy termék kártya látható-e az eredménylista alapján.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2EE526A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7D867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45DABB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A-02</w:t>
            </w:r>
          </w:p>
        </w:tc>
      </w:tr>
      <w:tr w:rsidR="00D90E99" w14:paraId="3CE6AD0A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9A685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4616D5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</w:tr>
      <w:tr w:rsidR="00D90E99" w14:paraId="061E0FC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89334B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1BC35" w14:textId="77777777" w:rsidR="00D90E99" w:rsidRDefault="00D90E99">
            <w:r>
              <w:rPr>
                <w:b/>
                <w:bCs/>
                <w:sz w:val="18"/>
                <w:szCs w:val="18"/>
              </w:rPr>
              <w:t>Keresőmező szöveg alapján szűr</w:t>
            </w:r>
          </w:p>
        </w:tc>
      </w:tr>
      <w:tr w:rsidR="00D90E99" w14:paraId="463B925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4F1210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4DD6E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</w:p>
          <w:p w14:paraId="5C5FBB32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${FIRST_PRODUCT_TITLE}</w:t>
            </w:r>
          </w:p>
          <w:p w14:paraId="5F9D5F21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Evaluate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'${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first_title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}'[:4]</w:t>
            </w:r>
          </w:p>
          <w:p w14:paraId="33575965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${SEARCH_INPUT}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  <w:p w14:paraId="390D3A74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</w:t>
            </w:r>
          </w:p>
          <w:p w14:paraId="4B8847E9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lastRenderedPageBreak/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visible_cards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</w:tc>
      </w:tr>
      <w:tr w:rsidR="00D90E99" w14:paraId="4DF7D0C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994CD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7E7914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Keresési kulcsszó: az első termék nevének első 4 karaktere</w:t>
            </w:r>
          </w:p>
        </w:tc>
      </w:tr>
      <w:tr w:rsidR="00D90E99" w14:paraId="1005A16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22ED3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B3323" w14:textId="77777777" w:rsidR="00D90E99" w:rsidRDefault="00D90E99">
            <w:r>
              <w:rPr>
                <w:sz w:val="18"/>
                <w:szCs w:val="18"/>
              </w:rPr>
              <w:t>Legalább 1 termék kártya látható</w:t>
            </w:r>
          </w:p>
        </w:tc>
      </w:tr>
      <w:tr w:rsidR="00D90E99" w14:paraId="076E1E7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0EB906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DD00A2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2692BBDB" w14:textId="77777777" w:rsidR="00D90E99" w:rsidRDefault="00D90E99" w:rsidP="00D90E99">
      <w:pPr>
        <w:spacing w:before="100" w:after="100"/>
        <w:rPr>
          <w:sz w:val="22"/>
        </w:rPr>
      </w:pPr>
    </w:p>
    <w:p w14:paraId="663D7C20" w14:textId="77777777" w:rsidR="00D90E99" w:rsidRDefault="00D90E99" w:rsidP="003146C2">
      <w:pPr>
        <w:pStyle w:val="Stlus3"/>
      </w:pPr>
      <w:bookmarkStart w:id="18" w:name="_Toc223072669"/>
      <w:r>
        <w:t>A-03 – Nem létező keresésre nincs találat üzenet</w:t>
      </w:r>
      <w:bookmarkEnd w:id="18"/>
    </w:p>
    <w:p w14:paraId="5FCFC0F9" w14:textId="77777777" w:rsidR="00D90E99" w:rsidRDefault="00D90E99" w:rsidP="00D90E99">
      <w:pPr>
        <w:spacing w:before="60" w:after="120"/>
      </w:pPr>
      <w:r>
        <w:t>A teszt egy bizonyosan nem létező termékre keres, és ellenőrzi, hogy a rendszer a megfelelő Nincs találat üzenetet jeleníti-e meg. Ez a negatív teszt biztosítja, hogy az üres eredménylista kezelt állapot, és a felhasználót nem hagyja tájékoztatás nélkül.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7BAA84E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AF922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A45DAD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A-03</w:t>
            </w:r>
          </w:p>
        </w:tc>
      </w:tr>
      <w:tr w:rsidR="00D90E99" w14:paraId="53EC2C94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B9373B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88BDF4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</w:tr>
      <w:tr w:rsidR="00D90E99" w14:paraId="68CC7CB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771C2F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0F890" w14:textId="77777777" w:rsidR="00D90E99" w:rsidRDefault="00D90E99">
            <w:r>
              <w:rPr>
                <w:b/>
                <w:bCs/>
                <w:sz w:val="18"/>
                <w:szCs w:val="18"/>
              </w:rPr>
              <w:t>Nem létező keresésre nincs találat üzenet</w:t>
            </w:r>
          </w:p>
        </w:tc>
      </w:tr>
      <w:tr w:rsidR="00D90E99" w14:paraId="46DB1E7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92823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58E46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</w:p>
          <w:p w14:paraId="718FD8D0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${SEARCH_INPUT}    xyzxyzxyznemletezik999</w:t>
            </w:r>
          </w:p>
          <w:p w14:paraId="367D850C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</w:t>
            </w:r>
          </w:p>
          <w:p w14:paraId="0865DCFA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xpath://div[contains(text(),"Nincs találat")]</w:t>
            </w:r>
          </w:p>
        </w:tc>
      </w:tr>
      <w:tr w:rsidR="00D90E99" w14:paraId="3A02313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C852F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E40A1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Keresés: xyzxyzxyznemletezik999</w:t>
            </w:r>
          </w:p>
        </w:tc>
      </w:tr>
      <w:tr w:rsidR="00D90E99" w14:paraId="26A7C68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25C9F8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C1E62B" w14:textId="77777777" w:rsidR="00D90E99" w:rsidRDefault="00D90E99">
            <w:r>
              <w:rPr>
                <w:sz w:val="18"/>
                <w:szCs w:val="18"/>
              </w:rPr>
              <w:t>"Nincs találat" üzenet megjelenik</w:t>
            </w:r>
          </w:p>
        </w:tc>
      </w:tr>
      <w:tr w:rsidR="00D90E99" w14:paraId="5A67E5D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7721C3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56FE56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5EE890CD" w14:textId="77777777" w:rsidR="00D90E99" w:rsidRDefault="00D90E99" w:rsidP="00D90E99">
      <w:pPr>
        <w:spacing w:before="100" w:after="100"/>
        <w:rPr>
          <w:sz w:val="22"/>
        </w:rPr>
      </w:pPr>
    </w:p>
    <w:p w14:paraId="1B07F306" w14:textId="77777777" w:rsidR="00D90E99" w:rsidRDefault="00D90E99" w:rsidP="003146C2">
      <w:pPr>
        <w:pStyle w:val="Stlus3"/>
      </w:pPr>
      <w:bookmarkStart w:id="19" w:name="_Toc223072670"/>
      <w:r>
        <w:t xml:space="preserve">A-04 – Kosárba gomb megnyomása megnyitja a </w:t>
      </w:r>
      <w:proofErr w:type="spellStart"/>
      <w:r>
        <w:t>modalt</w:t>
      </w:r>
      <w:bookmarkEnd w:id="19"/>
      <w:proofErr w:type="spellEnd"/>
    </w:p>
    <w:p w14:paraId="1B02EBE6" w14:textId="77777777" w:rsidR="00D90E99" w:rsidRDefault="00D90E99" w:rsidP="00D90E99">
      <w:pPr>
        <w:spacing w:before="60" w:after="120"/>
      </w:pPr>
      <w:r>
        <w:t xml:space="preserve">A teszt ellenőrzi, hogy az első termék "Kosárba" gombjának megnyomása után megjelenik-e a visszajelző </w:t>
      </w:r>
      <w:proofErr w:type="spellStart"/>
      <w:r>
        <w:t>modal</w:t>
      </w:r>
      <w:proofErr w:type="spellEnd"/>
      <w:r>
        <w:t xml:space="preserve">, amely megerősíti a sikeres hozzáadást. A </w:t>
      </w:r>
      <w:proofErr w:type="spellStart"/>
      <w:r>
        <w:t>modal</w:t>
      </w:r>
      <w:proofErr w:type="spellEnd"/>
      <w:r>
        <w:t xml:space="preserve"> azonnali visszajelzést ad a felhasználónak a kosárba helyezés sikerességéről.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15EDDD4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08B4E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8D0462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A-04</w:t>
            </w:r>
          </w:p>
        </w:tc>
      </w:tr>
      <w:tr w:rsidR="00D90E99" w14:paraId="5B140FD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F8134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C8481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</w:tr>
      <w:tr w:rsidR="00D90E99" w14:paraId="23EB960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AFC5A7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E73C2" w14:textId="77777777" w:rsidR="00D90E99" w:rsidRDefault="00D90E99">
            <w:r>
              <w:rPr>
                <w:b/>
                <w:bCs/>
                <w:sz w:val="18"/>
                <w:szCs w:val="18"/>
              </w:rPr>
              <w:t xml:space="preserve">Kosárba gomb megnyomása megnyitja a </w:t>
            </w:r>
            <w:proofErr w:type="spellStart"/>
            <w:r>
              <w:rPr>
                <w:b/>
                <w:bCs/>
                <w:sz w:val="18"/>
                <w:szCs w:val="18"/>
              </w:rPr>
              <w:t>modalt</w:t>
            </w:r>
            <w:proofErr w:type="spellEnd"/>
          </w:p>
        </w:tc>
      </w:tr>
      <w:tr w:rsidR="00D90E99" w14:paraId="1421227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E70EAB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2A6938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3C1384E7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xpath://h2[contains(.,"Sikeresen hozzáadva")]</w:t>
            </w:r>
          </w:p>
          <w:p w14:paraId="53DE59A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Close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Modal</w:t>
            </w:r>
            <w:proofErr w:type="spellEnd"/>
          </w:p>
        </w:tc>
      </w:tr>
      <w:tr w:rsidR="00D90E99" w14:paraId="5B79BEC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348A7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71553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Első termék hozzáadása a kosárhoz</w:t>
            </w:r>
          </w:p>
        </w:tc>
      </w:tr>
      <w:tr w:rsidR="00D90E99" w14:paraId="5C9E6AE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8F03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4588D0" w14:textId="77777777" w:rsidR="00D90E99" w:rsidRDefault="00D90E99">
            <w:r>
              <w:rPr>
                <w:sz w:val="18"/>
                <w:szCs w:val="18"/>
              </w:rPr>
              <w:t xml:space="preserve">"Sikeresen hozzáadva" </w:t>
            </w:r>
            <w:proofErr w:type="spellStart"/>
            <w:r>
              <w:rPr>
                <w:sz w:val="18"/>
                <w:szCs w:val="18"/>
              </w:rPr>
              <w:t>modal</w:t>
            </w:r>
            <w:proofErr w:type="spellEnd"/>
            <w:r>
              <w:rPr>
                <w:sz w:val="18"/>
                <w:szCs w:val="18"/>
              </w:rPr>
              <w:t xml:space="preserve"> megjelenik</w:t>
            </w:r>
          </w:p>
        </w:tc>
      </w:tr>
      <w:tr w:rsidR="00D90E99" w14:paraId="7DCC7FE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78FE5C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2D75A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29544DB0" w14:textId="77777777" w:rsidR="00D90E99" w:rsidRDefault="00D90E99" w:rsidP="00D90E99">
      <w:pPr>
        <w:spacing w:before="100" w:after="100"/>
        <w:rPr>
          <w:sz w:val="22"/>
        </w:rPr>
      </w:pPr>
    </w:p>
    <w:p w14:paraId="22352165" w14:textId="77777777" w:rsidR="00D90E99" w:rsidRDefault="00D90E99" w:rsidP="003146C2">
      <w:pPr>
        <w:pStyle w:val="Stlus3"/>
      </w:pPr>
      <w:bookmarkStart w:id="20" w:name="_Toc223072671"/>
      <w:r>
        <w:t>A-05 – Ár szűrő szűri a termékeket</w:t>
      </w:r>
      <w:bookmarkEnd w:id="20"/>
    </w:p>
    <w:p w14:paraId="6B4EEBF7" w14:textId="77777777" w:rsidR="00D90E99" w:rsidRDefault="00D90E99" w:rsidP="00D90E99">
      <w:pPr>
        <w:spacing w:before="60" w:after="120"/>
      </w:pPr>
      <w:r>
        <w:t>A teszt a maximális ár szűrőt 1 Ft-ra állítja, majd ellenőrzi, hogy a megjelenített termékek száma csökkent-e vagy változatlan maradt-e. Ezzel igazolja, hogy az ár szűrő valóban hat a terméklistára, és nem csupán dekoratív elem.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57D0866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F5F7C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BF0285" w14:textId="73462F4D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A-0</w:t>
            </w:r>
            <w:r w:rsidR="003146C2">
              <w:rPr>
                <w:b/>
                <w:bCs/>
                <w:color w:val="963F0E"/>
                <w:sz w:val="18"/>
                <w:szCs w:val="18"/>
              </w:rPr>
              <w:t>9</w:t>
            </w:r>
          </w:p>
        </w:tc>
      </w:tr>
      <w:tr w:rsidR="00D90E99" w14:paraId="55E4E21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1E2D4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7DA0D" w14:textId="77777777" w:rsidR="00D90E99" w:rsidRDefault="00D90E99">
            <w:r>
              <w:rPr>
                <w:sz w:val="18"/>
                <w:szCs w:val="18"/>
              </w:rPr>
              <w:t>Áruház</w:t>
            </w:r>
          </w:p>
        </w:tc>
      </w:tr>
      <w:tr w:rsidR="00D90E99" w14:paraId="15EFA75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C25D21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B8D7C" w14:textId="77777777" w:rsidR="00D90E99" w:rsidRDefault="00D90E99">
            <w:r>
              <w:rPr>
                <w:b/>
                <w:bCs/>
                <w:sz w:val="18"/>
                <w:szCs w:val="18"/>
              </w:rPr>
              <w:t>Ár szűrő szűri a termékeket</w:t>
            </w:r>
          </w:p>
        </w:tc>
      </w:tr>
      <w:tr w:rsidR="00D90E99" w14:paraId="0E14E35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F4620B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620FDF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Aruhaz</w:t>
            </w:r>
            <w:proofErr w:type="spellEnd"/>
          </w:p>
          <w:p w14:paraId="6C07A99D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count_before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  <w:p w14:paraId="7D02D070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${PRICE_MAX_INPUT}    1</w:t>
            </w:r>
          </w:p>
          <w:p w14:paraId="700341CF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${APPLY_PRICE_BTN}</w:t>
            </w:r>
          </w:p>
          <w:p w14:paraId="48009C68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</w:t>
            </w:r>
          </w:p>
          <w:p w14:paraId="5A7D2582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count_after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xpath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://div[...]</w:t>
            </w:r>
          </w:p>
        </w:tc>
      </w:tr>
      <w:tr w:rsidR="00D90E99" w14:paraId="6CE3E13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633948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95879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Max ár beállítva: 1 Ft</w:t>
            </w:r>
          </w:p>
        </w:tc>
      </w:tr>
      <w:tr w:rsidR="00D90E99" w14:paraId="5C546C1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3CADA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9FF50" w14:textId="77777777" w:rsidR="00D90E99" w:rsidRDefault="00D90E99">
            <w:r>
              <w:rPr>
                <w:sz w:val="18"/>
                <w:szCs w:val="18"/>
              </w:rPr>
              <w:t>Termékek száma csökken vagy változatlan marad</w:t>
            </w:r>
          </w:p>
        </w:tc>
      </w:tr>
      <w:tr w:rsidR="00D90E99" w14:paraId="119B6FC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47C63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E4B25C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131CF965" w14:textId="77777777" w:rsidR="00D90E99" w:rsidRDefault="00D90E99" w:rsidP="00D90E99">
      <w:pPr>
        <w:spacing w:before="100" w:after="100"/>
        <w:rPr>
          <w:sz w:val="22"/>
        </w:rPr>
      </w:pPr>
    </w:p>
    <w:p w14:paraId="59985D13" w14:textId="27CFE1DF" w:rsidR="00D90E99" w:rsidRDefault="00D90E99" w:rsidP="003146C2">
      <w:pPr>
        <w:pStyle w:val="Stlus2"/>
      </w:pPr>
      <w:bookmarkStart w:id="21" w:name="_Toc223072672"/>
      <w:r>
        <w:t>Kosár</w:t>
      </w:r>
      <w:bookmarkEnd w:id="21"/>
    </w:p>
    <w:p w14:paraId="7DB82C80" w14:textId="77777777" w:rsidR="00D90E99" w:rsidRDefault="00D90E99" w:rsidP="003146C2">
      <w:pPr>
        <w:pStyle w:val="Stlus3"/>
      </w:pPr>
      <w:bookmarkStart w:id="22" w:name="_Toc223072673"/>
      <w:r>
        <w:t>K-01 – Üres kosár üzenete megjelenik</w:t>
      </w:r>
      <w:bookmarkEnd w:id="22"/>
    </w:p>
    <w:p w14:paraId="1D902BE7" w14:textId="77777777" w:rsidR="00D90E99" w:rsidRDefault="00D90E99" w:rsidP="00D90E99">
      <w:pPr>
        <w:spacing w:before="60" w:after="120"/>
      </w:pPr>
      <w:r>
        <w:t>A teszt közvetlenül a kosár URL-re navigál, és ellenőrzi, hogy üres kosár esetén a megfelelő tájékoztató üzenet látható-e. Ez biztosítja, hogy a felhasználó ne egy üres, magyarázat nélküli oldalt lásson, hanem egyértelmű visszajelzést kapjon.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50C21E4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F10B12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27653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K-01</w:t>
            </w:r>
          </w:p>
        </w:tc>
      </w:tr>
      <w:tr w:rsidR="00D90E99" w14:paraId="4ACFB93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0F5DC2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CB384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</w:tr>
      <w:tr w:rsidR="00D90E99" w14:paraId="7DB3BBF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00C919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2F8951" w14:textId="77777777" w:rsidR="00D90E99" w:rsidRDefault="00D90E99">
            <w:r>
              <w:rPr>
                <w:b/>
                <w:bCs/>
                <w:sz w:val="18"/>
                <w:szCs w:val="18"/>
              </w:rPr>
              <w:t>Üres kosár üzenete megjelenik</w:t>
            </w:r>
          </w:p>
        </w:tc>
      </w:tr>
      <w:tr w:rsidR="00D90E99" w14:paraId="40F9D44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F073C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058999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Go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${KOSAR_URL}</w:t>
            </w:r>
          </w:p>
          <w:p w14:paraId="737C95B6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</w:t>
            </w:r>
          </w:p>
          <w:p w14:paraId="0D884CE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${EMPTY_CART_MSG}</w:t>
            </w:r>
          </w:p>
        </w:tc>
      </w:tr>
      <w:tr w:rsidR="00D90E99" w14:paraId="34524DC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0F298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78C67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URL: /</w:t>
            </w:r>
            <w:proofErr w:type="spellStart"/>
            <w:r>
              <w:rPr>
                <w:sz w:val="18"/>
                <w:szCs w:val="18"/>
              </w:rPr>
              <w:t>kosar</w:t>
            </w:r>
            <w:proofErr w:type="spellEnd"/>
            <w:r>
              <w:rPr>
                <w:sz w:val="18"/>
                <w:szCs w:val="18"/>
              </w:rPr>
              <w:t xml:space="preserve"> (üres kosár)</w:t>
            </w:r>
          </w:p>
        </w:tc>
      </w:tr>
      <w:tr w:rsidR="00D90E99" w14:paraId="4E8F039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F40A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14E8B" w14:textId="77777777" w:rsidR="00D90E99" w:rsidRDefault="00D90E99">
            <w:r>
              <w:rPr>
                <w:sz w:val="18"/>
                <w:szCs w:val="18"/>
              </w:rPr>
              <w:t xml:space="preserve">"A </w:t>
            </w:r>
            <w:proofErr w:type="spellStart"/>
            <w:r>
              <w:rPr>
                <w:sz w:val="18"/>
                <w:szCs w:val="18"/>
              </w:rPr>
              <w:t>kosárod</w:t>
            </w:r>
            <w:proofErr w:type="spellEnd"/>
            <w:r>
              <w:rPr>
                <w:sz w:val="18"/>
                <w:szCs w:val="18"/>
              </w:rPr>
              <w:t xml:space="preserve"> üres" üzenet látható</w:t>
            </w:r>
          </w:p>
        </w:tc>
      </w:tr>
      <w:tr w:rsidR="00D90E99" w14:paraId="14425F4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896A35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C4F7E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514D0938" w14:textId="77777777" w:rsidR="00D90E99" w:rsidRDefault="00D90E99" w:rsidP="00D90E99">
      <w:pPr>
        <w:spacing w:before="100" w:after="100"/>
        <w:rPr>
          <w:sz w:val="22"/>
        </w:rPr>
      </w:pPr>
    </w:p>
    <w:p w14:paraId="1367838F" w14:textId="77777777" w:rsidR="00D90E99" w:rsidRDefault="00D90E99" w:rsidP="003146C2">
      <w:pPr>
        <w:pStyle w:val="Stlus3"/>
      </w:pPr>
      <w:bookmarkStart w:id="23" w:name="_Toc223072674"/>
      <w:r>
        <w:lastRenderedPageBreak/>
        <w:t>K-02 – Termék hozzáadása megjelenik a kosárban</w:t>
      </w:r>
      <w:bookmarkEnd w:id="23"/>
    </w:p>
    <w:p w14:paraId="052ED31A" w14:textId="77777777" w:rsidR="00D90E99" w:rsidRDefault="00D90E99" w:rsidP="00D90E99">
      <w:pPr>
        <w:spacing w:before="60" w:after="120"/>
      </w:pPr>
      <w:r>
        <w:t xml:space="preserve">A teszt egy terméket hozzáad a kosárhoz az áruházon keresztül, majd átnavigál a kosár oldalra, és ellenőrzi, hogy a termékszám felirat megjelenik-e és tartalmazza-e a "termék" szót. Ezzel igazolja, hogy a kosárba helyezés valóban </w:t>
      </w:r>
      <w:proofErr w:type="spellStart"/>
      <w:r>
        <w:t>rögzítődik</w:t>
      </w:r>
      <w:proofErr w:type="spellEnd"/>
      <w:r>
        <w:t xml:space="preserve"> a felületen.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242285F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5513A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A1487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K-02</w:t>
            </w:r>
          </w:p>
        </w:tc>
      </w:tr>
      <w:tr w:rsidR="00D90E99" w14:paraId="6A4A8BF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7B19FE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1125F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</w:tr>
      <w:tr w:rsidR="00D90E99" w14:paraId="1801763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8918B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46348" w14:textId="77777777" w:rsidR="00D90E99" w:rsidRDefault="00D90E99">
            <w:r>
              <w:rPr>
                <w:b/>
                <w:bCs/>
                <w:sz w:val="18"/>
                <w:szCs w:val="18"/>
              </w:rPr>
              <w:t>Termék hozzáadása megjelenik a kosárban</w:t>
            </w:r>
          </w:p>
        </w:tc>
      </w:tr>
      <w:tr w:rsidR="00D90E99" w14:paraId="21EB860C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2099D0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B969C5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701BA70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6FE35FC7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${CART_HEADER}</w:t>
            </w:r>
          </w:p>
          <w:p w14:paraId="00DE43F7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${PRODUCT_COUNT_LABEL}</w:t>
            </w:r>
          </w:p>
          <w:p w14:paraId="69E2192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termék</w:t>
            </w:r>
          </w:p>
        </w:tc>
      </w:tr>
      <w:tr w:rsidR="00D90E99" w14:paraId="0E89581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244FC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9D7475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Első termék hozzáadva, átnavigálás a kosárba</w:t>
            </w:r>
          </w:p>
        </w:tc>
      </w:tr>
      <w:tr w:rsidR="00D90E99" w14:paraId="776C4E3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061F6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F0C96D" w14:textId="77777777" w:rsidR="00D90E99" w:rsidRDefault="00D90E99">
            <w:r>
              <w:rPr>
                <w:sz w:val="18"/>
                <w:szCs w:val="18"/>
              </w:rPr>
              <w:t>Termékszám felirat "termék" szót tartalmaz</w:t>
            </w:r>
          </w:p>
        </w:tc>
      </w:tr>
      <w:tr w:rsidR="00D90E99" w14:paraId="0966D14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0151F3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19324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48784F50" w14:textId="77777777" w:rsidR="00D90E99" w:rsidRDefault="00D90E99" w:rsidP="00D90E99">
      <w:pPr>
        <w:spacing w:before="100" w:after="100"/>
        <w:rPr>
          <w:sz w:val="22"/>
        </w:rPr>
      </w:pPr>
    </w:p>
    <w:p w14:paraId="4A878FD2" w14:textId="77777777" w:rsidR="00D90E99" w:rsidRDefault="00D90E99" w:rsidP="003146C2">
      <w:pPr>
        <w:pStyle w:val="Stlus3"/>
      </w:pPr>
      <w:bookmarkStart w:id="24" w:name="_Toc223072675"/>
      <w:r>
        <w:t>K-03 – Termék eltávolítása a kosárból</w:t>
      </w:r>
      <w:bookmarkEnd w:id="24"/>
    </w:p>
    <w:p w14:paraId="4DA54A5F" w14:textId="77777777" w:rsidR="00D90E99" w:rsidRDefault="00D90E99" w:rsidP="00D90E99">
      <w:pPr>
        <w:spacing w:before="60" w:after="120"/>
      </w:pPr>
      <w:r>
        <w:t>A teszt hozzáad egy terméket a kosárhoz, majd a törlés gombra kattintva eltávolítja azt, és ellenőrzi, hogy a kosár ezt követően üres állapotba kerül-e. Ez igazolja, hogy az eltávolítás funkció véglegesen törli a tételt és frissíti a kosár tartalmát.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657A4B7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30B9B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812522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K-03</w:t>
            </w:r>
          </w:p>
        </w:tc>
      </w:tr>
      <w:tr w:rsidR="00D90E99" w14:paraId="66F3234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ACE979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857C02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</w:tr>
      <w:tr w:rsidR="00D90E99" w14:paraId="3121971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9D50BC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2EEC06" w14:textId="77777777" w:rsidR="00D90E99" w:rsidRDefault="00D90E99">
            <w:r>
              <w:rPr>
                <w:b/>
                <w:bCs/>
                <w:sz w:val="18"/>
                <w:szCs w:val="18"/>
              </w:rPr>
              <w:t>Termék eltávolítása a kosárból</w:t>
            </w:r>
          </w:p>
        </w:tc>
      </w:tr>
      <w:tr w:rsidR="00D90E99" w14:paraId="39478E6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AD4ECD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4F054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0F74A90D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098605B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${REMOVE_BTN}</w:t>
            </w:r>
          </w:p>
          <w:p w14:paraId="75969EA3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${REMOVE_BTN}</w:t>
            </w:r>
          </w:p>
          <w:p w14:paraId="2E50CCE6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0.5s</w:t>
            </w:r>
          </w:p>
          <w:p w14:paraId="6CD16CCB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${EMPTY_CART_MSG}</w:t>
            </w:r>
          </w:p>
        </w:tc>
      </w:tr>
      <w:tr w:rsidR="00D90E99" w14:paraId="38F859FC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EB334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9D84B1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Kosárba hozzáadott termék törlése</w:t>
            </w:r>
          </w:p>
        </w:tc>
      </w:tr>
      <w:tr w:rsidR="00D90E99" w14:paraId="7FAF701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0F0AA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3D749C" w14:textId="77777777" w:rsidR="00D90E99" w:rsidRDefault="00D90E99">
            <w:r>
              <w:rPr>
                <w:sz w:val="18"/>
                <w:szCs w:val="18"/>
              </w:rPr>
              <w:t>Kosár üres lesz, üres kosár üzenet jelenik meg</w:t>
            </w:r>
          </w:p>
        </w:tc>
      </w:tr>
      <w:tr w:rsidR="00D90E99" w14:paraId="4406BF7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D1B06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26CDA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51EBEAA8" w14:textId="77777777" w:rsidR="00D90E99" w:rsidRDefault="00D90E99" w:rsidP="00D90E99">
      <w:pPr>
        <w:spacing w:before="100" w:after="100"/>
        <w:rPr>
          <w:sz w:val="22"/>
        </w:rPr>
      </w:pPr>
    </w:p>
    <w:p w14:paraId="6296123C" w14:textId="77777777" w:rsidR="00D90E99" w:rsidRDefault="00D90E99" w:rsidP="003146C2">
      <w:pPr>
        <w:pStyle w:val="Stlus3"/>
      </w:pPr>
      <w:bookmarkStart w:id="25" w:name="_Toc223072676"/>
      <w:r>
        <w:lastRenderedPageBreak/>
        <w:t>K-04 – Végösszeg Ft feliratot tartalmaz</w:t>
      </w:r>
      <w:bookmarkEnd w:id="25"/>
    </w:p>
    <w:p w14:paraId="32467485" w14:textId="77777777" w:rsidR="00D90E99" w:rsidRDefault="00D90E99" w:rsidP="00D90E99">
      <w:pPr>
        <w:spacing w:before="60" w:after="120"/>
      </w:pPr>
      <w:r>
        <w:t>A teszt ellenőrzi, hogy a kosár összesítő szekciójában a végösszeg mellé ki van-e írva a "Ft" pénznemjelölés. Ez biztosítja, hogy a vásárló egyértelműen látja, milyen pénznemben értendő az összeg, és a számformázás helyes.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2A4C6EE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F0DB4C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9C94D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K-04</w:t>
            </w:r>
          </w:p>
        </w:tc>
      </w:tr>
      <w:tr w:rsidR="00D90E99" w14:paraId="0A23281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469AC2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ABE955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</w:tr>
      <w:tr w:rsidR="00D90E99" w14:paraId="0813111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5B567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CCE8FE" w14:textId="77777777" w:rsidR="00D90E99" w:rsidRDefault="00D90E99">
            <w:r>
              <w:rPr>
                <w:b/>
                <w:bCs/>
                <w:sz w:val="18"/>
                <w:szCs w:val="18"/>
              </w:rPr>
              <w:t>Végösszeg Ft feliratot tartalmaz</w:t>
            </w:r>
          </w:p>
        </w:tc>
      </w:tr>
      <w:tr w:rsidR="00D90E99" w14:paraId="6F5BC91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2C43E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AF5D28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3795B12E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04BB0FE6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${CART_TOTAL}</w:t>
            </w:r>
          </w:p>
          <w:p w14:paraId="175DAA65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total_text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Text ${CART_TOTAL}</w:t>
            </w:r>
          </w:p>
          <w:p w14:paraId="7F5EB53C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total_text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   Ft</w:t>
            </w:r>
          </w:p>
        </w:tc>
      </w:tr>
      <w:tr w:rsidR="00D90E99" w14:paraId="36FDF5A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3F435D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081AEE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Termék a kosárban</w:t>
            </w:r>
          </w:p>
        </w:tc>
      </w:tr>
      <w:tr w:rsidR="00D90E99" w14:paraId="5157614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C4DAC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0B0F50" w14:textId="77777777" w:rsidR="00D90E99" w:rsidRDefault="00D90E99">
            <w:r>
              <w:rPr>
                <w:sz w:val="18"/>
                <w:szCs w:val="18"/>
              </w:rPr>
              <w:t>Összeg "Ft" feliratot tartalmaz</w:t>
            </w:r>
          </w:p>
        </w:tc>
      </w:tr>
      <w:tr w:rsidR="00D90E99" w14:paraId="6104E46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BCC3E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72C22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13BA106B" w14:textId="77777777" w:rsidR="00D90E99" w:rsidRDefault="00D90E99" w:rsidP="00D90E99">
      <w:pPr>
        <w:spacing w:before="100" w:after="100"/>
        <w:rPr>
          <w:sz w:val="22"/>
        </w:rPr>
      </w:pPr>
    </w:p>
    <w:p w14:paraId="64148EAB" w14:textId="77777777" w:rsidR="00D90E99" w:rsidRDefault="00D90E99" w:rsidP="003146C2">
      <w:pPr>
        <w:pStyle w:val="Stlus3"/>
      </w:pPr>
      <w:bookmarkStart w:id="26" w:name="_Toc223072677"/>
      <w:r>
        <w:t xml:space="preserve">K-05 –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validálja</w:t>
      </w:r>
      <w:proofErr w:type="spellEnd"/>
      <w:r>
        <w:t xml:space="preserve"> az üres szállítási adatokat</w:t>
      </w:r>
      <w:bookmarkEnd w:id="26"/>
    </w:p>
    <w:p w14:paraId="03B22000" w14:textId="77777777" w:rsidR="00D90E99" w:rsidRDefault="00D90E99" w:rsidP="00D90E99">
      <w:pPr>
        <w:spacing w:before="60" w:after="120"/>
      </w:pPr>
      <w:r>
        <w:t xml:space="preserve">A teszt megkísérli a továbblépést a fizetési oldalra anélkül, hogy kitöltené a kötelező szállítási adatokat, majd ellenőrzi, hogy a rendszer böngésző </w:t>
      </w:r>
      <w:proofErr w:type="spellStart"/>
      <w:r>
        <w:t>alerttel</w:t>
      </w:r>
      <w:proofErr w:type="spellEnd"/>
      <w:r>
        <w:t xml:space="preserve"> figyelmezteti-e a felhasználót. Ez biztosítja, hogy hiányos adatokkal ne lehessen elindítani a fizetési folyamatot.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76ACC6C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82465D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D237A1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K-05</w:t>
            </w:r>
          </w:p>
        </w:tc>
      </w:tr>
      <w:tr w:rsidR="00D90E99" w14:paraId="6B57F83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3597F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D51CC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</w:tr>
      <w:tr w:rsidR="00D90E99" w14:paraId="23FCD4C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D95E06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F8C726" w14:textId="77777777" w:rsidR="00D90E99" w:rsidRDefault="00D90E99">
            <w:proofErr w:type="spellStart"/>
            <w:r>
              <w:rPr>
                <w:b/>
                <w:bCs/>
                <w:sz w:val="18"/>
                <w:szCs w:val="18"/>
              </w:rPr>
              <w:t>Checkout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validálja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az üres szállítási adatokat</w:t>
            </w:r>
          </w:p>
        </w:tc>
      </w:tr>
      <w:tr w:rsidR="00D90E99" w14:paraId="5165235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B6CD9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0B8E28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65597FC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3586E62E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</w:t>
            </w:r>
          </w:p>
          <w:p w14:paraId="13394F1A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</w:t>
            </w:r>
          </w:p>
          <w:p w14:paraId="189C4A80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alert_present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Run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Keyword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Status</w:t>
            </w:r>
          </w:p>
          <w:p w14:paraId="3EE2D0DD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...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Handle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ACCEPT</w:t>
            </w:r>
          </w:p>
          <w:p w14:paraId="1E73894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alert_present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</w:t>
            </w:r>
          </w:p>
        </w:tc>
      </w:tr>
      <w:tr w:rsidR="00D90E99" w14:paraId="6FD7EF5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0A425C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09745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Szállítási adatok kitöltetlenül hagyva</w:t>
            </w:r>
          </w:p>
        </w:tc>
      </w:tr>
      <w:tr w:rsidR="00D90E99" w14:paraId="165A39C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06663A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C95C2" w14:textId="77777777" w:rsidR="00D90E99" w:rsidRDefault="00D90E99">
            <w:r>
              <w:rPr>
                <w:sz w:val="18"/>
                <w:szCs w:val="18"/>
              </w:rPr>
              <w:t xml:space="preserve">Böngésző </w:t>
            </w:r>
            <w:proofErr w:type="spellStart"/>
            <w:r>
              <w:rPr>
                <w:sz w:val="18"/>
                <w:szCs w:val="18"/>
              </w:rPr>
              <w:t>alert</w:t>
            </w:r>
            <w:proofErr w:type="spellEnd"/>
            <w:r>
              <w:rPr>
                <w:sz w:val="18"/>
                <w:szCs w:val="18"/>
              </w:rPr>
              <w:t xml:space="preserve"> jelenik meg</w:t>
            </w:r>
          </w:p>
        </w:tc>
      </w:tr>
      <w:tr w:rsidR="00D90E99" w14:paraId="09DF8E6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664169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E817A2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6067A6A4" w14:textId="77777777" w:rsidR="00D90E99" w:rsidRDefault="00D90E99" w:rsidP="00D90E99">
      <w:pPr>
        <w:spacing w:before="100" w:after="100"/>
        <w:rPr>
          <w:sz w:val="22"/>
        </w:rPr>
      </w:pPr>
    </w:p>
    <w:p w14:paraId="0370C084" w14:textId="77777777" w:rsidR="00D90E99" w:rsidRDefault="00D90E99" w:rsidP="003146C2">
      <w:pPr>
        <w:pStyle w:val="Stlus3"/>
      </w:pPr>
      <w:bookmarkStart w:id="27" w:name="_Toc223072678"/>
      <w:r>
        <w:lastRenderedPageBreak/>
        <w:t>K-06 – Érvénytelen irányítószám hibaüzenetet mutat</w:t>
      </w:r>
      <w:bookmarkEnd w:id="27"/>
    </w:p>
    <w:p w14:paraId="179640C0" w14:textId="77777777" w:rsidR="00D90E99" w:rsidRDefault="00D90E99" w:rsidP="00D90E99">
      <w:pPr>
        <w:spacing w:before="60" w:after="120"/>
      </w:pPr>
      <w:r>
        <w:t xml:space="preserve">A teszt az irányítószám mezőbe szöveges (nem numerikus) értéket ír be, majd TAB billentyűvel elhagyja a mezőt, és ellenőrzi, hogy az </w:t>
      </w:r>
      <w:proofErr w:type="spellStart"/>
      <w:r>
        <w:t>inline</w:t>
      </w:r>
      <w:proofErr w:type="spellEnd"/>
      <w:r>
        <w:t xml:space="preserve"> hibaüzenet megjelenik-e. Ez az azonnali validáció megakadályozza, hogy érvénytelen postai irányítószámmal tovább lehessen lépni.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385E932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ED373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42CA7A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K-06</w:t>
            </w:r>
          </w:p>
        </w:tc>
      </w:tr>
      <w:tr w:rsidR="00D90E99" w14:paraId="34AF80F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3FD0B4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65032" w14:textId="77777777" w:rsidR="00D90E99" w:rsidRDefault="00D90E99">
            <w:r>
              <w:rPr>
                <w:sz w:val="18"/>
                <w:szCs w:val="18"/>
              </w:rPr>
              <w:t>Kosár</w:t>
            </w:r>
          </w:p>
        </w:tc>
      </w:tr>
      <w:tr w:rsidR="00D90E99" w14:paraId="75F25F2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2F4F8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ACB040" w14:textId="77777777" w:rsidR="00D90E99" w:rsidRDefault="00D90E99">
            <w:r>
              <w:rPr>
                <w:b/>
                <w:bCs/>
                <w:sz w:val="18"/>
                <w:szCs w:val="18"/>
              </w:rPr>
              <w:t>Érvénytelen irányítószám hibaüzenetet mutat</w:t>
            </w:r>
          </w:p>
        </w:tc>
      </w:tr>
      <w:tr w:rsidR="00D90E99" w14:paraId="765B280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8C463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D301C7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43F7F3DA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1A52D3C1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${FIELD_ZIP}    abc</w:t>
            </w:r>
          </w:p>
          <w:p w14:paraId="7692599E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Press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Keys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${FIELD_ZIP}    TAB</w:t>
            </w:r>
          </w:p>
          <w:p w14:paraId="6784FFAD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Sleep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0.3s</w:t>
            </w:r>
          </w:p>
          <w:p w14:paraId="745184A8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xpath://span[contains(@class,"error-message")]</w:t>
            </w:r>
          </w:p>
        </w:tc>
      </w:tr>
      <w:tr w:rsidR="00D90E99" w14:paraId="150FF7E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C60DA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BC54DA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Irányítószám: abc (nem szám)</w:t>
            </w:r>
          </w:p>
        </w:tc>
      </w:tr>
      <w:tr w:rsidR="00D90E99" w14:paraId="31B3B25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52D8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190FA" w14:textId="77777777" w:rsidR="00D90E99" w:rsidRDefault="00D90E99">
            <w:proofErr w:type="spellStart"/>
            <w:r>
              <w:rPr>
                <w:sz w:val="18"/>
                <w:szCs w:val="18"/>
              </w:rPr>
              <w:t>error-message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span</w:t>
            </w:r>
            <w:proofErr w:type="spellEnd"/>
            <w:r>
              <w:rPr>
                <w:sz w:val="18"/>
                <w:szCs w:val="18"/>
              </w:rPr>
              <w:t xml:space="preserve"> megjelenik</w:t>
            </w:r>
          </w:p>
        </w:tc>
      </w:tr>
      <w:tr w:rsidR="00D90E99" w14:paraId="741EC0A4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DA69F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DF4A2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5AD152F4" w14:textId="77777777" w:rsidR="00D90E99" w:rsidRDefault="00D90E99" w:rsidP="00D90E99">
      <w:pPr>
        <w:spacing w:before="100" w:after="100"/>
        <w:rPr>
          <w:sz w:val="22"/>
        </w:rPr>
      </w:pPr>
    </w:p>
    <w:p w14:paraId="2B6852C1" w14:textId="6EDCAE3E" w:rsidR="00D90E99" w:rsidRDefault="00D90E99" w:rsidP="003146C2">
      <w:pPr>
        <w:pStyle w:val="Stlus2"/>
      </w:pPr>
      <w:bookmarkStart w:id="28" w:name="_Toc223072679"/>
      <w:r>
        <w:t>Fizetés</w:t>
      </w:r>
      <w:bookmarkEnd w:id="28"/>
    </w:p>
    <w:p w14:paraId="6F48AC46" w14:textId="77777777" w:rsidR="00D90E99" w:rsidRDefault="00D90E99" w:rsidP="003146C2">
      <w:pPr>
        <w:pStyle w:val="Stlus3"/>
      </w:pPr>
      <w:bookmarkStart w:id="29" w:name="_Toc223072680"/>
      <w:r>
        <w:t>F-01 – Fizetési oldal betöltődik</w:t>
      </w:r>
      <w:bookmarkEnd w:id="29"/>
    </w:p>
    <w:p w14:paraId="5205EBEB" w14:textId="77777777" w:rsidR="00D90E99" w:rsidRDefault="00D90E99" w:rsidP="00D90E99">
      <w:pPr>
        <w:spacing w:before="60" w:after="120"/>
      </w:pPr>
      <w:r>
        <w:t xml:space="preserve">A teszt </w:t>
      </w:r>
      <w:proofErr w:type="spellStart"/>
      <w:r>
        <w:t>végigvezet</w:t>
      </w:r>
      <w:proofErr w:type="spellEnd"/>
      <w:r>
        <w:t xml:space="preserve"> a teljes folyamaton az áruháztól a fizetési oldalig: termék hozzáadása, szállítási adatok kitöltése, majd a /</w:t>
      </w:r>
      <w:proofErr w:type="spellStart"/>
      <w:r>
        <w:t>kosar</w:t>
      </w:r>
      <w:proofErr w:type="spellEnd"/>
      <w:r>
        <w:t>/</w:t>
      </w:r>
      <w:proofErr w:type="spellStart"/>
      <w:r>
        <w:t>fizetes</w:t>
      </w:r>
      <w:proofErr w:type="spellEnd"/>
      <w:r>
        <w:t xml:space="preserve"> URL-re navigálás. Ellenőrzi, hogy a bankkártya számmező megjelenik-e, igazolva, hogy a fizetési oldal sikeresen betöltődött.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184A56A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88531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5A7514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F-01</w:t>
            </w:r>
          </w:p>
        </w:tc>
      </w:tr>
      <w:tr w:rsidR="00D90E99" w14:paraId="5690ACE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B556D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39341A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</w:tr>
      <w:tr w:rsidR="00D90E99" w14:paraId="2DE48DF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44E8A4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D9831" w14:textId="77777777" w:rsidR="00D90E99" w:rsidRDefault="00D90E99">
            <w:r>
              <w:rPr>
                <w:b/>
                <w:bCs/>
                <w:sz w:val="18"/>
                <w:szCs w:val="18"/>
              </w:rPr>
              <w:t>Fizetési oldal betöltődik</w:t>
            </w:r>
          </w:p>
        </w:tc>
      </w:tr>
      <w:tr w:rsidR="00D90E99" w14:paraId="4877C80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27AB87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C2F9C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2FEB5E2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73878FA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329DD354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</w:t>
            </w:r>
          </w:p>
          <w:p w14:paraId="6BC10E1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</w:p>
          <w:p w14:paraId="68455FC4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${CARD_NUMBER_INPUT}</w:t>
            </w:r>
          </w:p>
        </w:tc>
      </w:tr>
      <w:tr w:rsidR="00D90E99" w14:paraId="5C2FA04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1AEFA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E27F05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Érvényes szállítási adatok kitöltve</w:t>
            </w:r>
          </w:p>
        </w:tc>
      </w:tr>
      <w:tr w:rsidR="00D90E99" w14:paraId="6AFC6E08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23DBB8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B0F038" w14:textId="77777777" w:rsidR="00D90E99" w:rsidRDefault="00D90E99">
            <w:r>
              <w:rPr>
                <w:sz w:val="18"/>
                <w:szCs w:val="18"/>
              </w:rPr>
              <w:t>Kártya számmező látható a fizetési oldalon</w:t>
            </w:r>
          </w:p>
        </w:tc>
      </w:tr>
      <w:tr w:rsidR="00D90E99" w14:paraId="21547A3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61301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3EEFE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40E05D47" w14:textId="77777777" w:rsidR="00D90E99" w:rsidRDefault="00D90E99" w:rsidP="00D90E99">
      <w:pPr>
        <w:spacing w:before="100" w:after="100"/>
        <w:rPr>
          <w:sz w:val="22"/>
        </w:rPr>
      </w:pPr>
    </w:p>
    <w:p w14:paraId="7A673E76" w14:textId="70FDC684" w:rsidR="00D90E99" w:rsidRDefault="00D90E99" w:rsidP="00DF1810">
      <w:pPr>
        <w:pStyle w:val="Stlus3"/>
      </w:pPr>
      <w:bookmarkStart w:id="30" w:name="_Toc223072681"/>
      <w:r>
        <w:t xml:space="preserve">F-02 – Üres </w:t>
      </w:r>
      <w:proofErr w:type="spellStart"/>
      <w:r>
        <w:t>form</w:t>
      </w:r>
      <w:proofErr w:type="spellEnd"/>
      <w:r>
        <w:t xml:space="preserve"> </w:t>
      </w:r>
      <w:r w:rsidR="003D6872">
        <w:t>elküldésekor</w:t>
      </w:r>
      <w:r>
        <w:t xml:space="preserve"> hibaüzenet jelenik meg</w:t>
      </w:r>
      <w:bookmarkEnd w:id="30"/>
    </w:p>
    <w:p w14:paraId="65D4349E" w14:textId="77777777" w:rsidR="00D90E99" w:rsidRDefault="00D90E99" w:rsidP="00D90E99">
      <w:pPr>
        <w:spacing w:before="60" w:after="120"/>
      </w:pPr>
      <w:r>
        <w:t xml:space="preserve">A teszt a fizetési </w:t>
      </w:r>
      <w:proofErr w:type="spellStart"/>
      <w:r>
        <w:t>formot</w:t>
      </w:r>
      <w:proofErr w:type="spellEnd"/>
      <w:r>
        <w:t xml:space="preserve"> üresen hagyva megnyomja a Fizetés gombot, majd ellenőrzi, hogy az </w:t>
      </w:r>
      <w:proofErr w:type="spellStart"/>
      <w:r>
        <w:t>overlay</w:t>
      </w:r>
      <w:proofErr w:type="spellEnd"/>
      <w:r>
        <w:t xml:space="preserve"> felületen megjelenik-e a </w:t>
      </w:r>
      <w:proofErr w:type="spellStart"/>
      <w:r>
        <w:t>Please</w:t>
      </w:r>
      <w:proofErr w:type="spellEnd"/>
      <w:r>
        <w:t xml:space="preserve"> </w:t>
      </w:r>
      <w:proofErr w:type="spellStart"/>
      <w:r>
        <w:t>fill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hibaüzenet. Ezzel igazolja, hogy a szerver oldali validáció előtt a frontend is blokkolja a hiányos beküldést.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0D1ADDA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38611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AE688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F-02</w:t>
            </w:r>
          </w:p>
        </w:tc>
      </w:tr>
      <w:tr w:rsidR="00D90E99" w14:paraId="58EE98F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B52461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419499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</w:tr>
      <w:tr w:rsidR="00D90E99" w14:paraId="3EBB096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6FC87F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B9EE1" w14:textId="77777777" w:rsidR="00D90E99" w:rsidRDefault="00D90E99">
            <w:r>
              <w:rPr>
                <w:b/>
                <w:bCs/>
                <w:sz w:val="18"/>
                <w:szCs w:val="18"/>
              </w:rPr>
              <w:t xml:space="preserve">Üres </w:t>
            </w:r>
            <w:proofErr w:type="spellStart"/>
            <w:r>
              <w:rPr>
                <w:b/>
                <w:bCs/>
                <w:sz w:val="18"/>
                <w:szCs w:val="18"/>
              </w:rPr>
              <w:t>form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submitáláskor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hibaüzenet jelenik meg</w:t>
            </w:r>
          </w:p>
        </w:tc>
      </w:tr>
      <w:tr w:rsidR="00D90E99" w14:paraId="67EE0CC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64DBA9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BA60E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</w:p>
          <w:p w14:paraId="312E41C0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${SUBMIT_BTN_PAYMENT}</w:t>
            </w:r>
          </w:p>
          <w:p w14:paraId="569D345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Overlay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Please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fields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correctly</w:t>
            </w:r>
            <w:proofErr w:type="spellEnd"/>
          </w:p>
        </w:tc>
      </w:tr>
      <w:tr w:rsidR="00D90E99" w14:paraId="4756FC6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C1A76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FEC3E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 xml:space="preserve">Fizetési </w:t>
            </w:r>
            <w:proofErr w:type="spellStart"/>
            <w:r>
              <w:rPr>
                <w:sz w:val="18"/>
                <w:szCs w:val="18"/>
              </w:rPr>
              <w:t>form</w:t>
            </w:r>
            <w:proofErr w:type="spellEnd"/>
            <w:r>
              <w:rPr>
                <w:sz w:val="18"/>
                <w:szCs w:val="18"/>
              </w:rPr>
              <w:t xml:space="preserve"> kitöltetlenül hagyva</w:t>
            </w:r>
          </w:p>
        </w:tc>
      </w:tr>
      <w:tr w:rsidR="00D90E99" w14:paraId="2292DB2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1D3129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3F1DF" w14:textId="77777777" w:rsidR="00D90E99" w:rsidRDefault="00D90E99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Please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all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fields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correctly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</w:tr>
      <w:tr w:rsidR="00D90E99" w14:paraId="7EA27E1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EDD9D4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CA8D7C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3ACB894D" w14:textId="77777777" w:rsidR="00D90E99" w:rsidRDefault="00D90E99" w:rsidP="00D90E99">
      <w:pPr>
        <w:spacing w:before="100" w:after="100"/>
        <w:rPr>
          <w:sz w:val="22"/>
        </w:rPr>
      </w:pPr>
    </w:p>
    <w:p w14:paraId="2D5F261E" w14:textId="77777777" w:rsidR="00D90E99" w:rsidRDefault="00D90E99" w:rsidP="00DF1810">
      <w:pPr>
        <w:pStyle w:val="Stlus3"/>
      </w:pPr>
      <w:bookmarkStart w:id="31" w:name="_Toc223072682"/>
      <w:r>
        <w:t>F-03 – Kártya szám formázás szóközöket illeszt be</w:t>
      </w:r>
      <w:bookmarkEnd w:id="31"/>
    </w:p>
    <w:p w14:paraId="364609E4" w14:textId="77777777" w:rsidR="00D90E99" w:rsidRDefault="00D90E99" w:rsidP="00D90E99">
      <w:pPr>
        <w:spacing w:before="60" w:after="120"/>
      </w:pPr>
      <w:r>
        <w:t>A teszt szóközök nélkül írja be a 16 jegyű kártyaszámot, majd leolvassa a mező értékét és ellenőrzi, hogy az automatikus formázás szóközöket szúrt-e be a számcsoportok közé. Ez a UX funkció megkönnyíti a kártyaszám ellenőrzését a bevitel közben.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07D2073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64420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A0405C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F-03</w:t>
            </w:r>
          </w:p>
        </w:tc>
      </w:tr>
      <w:tr w:rsidR="00D90E99" w14:paraId="0868CF2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6C1503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6EDEDF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</w:tr>
      <w:tr w:rsidR="00D90E99" w14:paraId="7D1636D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EEEB8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8D87D" w14:textId="77777777" w:rsidR="00D90E99" w:rsidRDefault="00D90E99">
            <w:r>
              <w:rPr>
                <w:b/>
                <w:bCs/>
                <w:sz w:val="18"/>
                <w:szCs w:val="18"/>
              </w:rPr>
              <w:t>Kártya szám formázás szóközöket illeszt be</w:t>
            </w:r>
          </w:p>
        </w:tc>
      </w:tr>
      <w:tr w:rsidR="00D90E99" w14:paraId="1D6B264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27A4B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5A8543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</w:p>
          <w:p w14:paraId="70B71209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${CARD_NUMBER_INPUT}    4111111111111111</w:t>
            </w:r>
          </w:p>
          <w:p w14:paraId="3A3BD40A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${val}=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${CARD_NUMBER_INPUT}</w:t>
            </w:r>
          </w:p>
          <w:p w14:paraId="2442455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${val}    ${SPACE}</w:t>
            </w:r>
          </w:p>
        </w:tc>
      </w:tr>
      <w:tr w:rsidR="00D90E99" w14:paraId="5B6F68AA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A81516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DB5AB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Kártyaszám beírva szóközök nélkül: 4111111111111111</w:t>
            </w:r>
          </w:p>
        </w:tc>
      </w:tr>
      <w:tr w:rsidR="00D90E99" w14:paraId="704917F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0F3239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06A732" w14:textId="77777777" w:rsidR="00D90E99" w:rsidRDefault="00D90E99">
            <w:r>
              <w:rPr>
                <w:sz w:val="18"/>
                <w:szCs w:val="18"/>
              </w:rPr>
              <w:t>Mező értéke szóközöket tartalmaz (pl. 4111 1111...)</w:t>
            </w:r>
          </w:p>
        </w:tc>
      </w:tr>
      <w:tr w:rsidR="00D90E99" w14:paraId="33438B2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29EAD3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27732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413D8C9D" w14:textId="77777777" w:rsidR="00D90E99" w:rsidRDefault="00D90E99" w:rsidP="00D90E99">
      <w:pPr>
        <w:spacing w:before="100" w:after="100"/>
        <w:rPr>
          <w:sz w:val="22"/>
        </w:rPr>
      </w:pPr>
    </w:p>
    <w:p w14:paraId="71484723" w14:textId="77777777" w:rsidR="00D90E99" w:rsidRDefault="00D90E99" w:rsidP="00DF1810">
      <w:pPr>
        <w:pStyle w:val="Stlus3"/>
      </w:pPr>
      <w:bookmarkStart w:id="32" w:name="_Toc223072683"/>
      <w:r>
        <w:t>F-04 – CVV mező csak számokat fogad el</w:t>
      </w:r>
      <w:bookmarkEnd w:id="32"/>
    </w:p>
    <w:p w14:paraId="7CDDFD53" w14:textId="77777777" w:rsidR="00D90E99" w:rsidRDefault="00D90E99" w:rsidP="00D90E99">
      <w:pPr>
        <w:spacing w:before="60" w:after="120"/>
      </w:pPr>
      <w:r>
        <w:t>A teszt betűket ír a CVV mezőbe, majd ellenőrzi, hogy a mező értéke üres marad-e. A CVV mező kizárólag numerikus karaktereket fogadhat el, mivel a kártyaellenőrző kód mindig számokból áll – ez a validáció véd az elgépelésektől és az érvénytelen adatoktól.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3328ACF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4C63D8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F37B3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F-04</w:t>
            </w:r>
          </w:p>
        </w:tc>
      </w:tr>
      <w:tr w:rsidR="00D90E99" w14:paraId="2BA3AA9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80389A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8409D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</w:tr>
      <w:tr w:rsidR="00D90E99" w14:paraId="4B6F1A5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5323C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F50289" w14:textId="77777777" w:rsidR="00D90E99" w:rsidRDefault="00D90E99">
            <w:r>
              <w:rPr>
                <w:b/>
                <w:bCs/>
                <w:sz w:val="18"/>
                <w:szCs w:val="18"/>
              </w:rPr>
              <w:t>CVV mező csak számokat fogad el</w:t>
            </w:r>
          </w:p>
        </w:tc>
      </w:tr>
      <w:tr w:rsidR="00D90E99" w14:paraId="009BE29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2238C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A5E37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</w:p>
          <w:p w14:paraId="766D5233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${CARD_CVV_INPUT}    abc</w:t>
            </w:r>
          </w:p>
          <w:p w14:paraId="5AF75E2B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${val}=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${CARD_CVV_INPUT}</w:t>
            </w:r>
          </w:p>
          <w:p w14:paraId="5EE48A56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Empty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${val}</w:t>
            </w:r>
          </w:p>
        </w:tc>
      </w:tr>
      <w:tr w:rsidR="00D90E99" w14:paraId="14D2C41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511438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81A639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CVV mezőbe beírva: abc</w:t>
            </w:r>
          </w:p>
        </w:tc>
      </w:tr>
      <w:tr w:rsidR="00D90E99" w14:paraId="0533D1AD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B91857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7C314" w14:textId="77777777" w:rsidR="00D90E99" w:rsidRDefault="00D90E99">
            <w:r>
              <w:rPr>
                <w:sz w:val="18"/>
                <w:szCs w:val="18"/>
              </w:rPr>
              <w:t>Mező értéke üres marad (csak számok elfogadva)</w:t>
            </w:r>
          </w:p>
        </w:tc>
      </w:tr>
      <w:tr w:rsidR="00D90E99" w14:paraId="6FD888D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FF939E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EEFF5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61072754" w14:textId="77777777" w:rsidR="00D90E99" w:rsidRDefault="00D90E99" w:rsidP="00D90E99">
      <w:pPr>
        <w:spacing w:before="100" w:after="100"/>
        <w:rPr>
          <w:sz w:val="22"/>
        </w:rPr>
      </w:pPr>
    </w:p>
    <w:p w14:paraId="6A7C9F66" w14:textId="77777777" w:rsidR="00D90E99" w:rsidRDefault="00D90E99" w:rsidP="00DF1810">
      <w:pPr>
        <w:pStyle w:val="Stlus3"/>
      </w:pPr>
      <w:bookmarkStart w:id="33" w:name="_Toc223072684"/>
      <w:r>
        <w:t>F-05 – Visa kártya ikon megjelenik</w:t>
      </w:r>
      <w:bookmarkEnd w:id="33"/>
    </w:p>
    <w:p w14:paraId="49FBFCBF" w14:textId="77777777" w:rsidR="00D90E99" w:rsidRDefault="00D90E99" w:rsidP="00D90E99">
      <w:pPr>
        <w:spacing w:before="60" w:after="120"/>
      </w:pPr>
      <w:r>
        <w:t>A teszt egy Visa kártyaszámot (4-essel kezdődő sorozatot) ír be a kártyaszám mezőbe, majd ellenőrzi, hogy a Visa logó megjelenik-e a kártya előlapján. Ez igazolja, hogy a kártyatípus-felismerés az első számjegyek alapján működik és vizuálisan is visszajelzést ad.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395E2EE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1C0C6B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154754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F-05</w:t>
            </w:r>
          </w:p>
        </w:tc>
      </w:tr>
      <w:tr w:rsidR="00D90E99" w14:paraId="1FE87ACC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AB932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FAC7A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</w:tr>
      <w:tr w:rsidR="00D90E99" w14:paraId="6618B6D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B999C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0CF2D" w14:textId="77777777" w:rsidR="00D90E99" w:rsidRDefault="00D90E99">
            <w:r>
              <w:rPr>
                <w:b/>
                <w:bCs/>
                <w:sz w:val="18"/>
                <w:szCs w:val="18"/>
              </w:rPr>
              <w:t>Visa kártya ikon megjelenik</w:t>
            </w:r>
          </w:p>
        </w:tc>
      </w:tr>
      <w:tr w:rsidR="00D90E99" w14:paraId="5B59837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B5538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713848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to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...</w:t>
            </w:r>
          </w:p>
          <w:p w14:paraId="2C89146C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${CARD_NUMBER_INPUT}    4111 1111 1111 1111</w:t>
            </w:r>
          </w:p>
          <w:p w14:paraId="21E14D27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xpath://img[contains(@src,"visa.png")]</w:t>
            </w:r>
          </w:p>
        </w:tc>
      </w:tr>
      <w:tr w:rsidR="00D90E99" w14:paraId="69C7B794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481AF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BFE52C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Kártyaszám: 4111 1111 1111 1111 (Visa)</w:t>
            </w:r>
          </w:p>
        </w:tc>
      </w:tr>
      <w:tr w:rsidR="00D90E99" w14:paraId="07C409E4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DA8681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6BF42" w14:textId="77777777" w:rsidR="00D90E99" w:rsidRDefault="00D90E99">
            <w:r>
              <w:rPr>
                <w:sz w:val="18"/>
                <w:szCs w:val="18"/>
              </w:rPr>
              <w:t>visa.png ikon látható a kártyán</w:t>
            </w:r>
          </w:p>
        </w:tc>
      </w:tr>
      <w:tr w:rsidR="00D90E99" w14:paraId="1DB049A3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BC2B2D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10B6D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0F05C191" w14:textId="77777777" w:rsidR="00D90E99" w:rsidRDefault="00D90E99" w:rsidP="00D90E99">
      <w:pPr>
        <w:spacing w:before="100" w:after="100"/>
        <w:rPr>
          <w:sz w:val="22"/>
        </w:rPr>
      </w:pPr>
    </w:p>
    <w:p w14:paraId="6ADF98DC" w14:textId="77777777" w:rsidR="00D90E99" w:rsidRDefault="00D90E99" w:rsidP="00DF1810">
      <w:pPr>
        <w:pStyle w:val="Stlus3"/>
      </w:pPr>
      <w:bookmarkStart w:id="34" w:name="_Toc223072685"/>
      <w:r>
        <w:t>F-06 – Helyes kártyaadatokkal sikeres fizetés</w:t>
      </w:r>
      <w:bookmarkEnd w:id="34"/>
    </w:p>
    <w:p w14:paraId="1EF8312D" w14:textId="77777777" w:rsidR="00D90E99" w:rsidRDefault="00D90E99" w:rsidP="00D90E99">
      <w:pPr>
        <w:spacing w:before="60" w:after="120"/>
      </w:pPr>
      <w:r>
        <w:t>Teljes körű end-</w:t>
      </w:r>
      <w:proofErr w:type="spellStart"/>
      <w:r>
        <w:t>to</w:t>
      </w:r>
      <w:proofErr w:type="spellEnd"/>
      <w:r>
        <w:t>-end teszt, amely az áruháztól a fizetés jóváhagyásáig fut végig: termék hozzáadása, szállítási és bankkártyaadatok kitöltése, fizetés elindítása, majd az "</w:t>
      </w:r>
      <w:proofErr w:type="spellStart"/>
      <w:r>
        <w:t>accepted</w:t>
      </w:r>
      <w:proofErr w:type="spellEnd"/>
      <w:r>
        <w:t>" visszajelzés megjelenésének ellenőrzése. Ez a legfontosabb happy-</w:t>
      </w:r>
      <w:proofErr w:type="spellStart"/>
      <w:r>
        <w:t>path</w:t>
      </w:r>
      <w:proofErr w:type="spellEnd"/>
      <w:r>
        <w:t xml:space="preserve"> teszt az egész vásárlási folyamatra.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1D71F8F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34B90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6A056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F-06</w:t>
            </w:r>
          </w:p>
        </w:tc>
      </w:tr>
      <w:tr w:rsidR="00D90E99" w14:paraId="4B98EA54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89044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736290" w14:textId="77777777" w:rsidR="00D90E99" w:rsidRDefault="00D90E99">
            <w:r>
              <w:rPr>
                <w:sz w:val="18"/>
                <w:szCs w:val="18"/>
              </w:rPr>
              <w:t>Fizetés</w:t>
            </w:r>
          </w:p>
        </w:tc>
      </w:tr>
      <w:tr w:rsidR="00D90E99" w14:paraId="4A092BA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28550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A11E04" w14:textId="77777777" w:rsidR="00D90E99" w:rsidRDefault="00D90E99">
            <w:r>
              <w:rPr>
                <w:b/>
                <w:bCs/>
                <w:sz w:val="18"/>
                <w:szCs w:val="18"/>
              </w:rPr>
              <w:t>Helyes kártyaadatokkal sikeres fizetés</w:t>
            </w:r>
          </w:p>
        </w:tc>
      </w:tr>
      <w:tr w:rsidR="00D90E99" w14:paraId="7A9C5ED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DCD2AD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8B2059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Add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First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Cart</w:t>
            </w:r>
            <w:proofErr w:type="spellEnd"/>
          </w:p>
          <w:p w14:paraId="5A64C694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${MODAL_CART_BTN}</w:t>
            </w:r>
          </w:p>
          <w:p w14:paraId="67230A3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Delivery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464B896A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${CHECKOUT_BTN}</w:t>
            </w:r>
          </w:p>
          <w:p w14:paraId="5AE39281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Location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kosar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fizetes</w:t>
            </w:r>
            <w:proofErr w:type="spellEnd"/>
          </w:p>
          <w:p w14:paraId="67784763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Form</w:t>
            </w:r>
            <w:proofErr w:type="spellEnd"/>
          </w:p>
          <w:p w14:paraId="0C5789B8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Click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${SUBMIT_BTN_PAYMENT}</w:t>
            </w:r>
          </w:p>
          <w:p w14:paraId="154B08C6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Assert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Overlay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Contains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accepted</w:t>
            </w:r>
            <w:proofErr w:type="spellEnd"/>
          </w:p>
        </w:tc>
      </w:tr>
      <w:tr w:rsidR="00D90E99" w14:paraId="160CCFF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FE9F9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EFDD63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Kártya: 4111 1111 1111 1111 / TESZT ELEK / 123</w:t>
            </w:r>
          </w:p>
        </w:tc>
      </w:tr>
      <w:tr w:rsidR="00D90E99" w14:paraId="1B22491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32EFF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7E8E35" w14:textId="77777777" w:rsidR="00D90E99" w:rsidRDefault="00D90E99">
            <w:proofErr w:type="spellStart"/>
            <w:r>
              <w:rPr>
                <w:sz w:val="18"/>
                <w:szCs w:val="18"/>
              </w:rPr>
              <w:t>Overlay</w:t>
            </w:r>
            <w:proofErr w:type="spellEnd"/>
            <w:r>
              <w:rPr>
                <w:sz w:val="18"/>
                <w:szCs w:val="18"/>
              </w:rPr>
              <w:t>: "</w:t>
            </w:r>
            <w:proofErr w:type="spellStart"/>
            <w:r>
              <w:rPr>
                <w:sz w:val="18"/>
                <w:szCs w:val="18"/>
              </w:rPr>
              <w:t>accepted</w:t>
            </w:r>
            <w:proofErr w:type="spellEnd"/>
            <w:r>
              <w:rPr>
                <w:sz w:val="18"/>
                <w:szCs w:val="18"/>
              </w:rPr>
              <w:t>" üzenet megjelenik</w:t>
            </w:r>
          </w:p>
        </w:tc>
      </w:tr>
      <w:tr w:rsidR="00D90E99" w14:paraId="4117A02F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5BD0C7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6523B5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42690537" w14:textId="77777777" w:rsidR="00D90E99" w:rsidRDefault="00D90E99" w:rsidP="00D90E99">
      <w:pPr>
        <w:spacing w:before="100" w:after="100"/>
        <w:rPr>
          <w:sz w:val="22"/>
        </w:rPr>
      </w:pPr>
    </w:p>
    <w:p w14:paraId="7899D229" w14:textId="3031BE05" w:rsidR="00D90E99" w:rsidRDefault="00D90E99" w:rsidP="006C6A8F">
      <w:pPr>
        <w:pStyle w:val="Stlus2"/>
      </w:pPr>
      <w:bookmarkStart w:id="35" w:name="_Toc223072686"/>
      <w:r>
        <w:t>Blog</w:t>
      </w:r>
      <w:bookmarkEnd w:id="35"/>
    </w:p>
    <w:p w14:paraId="402064FB" w14:textId="77777777" w:rsidR="00D90E99" w:rsidRDefault="00D90E99" w:rsidP="00DF1810">
      <w:pPr>
        <w:pStyle w:val="Stlus3"/>
      </w:pPr>
      <w:bookmarkStart w:id="36" w:name="_Toc223072687"/>
      <w:r>
        <w:t>B-01 – Blog oldal betöltődik és kártyák láthatók</w:t>
      </w:r>
      <w:bookmarkEnd w:id="36"/>
    </w:p>
    <w:p w14:paraId="35CED537" w14:textId="77777777" w:rsidR="00D90E99" w:rsidRDefault="00D90E99" w:rsidP="00D90E99">
      <w:pPr>
        <w:spacing w:before="60" w:after="120"/>
      </w:pPr>
      <w:proofErr w:type="spellStart"/>
      <w:r>
        <w:t>Smoke</w:t>
      </w:r>
      <w:proofErr w:type="spellEnd"/>
      <w:r>
        <w:t xml:space="preserve"> teszt, amely a blog oldal alapvető betöltését ellenőrzi. Megvizsgálja, hogy legalább egy blogposzt kártya megjelenik-e az oldalon, ezzel igazolva, hogy az adatbetöltés és a megjelenítés hibátlanul működik az oldalra navigálás után.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50507E4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D66543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7A3B6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B-01</w:t>
            </w:r>
          </w:p>
        </w:tc>
      </w:tr>
      <w:tr w:rsidR="00D90E99" w14:paraId="171DD0D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09E2C8" w14:textId="77777777" w:rsidR="00D90E99" w:rsidRDefault="00D90E99">
            <w:r>
              <w:rPr>
                <w:b/>
                <w:bCs/>
                <w:sz w:val="18"/>
                <w:szCs w:val="18"/>
              </w:rPr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DDCD7" w14:textId="77777777" w:rsidR="00D90E99" w:rsidRDefault="00D90E99">
            <w:r>
              <w:rPr>
                <w:sz w:val="18"/>
                <w:szCs w:val="18"/>
              </w:rPr>
              <w:t>Blog</w:t>
            </w:r>
          </w:p>
        </w:tc>
      </w:tr>
      <w:tr w:rsidR="00D90E99" w14:paraId="1D29A757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18C70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D597B5" w14:textId="77777777" w:rsidR="00D90E99" w:rsidRDefault="00D90E99">
            <w:r>
              <w:rPr>
                <w:b/>
                <w:bCs/>
                <w:sz w:val="18"/>
                <w:szCs w:val="18"/>
              </w:rPr>
              <w:t>Blog oldal betöltődik és kártyák láthatók</w:t>
            </w:r>
          </w:p>
        </w:tc>
      </w:tr>
      <w:tr w:rsidR="00D90E99" w14:paraId="6ABE390A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56B01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6E5C3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Blog Page</w:t>
            </w:r>
          </w:p>
          <w:p w14:paraId="29092449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${BLOG_CARDS}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timeout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=10s</w:t>
            </w:r>
          </w:p>
          <w:p w14:paraId="5EC1D212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}=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Get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${BLOG_CARDS}</w:t>
            </w:r>
          </w:p>
          <w:p w14:paraId="4CA4D64D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Should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Be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${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count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>} &gt; 0</w:t>
            </w:r>
          </w:p>
        </w:tc>
      </w:tr>
      <w:tr w:rsidR="00D90E99" w14:paraId="13278386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9F1225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87E34A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URL: /blog</w:t>
            </w:r>
          </w:p>
        </w:tc>
      </w:tr>
      <w:tr w:rsidR="00D90E99" w14:paraId="700E0570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ED65E6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B0790" w14:textId="77777777" w:rsidR="00D90E99" w:rsidRDefault="00D90E99">
            <w:r>
              <w:rPr>
                <w:sz w:val="18"/>
                <w:szCs w:val="18"/>
              </w:rPr>
              <w:t>Legalább 1 blogposzt kártya látható</w:t>
            </w:r>
          </w:p>
        </w:tc>
      </w:tr>
      <w:tr w:rsidR="00D90E99" w14:paraId="3D27B25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389A1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3CDB6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36F234FC" w14:textId="77777777" w:rsidR="00D90E99" w:rsidRDefault="00D90E99" w:rsidP="00D90E99">
      <w:pPr>
        <w:spacing w:before="100" w:after="100"/>
        <w:rPr>
          <w:sz w:val="22"/>
        </w:rPr>
      </w:pPr>
    </w:p>
    <w:p w14:paraId="04E77EEB" w14:textId="77777777" w:rsidR="00D90E99" w:rsidRDefault="00D90E99" w:rsidP="00DF1810">
      <w:pPr>
        <w:pStyle w:val="Stlus3"/>
      </w:pPr>
      <w:bookmarkStart w:id="37" w:name="_Toc223072688"/>
      <w:r>
        <w:t>B-02 – Nem létező keresés üres állapotot mutat</w:t>
      </w:r>
      <w:bookmarkEnd w:id="37"/>
    </w:p>
    <w:p w14:paraId="3FFCA8E8" w14:textId="77777777" w:rsidR="00D90E99" w:rsidRDefault="00D90E99" w:rsidP="00D90E99">
      <w:pPr>
        <w:spacing w:before="60" w:after="120"/>
      </w:pPr>
      <w:r>
        <w:t>A teszt egy biztosan nem létező kulcsszóra keres a blog keresőmezőjében, majd ellenőrzi, hogy a "Nincsenek találatok" üzenet megjelenik-e. Ez biztosítja, hogy az üres találati lista kezelt állapot – a felhasználó nem egy üres oldalt lát, hanem egyértelmű tájékoztatást kap.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72"/>
      </w:tblGrid>
      <w:tr w:rsidR="00D90E99" w14:paraId="11880259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89436" w14:textId="77777777" w:rsidR="00D90E99" w:rsidRDefault="00D90E99">
            <w:r>
              <w:rPr>
                <w:b/>
                <w:bCs/>
                <w:sz w:val="18"/>
                <w:szCs w:val="18"/>
              </w:rPr>
              <w:t>Azonosító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8AC3D8" w14:textId="77777777" w:rsidR="00D90E99" w:rsidRDefault="00D90E99">
            <w:r>
              <w:rPr>
                <w:b/>
                <w:bCs/>
                <w:color w:val="963F0E"/>
                <w:sz w:val="18"/>
                <w:szCs w:val="18"/>
              </w:rPr>
              <w:t>B-02</w:t>
            </w:r>
          </w:p>
        </w:tc>
      </w:tr>
      <w:tr w:rsidR="00D90E99" w14:paraId="11560D11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CED1BF" w14:textId="77777777" w:rsidR="00D90E99" w:rsidRDefault="00D90E99">
            <w:r>
              <w:rPr>
                <w:b/>
                <w:bCs/>
                <w:sz w:val="18"/>
                <w:szCs w:val="18"/>
              </w:rPr>
              <w:lastRenderedPageBreak/>
              <w:t>Modul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5155D0" w14:textId="77777777" w:rsidR="00D90E99" w:rsidRDefault="00D90E99">
            <w:r>
              <w:rPr>
                <w:sz w:val="18"/>
                <w:szCs w:val="18"/>
              </w:rPr>
              <w:t>Blog</w:t>
            </w:r>
          </w:p>
        </w:tc>
      </w:tr>
      <w:tr w:rsidR="00D90E99" w14:paraId="17D8462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400C6F" w14:textId="77777777" w:rsidR="00D90E99" w:rsidRDefault="00D90E99">
            <w:r>
              <w:rPr>
                <w:b/>
                <w:bCs/>
                <w:sz w:val="18"/>
                <w:szCs w:val="18"/>
              </w:rPr>
              <w:t>Teszt neve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9CE34" w14:textId="77777777" w:rsidR="00D90E99" w:rsidRDefault="00D90E99">
            <w:r>
              <w:rPr>
                <w:b/>
                <w:bCs/>
                <w:sz w:val="18"/>
                <w:szCs w:val="18"/>
              </w:rPr>
              <w:t>Nem létező keresés üres állapotot mutat</w:t>
            </w:r>
          </w:p>
        </w:tc>
      </w:tr>
      <w:tr w:rsidR="00D90E99" w14:paraId="48956FCE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74464" w14:textId="77777777" w:rsidR="00D90E99" w:rsidRDefault="00D90E99">
            <w:r>
              <w:rPr>
                <w:b/>
                <w:bCs/>
                <w:sz w:val="18"/>
                <w:szCs w:val="18"/>
              </w:rPr>
              <w:t>Script (kivonat)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9F1EC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79974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Navigate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To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Blog Page</w:t>
            </w:r>
          </w:p>
          <w:p w14:paraId="4E26CAE9" w14:textId="77777777" w:rsidR="00D90E99" w:rsidRDefault="00D90E99">
            <w:pPr>
              <w:spacing w:before="40" w:after="40"/>
            </w:pPr>
            <w:r>
              <w:rPr>
                <w:rFonts w:ascii="Courier New" w:eastAsia="Courier New" w:hAnsi="Courier New" w:cs="Courier New"/>
                <w:sz w:val="16"/>
                <w:szCs w:val="16"/>
              </w:rPr>
              <w:t>Input Text    ${KERESES_INPUT}    xyznemtalalhato99999</w:t>
            </w:r>
          </w:p>
          <w:p w14:paraId="41432955" w14:textId="77777777" w:rsidR="00D90E99" w:rsidRDefault="00D90E99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Wait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Until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Element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Is </w:t>
            </w:r>
            <w:proofErr w:type="spellStart"/>
            <w:r>
              <w:rPr>
                <w:rFonts w:ascii="Courier New" w:eastAsia="Courier New" w:hAnsi="Courier New" w:cs="Courier New"/>
                <w:sz w:val="16"/>
                <w:szCs w:val="16"/>
              </w:rPr>
              <w:t>Visible</w:t>
            </w:r>
            <w:proofErr w:type="spellEnd"/>
            <w:r>
              <w:rPr>
                <w:rFonts w:ascii="Courier New" w:eastAsia="Courier New" w:hAnsi="Courier New" w:cs="Courier New"/>
                <w:sz w:val="16"/>
                <w:szCs w:val="16"/>
              </w:rPr>
              <w:t xml:space="preserve">    xpath://h3[contains(.,"Nincsenek találatok")]</w:t>
            </w:r>
          </w:p>
        </w:tc>
      </w:tr>
      <w:tr w:rsidR="00D90E99" w14:paraId="160295F5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F0815" w14:textId="77777777" w:rsidR="00D90E99" w:rsidRDefault="00D90E99">
            <w:r>
              <w:rPr>
                <w:b/>
                <w:bCs/>
                <w:sz w:val="18"/>
                <w:szCs w:val="18"/>
              </w:rPr>
              <w:t>Tesztadatok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15C3BB" w14:textId="77777777" w:rsidR="00D90E99" w:rsidRDefault="00D90E99">
            <w:pPr>
              <w:spacing w:before="40" w:after="40"/>
            </w:pPr>
            <w:r>
              <w:rPr>
                <w:sz w:val="18"/>
                <w:szCs w:val="18"/>
              </w:rPr>
              <w:t>Keresés: xyznemtalalhato99999</w:t>
            </w:r>
          </w:p>
        </w:tc>
      </w:tr>
      <w:tr w:rsidR="00D90E99" w14:paraId="2BA644BB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3F943E" w14:textId="77777777" w:rsidR="00D90E99" w:rsidRDefault="00D90E99">
            <w:r>
              <w:rPr>
                <w:b/>
                <w:bCs/>
                <w:sz w:val="18"/>
                <w:szCs w:val="18"/>
              </w:rPr>
              <w:t>Elvárt eredmény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27103A" w14:textId="77777777" w:rsidR="00D90E99" w:rsidRDefault="00D90E99">
            <w:r>
              <w:rPr>
                <w:sz w:val="18"/>
                <w:szCs w:val="18"/>
              </w:rPr>
              <w:t>"Nincsenek találatok" felirat megjelenik</w:t>
            </w:r>
          </w:p>
        </w:tc>
      </w:tr>
      <w:tr w:rsidR="00D90E99" w14:paraId="31414E22" w14:textId="77777777" w:rsidTr="00D90E99">
        <w:tc>
          <w:tcPr>
            <w:tcW w:w="1600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79499" w14:textId="77777777" w:rsidR="00D90E99" w:rsidRDefault="00D90E99">
            <w:r>
              <w:rPr>
                <w:b/>
                <w:bCs/>
                <w:sz w:val="18"/>
                <w:szCs w:val="18"/>
              </w:rPr>
              <w:t>Státusz</w:t>
            </w:r>
          </w:p>
        </w:tc>
        <w:tc>
          <w:tcPr>
            <w:tcW w:w="7472" w:type="dxa"/>
            <w:tcBorders>
              <w:top w:val="single" w:sz="2" w:space="0" w:color="D6B4A0"/>
              <w:left w:val="single" w:sz="2" w:space="0" w:color="D6B4A0"/>
              <w:bottom w:val="single" w:sz="2" w:space="0" w:color="D6B4A0"/>
              <w:right w:val="single" w:sz="2" w:space="0" w:color="D6B4A0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FC832E" w14:textId="77777777" w:rsidR="00D90E99" w:rsidRDefault="00D90E99">
            <w:r>
              <w:rPr>
                <w:b/>
                <w:bCs/>
                <w:color w:val="375623"/>
                <w:sz w:val="18"/>
                <w:szCs w:val="18"/>
              </w:rPr>
              <w:t>PASS</w:t>
            </w:r>
          </w:p>
        </w:tc>
      </w:tr>
    </w:tbl>
    <w:p w14:paraId="32D5E878" w14:textId="77777777" w:rsidR="00D90E99" w:rsidRPr="00D90E99" w:rsidRDefault="00D90E99" w:rsidP="00D90E99"/>
    <w:sectPr w:rsidR="00D90E99" w:rsidRPr="00D90E99" w:rsidSect="002167D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4BD14" w14:textId="77777777" w:rsidR="009D1C1E" w:rsidRDefault="009D1C1E" w:rsidP="002167D8">
      <w:pPr>
        <w:spacing w:after="0" w:line="240" w:lineRule="auto"/>
      </w:pPr>
      <w:r>
        <w:separator/>
      </w:r>
    </w:p>
  </w:endnote>
  <w:endnote w:type="continuationSeparator" w:id="0">
    <w:p w14:paraId="5E092F46" w14:textId="77777777" w:rsidR="009D1C1E" w:rsidRDefault="009D1C1E" w:rsidP="00216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84530" w14:textId="77777777" w:rsidR="003216AC" w:rsidRDefault="003216A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6168246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DE7A1BA" w14:textId="08C40EDB" w:rsidR="00DF1810" w:rsidRDefault="00DF1810" w:rsidP="00125D6C">
            <w:pPr>
              <w:pStyle w:val="llb"/>
              <w:pBdr>
                <w:top w:val="single" w:sz="4" w:space="1" w:color="auto"/>
              </w:pBdr>
              <w:jc w:val="center"/>
            </w:pPr>
            <w:r>
              <w:t xml:space="preserve">oldal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A341E36" w14:textId="77777777" w:rsidR="00DF1810" w:rsidRDefault="00DF1810" w:rsidP="00125D6C">
    <w:pPr>
      <w:pStyle w:val="llb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92E59" w14:textId="77777777" w:rsidR="003216AC" w:rsidRDefault="003216A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9D60A" w14:textId="77777777" w:rsidR="009D1C1E" w:rsidRDefault="009D1C1E" w:rsidP="002167D8">
      <w:pPr>
        <w:spacing w:after="0" w:line="240" w:lineRule="auto"/>
      </w:pPr>
      <w:r>
        <w:separator/>
      </w:r>
    </w:p>
  </w:footnote>
  <w:footnote w:type="continuationSeparator" w:id="0">
    <w:p w14:paraId="02A50D65" w14:textId="77777777" w:rsidR="009D1C1E" w:rsidRDefault="009D1C1E" w:rsidP="002167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45565" w14:textId="77777777" w:rsidR="003216AC" w:rsidRDefault="003216AC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473675" w14:textId="647A0DA5" w:rsidR="00DF1810" w:rsidRDefault="00DF1810" w:rsidP="00125D6C">
    <w:pPr>
      <w:pStyle w:val="lfej"/>
      <w:pBdr>
        <w:bottom w:val="single" w:sz="4" w:space="1" w:color="auto"/>
      </w:pBdr>
    </w:pPr>
    <w:r>
      <w:rPr>
        <w:rFonts w:cs="Times New Roman"/>
        <w:noProof/>
        <w:lang w:eastAsia="hu-HU"/>
      </w:rPr>
      <w:drawing>
        <wp:inline distT="0" distB="0" distL="0" distR="0" wp14:anchorId="1DBEBCCE" wp14:editId="395DED86">
          <wp:extent cx="371475" cy="368713"/>
          <wp:effectExtent l="0" t="0" r="0" b="0"/>
          <wp:docPr id="7" name="Kép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Kép 7"/>
                  <pic:cNvPicPr/>
                </pic:nvPicPr>
                <pic:blipFill>
                  <a:blip r:embed="rId1">
                    <a:duotone>
                      <a:schemeClr val="accent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441" cy="3726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>Teszt Dokumentáció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B4325" w14:textId="77777777" w:rsidR="003216AC" w:rsidRDefault="003216A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E326D"/>
    <w:multiLevelType w:val="multilevel"/>
    <w:tmpl w:val="040E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4735151"/>
    <w:multiLevelType w:val="hybridMultilevel"/>
    <w:tmpl w:val="8EFCED8E"/>
    <w:lvl w:ilvl="0" w:tplc="0A744F06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E0D96"/>
    <w:multiLevelType w:val="hybridMultilevel"/>
    <w:tmpl w:val="AC188816"/>
    <w:lvl w:ilvl="0" w:tplc="AE962A2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E50739"/>
    <w:multiLevelType w:val="hybridMultilevel"/>
    <w:tmpl w:val="6FDA8956"/>
    <w:lvl w:ilvl="0" w:tplc="AE962A28">
      <w:numFmt w:val="bullet"/>
      <w:lvlText w:val="•"/>
      <w:lvlJc w:val="left"/>
      <w:pPr>
        <w:ind w:left="1128" w:hanging="360"/>
      </w:pPr>
      <w:rPr>
        <w:rFonts w:ascii="Times New Roman" w:eastAsiaTheme="minorHAnsi" w:hAnsi="Times New Roman" w:cs="Times New Roman" w:hint="default"/>
        <w:sz w:val="20"/>
      </w:rPr>
    </w:lvl>
    <w:lvl w:ilvl="1" w:tplc="040E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" w15:restartNumberingAfterBreak="0">
    <w:nsid w:val="301F46B3"/>
    <w:multiLevelType w:val="hybridMultilevel"/>
    <w:tmpl w:val="02A006E6"/>
    <w:lvl w:ilvl="0" w:tplc="F3767C7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B1F97"/>
    <w:multiLevelType w:val="multilevel"/>
    <w:tmpl w:val="C618257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3C106F06"/>
    <w:multiLevelType w:val="hybridMultilevel"/>
    <w:tmpl w:val="B46AE228"/>
    <w:lvl w:ilvl="0" w:tplc="A7E0D1D6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A92D43"/>
    <w:multiLevelType w:val="hybridMultilevel"/>
    <w:tmpl w:val="4EFC6F3C"/>
    <w:lvl w:ilvl="0" w:tplc="AE962A28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3665056"/>
    <w:multiLevelType w:val="multilevel"/>
    <w:tmpl w:val="00C2876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44245273"/>
    <w:multiLevelType w:val="hybridMultilevel"/>
    <w:tmpl w:val="C312233E"/>
    <w:lvl w:ilvl="0" w:tplc="AE962A2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5E459D"/>
    <w:multiLevelType w:val="hybridMultilevel"/>
    <w:tmpl w:val="02921AD2"/>
    <w:lvl w:ilvl="0" w:tplc="42C87D52">
      <w:start w:val="1"/>
      <w:numFmt w:val="decimal"/>
      <w:lvlText w:val="1.%1"/>
      <w:lvlJc w:val="left"/>
      <w:pPr>
        <w:ind w:left="144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205146B"/>
    <w:multiLevelType w:val="hybridMultilevel"/>
    <w:tmpl w:val="B6BCE14E"/>
    <w:lvl w:ilvl="0" w:tplc="AE962A28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620E94"/>
    <w:multiLevelType w:val="hybridMultilevel"/>
    <w:tmpl w:val="27CC149C"/>
    <w:lvl w:ilvl="0" w:tplc="1D00DB5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8626D1"/>
    <w:multiLevelType w:val="multilevel"/>
    <w:tmpl w:val="C2249A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E951576"/>
    <w:multiLevelType w:val="multilevel"/>
    <w:tmpl w:val="64322B06"/>
    <w:lvl w:ilvl="0">
      <w:start w:val="1"/>
      <w:numFmt w:val="decimal"/>
      <w:pStyle w:val="Stlus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Stlus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Stlus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65E5085"/>
    <w:multiLevelType w:val="multilevel"/>
    <w:tmpl w:val="040E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795F0C8C"/>
    <w:multiLevelType w:val="hybridMultilevel"/>
    <w:tmpl w:val="179076F4"/>
    <w:lvl w:ilvl="0" w:tplc="43D48746">
      <w:start w:val="20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1"/>
  </w:num>
  <w:num w:numId="4">
    <w:abstractNumId w:val="13"/>
  </w:num>
  <w:num w:numId="5">
    <w:abstractNumId w:val="0"/>
  </w:num>
  <w:num w:numId="6">
    <w:abstractNumId w:val="5"/>
  </w:num>
  <w:num w:numId="7">
    <w:abstractNumId w:val="8"/>
  </w:num>
  <w:num w:numId="8">
    <w:abstractNumId w:val="6"/>
  </w:num>
  <w:num w:numId="9">
    <w:abstractNumId w:val="10"/>
  </w:num>
  <w:num w:numId="10">
    <w:abstractNumId w:val="14"/>
  </w:num>
  <w:num w:numId="11">
    <w:abstractNumId w:val="15"/>
  </w:num>
  <w:num w:numId="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11"/>
  </w:num>
  <w:num w:numId="15">
    <w:abstractNumId w:val="3"/>
  </w:num>
  <w:num w:numId="16">
    <w:abstractNumId w:val="2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174B"/>
    <w:rsid w:val="00094862"/>
    <w:rsid w:val="00125D6C"/>
    <w:rsid w:val="001737DA"/>
    <w:rsid w:val="002167D8"/>
    <w:rsid w:val="00282F9B"/>
    <w:rsid w:val="002841AF"/>
    <w:rsid w:val="002A6A90"/>
    <w:rsid w:val="003136BF"/>
    <w:rsid w:val="003146C2"/>
    <w:rsid w:val="003216AC"/>
    <w:rsid w:val="003626BE"/>
    <w:rsid w:val="0038174B"/>
    <w:rsid w:val="003B6E91"/>
    <w:rsid w:val="003D6872"/>
    <w:rsid w:val="0041336D"/>
    <w:rsid w:val="004807B7"/>
    <w:rsid w:val="00542F3C"/>
    <w:rsid w:val="005625AB"/>
    <w:rsid w:val="005823B4"/>
    <w:rsid w:val="00597C9F"/>
    <w:rsid w:val="005F07DF"/>
    <w:rsid w:val="00624991"/>
    <w:rsid w:val="006C6A8F"/>
    <w:rsid w:val="00732BBC"/>
    <w:rsid w:val="00745959"/>
    <w:rsid w:val="0077178F"/>
    <w:rsid w:val="00784D8A"/>
    <w:rsid w:val="007F5283"/>
    <w:rsid w:val="00814954"/>
    <w:rsid w:val="0084473A"/>
    <w:rsid w:val="00876A05"/>
    <w:rsid w:val="008E5A82"/>
    <w:rsid w:val="009035D2"/>
    <w:rsid w:val="00936C73"/>
    <w:rsid w:val="009D1C1E"/>
    <w:rsid w:val="00AB043D"/>
    <w:rsid w:val="00AE3027"/>
    <w:rsid w:val="00AF368D"/>
    <w:rsid w:val="00C53E08"/>
    <w:rsid w:val="00C76B68"/>
    <w:rsid w:val="00CA29DA"/>
    <w:rsid w:val="00D65498"/>
    <w:rsid w:val="00D90E99"/>
    <w:rsid w:val="00DF1810"/>
    <w:rsid w:val="00E30214"/>
    <w:rsid w:val="00E67185"/>
    <w:rsid w:val="00ED7FCA"/>
    <w:rsid w:val="00EE234B"/>
    <w:rsid w:val="00F31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2F217F"/>
  <w15:chartTrackingRefBased/>
  <w15:docId w15:val="{62A4624B-E1DC-49DF-8E48-C7F498494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234B"/>
    <w:pPr>
      <w:jc w:val="both"/>
    </w:pPr>
    <w:rPr>
      <w:rFonts w:ascii="Times New Roman" w:hAnsi="Times New Roman"/>
      <w:sz w:val="26"/>
    </w:rPr>
  </w:style>
  <w:style w:type="paragraph" w:styleId="Cmsor1">
    <w:name w:val="heading 1"/>
    <w:basedOn w:val="Norml"/>
    <w:next w:val="Norml"/>
    <w:link w:val="Cmsor1Char"/>
    <w:uiPriority w:val="9"/>
    <w:qFormat/>
    <w:rsid w:val="002167D8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2167D8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167D8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E3027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E3027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E3027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E3027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E3027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E3027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67D8"/>
    <w:rPr>
      <w:rFonts w:ascii="Times New Roman" w:hAnsi="Times New Roman"/>
      <w:sz w:val="26"/>
    </w:rPr>
  </w:style>
  <w:style w:type="paragraph" w:styleId="llb">
    <w:name w:val="footer"/>
    <w:basedOn w:val="Norml"/>
    <w:link w:val="llbChar"/>
    <w:uiPriority w:val="99"/>
    <w:unhideWhenUsed/>
    <w:rsid w:val="002167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67D8"/>
    <w:rPr>
      <w:rFonts w:ascii="Times New Roman" w:hAnsi="Times New Roman"/>
      <w:sz w:val="26"/>
    </w:rPr>
  </w:style>
  <w:style w:type="character" w:customStyle="1" w:styleId="Cmsor1Char">
    <w:name w:val="Címsor 1 Char"/>
    <w:basedOn w:val="Bekezdsalapbettpusa"/>
    <w:link w:val="Cmsor1"/>
    <w:uiPriority w:val="9"/>
    <w:rsid w:val="00216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Stlus1">
    <w:name w:val="Stílus 1"/>
    <w:basedOn w:val="Cmsor1"/>
    <w:next w:val="Norml"/>
    <w:link w:val="Stlus1Char"/>
    <w:autoRedefine/>
    <w:qFormat/>
    <w:rsid w:val="005823B4"/>
    <w:pPr>
      <w:pageBreakBefore/>
      <w:numPr>
        <w:numId w:val="10"/>
      </w:numPr>
      <w:spacing w:after="240"/>
      <w:ind w:left="431" w:hanging="431"/>
    </w:pPr>
    <w:rPr>
      <w:rFonts w:ascii="Times New Roman" w:hAnsi="Times New Roman"/>
      <w:b/>
      <w:color w:val="833C0B" w:themeColor="accent2" w:themeShade="80"/>
      <w:sz w:val="36"/>
    </w:rPr>
  </w:style>
  <w:style w:type="paragraph" w:customStyle="1" w:styleId="Stlus2">
    <w:name w:val="Stílus 2"/>
    <w:basedOn w:val="Cmsor2"/>
    <w:next w:val="Norml"/>
    <w:link w:val="Stlus2Char"/>
    <w:autoRedefine/>
    <w:qFormat/>
    <w:rsid w:val="005823B4"/>
    <w:pPr>
      <w:numPr>
        <w:numId w:val="10"/>
      </w:numPr>
      <w:spacing w:after="120"/>
      <w:ind w:left="578" w:hanging="578"/>
    </w:pPr>
    <w:rPr>
      <w:rFonts w:ascii="Times New Roman" w:hAnsi="Times New Roman"/>
      <w:color w:val="963F0E"/>
      <w:sz w:val="32"/>
    </w:rPr>
  </w:style>
  <w:style w:type="character" w:customStyle="1" w:styleId="Stlus1Char">
    <w:name w:val="Stílus 1 Char"/>
    <w:basedOn w:val="Cmsor1Char"/>
    <w:link w:val="Stlus1"/>
    <w:rsid w:val="005823B4"/>
    <w:rPr>
      <w:rFonts w:ascii="Times New Roman" w:eastAsiaTheme="majorEastAsia" w:hAnsi="Times New Roman" w:cstheme="majorBidi"/>
      <w:b/>
      <w:color w:val="833C0B" w:themeColor="accent2" w:themeShade="80"/>
      <w:sz w:val="36"/>
      <w:szCs w:val="32"/>
    </w:rPr>
  </w:style>
  <w:style w:type="paragraph" w:customStyle="1" w:styleId="Stlus3">
    <w:name w:val="Stílus 3"/>
    <w:basedOn w:val="Cmsor3"/>
    <w:next w:val="Norml"/>
    <w:link w:val="Stlus3Char"/>
    <w:autoRedefine/>
    <w:qFormat/>
    <w:rsid w:val="00CA29DA"/>
    <w:pPr>
      <w:numPr>
        <w:numId w:val="10"/>
      </w:numPr>
    </w:pPr>
    <w:rPr>
      <w:rFonts w:ascii="Times New Roman" w:hAnsi="Times New Roman"/>
      <w:color w:val="B34B11"/>
      <w:sz w:val="28"/>
    </w:rPr>
  </w:style>
  <w:style w:type="character" w:customStyle="1" w:styleId="Stlus2Char">
    <w:name w:val="Stílus 2 Char"/>
    <w:basedOn w:val="Stlus1Char"/>
    <w:link w:val="Stlus2"/>
    <w:rsid w:val="005823B4"/>
    <w:rPr>
      <w:rFonts w:ascii="Times New Roman" w:eastAsiaTheme="majorEastAsia" w:hAnsi="Times New Roman" w:cstheme="majorBidi"/>
      <w:b w:val="0"/>
      <w:color w:val="963F0E"/>
      <w:sz w:val="32"/>
      <w:szCs w:val="26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2167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2167D8"/>
    <w:pPr>
      <w:outlineLvl w:val="9"/>
    </w:pPr>
    <w:rPr>
      <w:lang w:eastAsia="hu-HU"/>
    </w:rPr>
  </w:style>
  <w:style w:type="character" w:customStyle="1" w:styleId="Stlus3Char">
    <w:name w:val="Stílus 3 Char"/>
    <w:basedOn w:val="Stlus2Char"/>
    <w:link w:val="Stlus3"/>
    <w:rsid w:val="00AE3027"/>
    <w:rPr>
      <w:rFonts w:ascii="Times New Roman" w:eastAsiaTheme="majorEastAsia" w:hAnsi="Times New Roman" w:cstheme="majorBidi"/>
      <w:b w:val="0"/>
      <w:color w:val="B34B11"/>
      <w:sz w:val="28"/>
      <w:szCs w:val="24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167D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J1">
    <w:name w:val="toc 1"/>
    <w:basedOn w:val="Norml"/>
    <w:next w:val="Norml"/>
    <w:autoRedefine/>
    <w:uiPriority w:val="39"/>
    <w:unhideWhenUsed/>
    <w:rsid w:val="002167D8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2167D8"/>
    <w:pPr>
      <w:spacing w:after="100"/>
      <w:ind w:left="260"/>
    </w:pPr>
  </w:style>
  <w:style w:type="character" w:styleId="Hiperhivatkozs">
    <w:name w:val="Hyperlink"/>
    <w:basedOn w:val="Bekezdsalapbettpusa"/>
    <w:uiPriority w:val="99"/>
    <w:unhideWhenUsed/>
    <w:rsid w:val="002167D8"/>
    <w:rPr>
      <w:color w:val="0563C1" w:themeColor="hyperlink"/>
      <w:u w:val="single"/>
    </w:rPr>
  </w:style>
  <w:style w:type="paragraph" w:styleId="Nincstrkz">
    <w:name w:val="No Spacing"/>
    <w:uiPriority w:val="1"/>
    <w:qFormat/>
    <w:rsid w:val="00AE3027"/>
    <w:pPr>
      <w:spacing w:after="0" w:line="240" w:lineRule="auto"/>
    </w:pPr>
    <w:rPr>
      <w:rFonts w:ascii="Times New Roman" w:hAnsi="Times New Roman"/>
      <w:sz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E3027"/>
    <w:rPr>
      <w:rFonts w:asciiTheme="majorHAnsi" w:eastAsiaTheme="majorEastAsia" w:hAnsiTheme="majorHAnsi" w:cstheme="majorBidi"/>
      <w:i/>
      <w:iCs/>
      <w:color w:val="2F5496" w:themeColor="accent1" w:themeShade="BF"/>
      <w:sz w:val="26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E3027"/>
    <w:rPr>
      <w:rFonts w:asciiTheme="majorHAnsi" w:eastAsiaTheme="majorEastAsia" w:hAnsiTheme="majorHAnsi" w:cstheme="majorBidi"/>
      <w:color w:val="2F5496" w:themeColor="accent1" w:themeShade="BF"/>
      <w:sz w:val="26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E3027"/>
    <w:rPr>
      <w:rFonts w:asciiTheme="majorHAnsi" w:eastAsiaTheme="majorEastAsia" w:hAnsiTheme="majorHAnsi" w:cstheme="majorBidi"/>
      <w:color w:val="1F3763" w:themeColor="accent1" w:themeShade="7F"/>
      <w:sz w:val="2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E3027"/>
    <w:rPr>
      <w:rFonts w:asciiTheme="majorHAnsi" w:eastAsiaTheme="majorEastAsia" w:hAnsiTheme="majorHAnsi" w:cstheme="majorBidi"/>
      <w:i/>
      <w:iCs/>
      <w:color w:val="1F3763" w:themeColor="accent1" w:themeShade="7F"/>
      <w:sz w:val="2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E302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E302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qFormat/>
    <w:rsid w:val="00AE3027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3817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Rcsostblzat">
    <w:name w:val="Table Grid"/>
    <w:basedOn w:val="Normltblzat"/>
    <w:uiPriority w:val="39"/>
    <w:rsid w:val="003817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textcontainer-sc-17np7hw-0">
    <w:name w:val="text__textcontainer-sc-17np7hw-0"/>
    <w:basedOn w:val="Bekezdsalapbettpusa"/>
    <w:rsid w:val="0038174B"/>
  </w:style>
  <w:style w:type="character" w:styleId="Mrltotthiperhivatkozs">
    <w:name w:val="FollowedHyperlink"/>
    <w:basedOn w:val="Bekezdsalapbettpusa"/>
    <w:uiPriority w:val="99"/>
    <w:semiHidden/>
    <w:unhideWhenUsed/>
    <w:rsid w:val="0041336D"/>
    <w:rPr>
      <w:color w:val="954F72" w:themeColor="followedHyperlink"/>
      <w:u w:val="single"/>
    </w:rPr>
  </w:style>
  <w:style w:type="paragraph" w:customStyle="1" w:styleId="msonormal0">
    <w:name w:val="msonormal"/>
    <w:basedOn w:val="Norml"/>
    <w:rsid w:val="0041336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hu-HU"/>
    </w:rPr>
  </w:style>
  <w:style w:type="paragraph" w:styleId="Lbjegyzetszveg">
    <w:name w:val="footnote text"/>
    <w:link w:val="LbjegyzetszvegChar"/>
    <w:uiPriority w:val="99"/>
    <w:semiHidden/>
    <w:unhideWhenUsed/>
    <w:rsid w:val="0041336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hu-HU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41336D"/>
    <w:rPr>
      <w:rFonts w:ascii="Times New Roman" w:eastAsia="Times New Roman" w:hAnsi="Times New Roman" w:cs="Times New Roman"/>
      <w:sz w:val="20"/>
      <w:szCs w:val="20"/>
      <w:lang w:eastAsia="hu-HU"/>
    </w:rPr>
  </w:style>
  <w:style w:type="paragraph" w:styleId="Cm">
    <w:name w:val="Title"/>
    <w:link w:val="CmChar"/>
    <w:uiPriority w:val="10"/>
    <w:qFormat/>
    <w:rsid w:val="0041336D"/>
    <w:pPr>
      <w:spacing w:after="0" w:line="240" w:lineRule="auto"/>
    </w:pPr>
    <w:rPr>
      <w:rFonts w:ascii="Times New Roman" w:eastAsia="Times New Roman" w:hAnsi="Times New Roman" w:cs="Times New Roman"/>
      <w:sz w:val="56"/>
      <w:szCs w:val="56"/>
      <w:lang w:eastAsia="hu-HU"/>
    </w:rPr>
  </w:style>
  <w:style w:type="character" w:customStyle="1" w:styleId="CmChar">
    <w:name w:val="Cím Char"/>
    <w:basedOn w:val="Bekezdsalapbettpusa"/>
    <w:link w:val="Cm"/>
    <w:uiPriority w:val="10"/>
    <w:rsid w:val="0041336D"/>
    <w:rPr>
      <w:rFonts w:ascii="Times New Roman" w:eastAsia="Times New Roman" w:hAnsi="Times New Roman" w:cs="Times New Roman"/>
      <w:sz w:val="56"/>
      <w:szCs w:val="56"/>
      <w:lang w:eastAsia="hu-HU"/>
    </w:rPr>
  </w:style>
  <w:style w:type="paragraph" w:customStyle="1" w:styleId="Kiemels21">
    <w:name w:val="Kiemelés 21"/>
    <w:qFormat/>
    <w:rsid w:val="0041336D"/>
    <w:pPr>
      <w:spacing w:after="0" w:line="240" w:lineRule="auto"/>
    </w:pPr>
    <w:rPr>
      <w:rFonts w:ascii="Times New Roman" w:eastAsia="Times New Roman" w:hAnsi="Times New Roman" w:cs="Times New Roman"/>
      <w:b/>
      <w:bCs/>
      <w:lang w:eastAsia="hu-HU"/>
    </w:rPr>
  </w:style>
  <w:style w:type="character" w:styleId="Lbjegyzet-hivatkozs">
    <w:name w:val="footnote reference"/>
    <w:uiPriority w:val="99"/>
    <w:semiHidden/>
    <w:unhideWhenUsed/>
    <w:rsid w:val="0041336D"/>
    <w:rPr>
      <w:vertAlign w:val="superscript"/>
    </w:rPr>
  </w:style>
  <w:style w:type="paragraph" w:styleId="TJ3">
    <w:name w:val="toc 3"/>
    <w:basedOn w:val="Norml"/>
    <w:next w:val="Norml"/>
    <w:autoRedefine/>
    <w:uiPriority w:val="39"/>
    <w:unhideWhenUsed/>
    <w:rsid w:val="00ED7FCA"/>
    <w:pPr>
      <w:spacing w:after="100"/>
      <w:ind w:left="520"/>
    </w:pPr>
  </w:style>
  <w:style w:type="table" w:styleId="Tblzatrcsos42jellszn">
    <w:name w:val="Grid Table 4 Accent 2"/>
    <w:basedOn w:val="Normltblzat"/>
    <w:uiPriority w:val="49"/>
    <w:rsid w:val="00ED7FC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blzatrcsos1vilgos2jellszn">
    <w:name w:val="Grid Table 1 Light Accent 2"/>
    <w:basedOn w:val="Normltblzat"/>
    <w:uiPriority w:val="46"/>
    <w:rsid w:val="002A6A9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AB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1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9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9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3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1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7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5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5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9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6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localhost:8000/api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ovacsEdit\Documents\GitHub\13_S1_4_vizsgaremek\F&#225;jlok\Tesztel&#233;si%20dokument&#225;ci&#243;.dotx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02EA3-99F3-4A4C-8839-26CE54191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Tesztelési dokumentáció.dotx</Template>
  <TotalTime>0</TotalTime>
  <Pages>1</Pages>
  <Words>4478</Words>
  <Characters>30902</Characters>
  <Application>Microsoft Office Word</Application>
  <DocSecurity>0</DocSecurity>
  <Lines>257</Lines>
  <Paragraphs>70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Kovács Edit</dc:creator>
  <cp:keywords/>
  <dc:description/>
  <cp:lastModifiedBy>Kovács Edit</cp:lastModifiedBy>
  <cp:revision>13</cp:revision>
  <cp:lastPrinted>2026-02-27T07:19:00Z</cp:lastPrinted>
  <dcterms:created xsi:type="dcterms:W3CDTF">2026-02-25T13:10:00Z</dcterms:created>
  <dcterms:modified xsi:type="dcterms:W3CDTF">2026-02-27T07:19:00Z</dcterms:modified>
</cp:coreProperties>
</file>