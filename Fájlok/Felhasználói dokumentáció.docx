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0227F" w14:textId="77777777" w:rsidR="002167D8" w:rsidRDefault="002167D8" w:rsidP="002167D8">
      <w:pPr>
        <w:spacing w:before="2760"/>
        <w:jc w:val="center"/>
        <w:rPr>
          <w:rFonts w:cs="Times New Roman"/>
          <w:b/>
          <w:bCs/>
          <w:sz w:val="52"/>
          <w:szCs w:val="52"/>
          <w:u w:val="single"/>
        </w:rPr>
      </w:pPr>
      <w:r w:rsidRPr="00A5313F">
        <w:rPr>
          <w:rFonts w:cs="Times New Roman"/>
          <w:b/>
          <w:bCs/>
          <w:sz w:val="52"/>
          <w:szCs w:val="52"/>
          <w:u w:val="single"/>
        </w:rPr>
        <w:t>Kreatív hobbi- és barkács webáruház</w:t>
      </w:r>
    </w:p>
    <w:p w14:paraId="217858C0" w14:textId="77777777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 w:rsidRPr="002167D8">
        <w:rPr>
          <w:rFonts w:cs="Times New Roman"/>
          <w:sz w:val="48"/>
          <w:szCs w:val="48"/>
        </w:rPr>
        <w:t>Dokumentáció fajtája</w:t>
      </w:r>
    </w:p>
    <w:p w14:paraId="20F185E8" w14:textId="77777777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</w:rPr>
        <w:drawing>
          <wp:inline distT="0" distB="0" distL="0" distR="0" wp14:anchorId="666D5C68" wp14:editId="0C7EF0D4">
            <wp:extent cx="2782941" cy="27622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51" cy="27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EC0C" w14:textId="77777777" w:rsidR="002167D8" w:rsidRDefault="002167D8" w:rsidP="002167D8">
      <w:pPr>
        <w:spacing w:before="180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 xml:space="preserve">Készítette: </w:t>
      </w:r>
    </w:p>
    <w:p w14:paraId="742E6F3C" w14:textId="77777777" w:rsidR="002167D8" w:rsidRDefault="002167D8" w:rsidP="002167D8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Kovács Edit</w:t>
      </w:r>
    </w:p>
    <w:p w14:paraId="346E39C6" w14:textId="77777777" w:rsidR="00CA29DA" w:rsidRDefault="002167D8" w:rsidP="00CA29DA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Tóthpál István</w:t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  <w:lang w:eastAsia="en-US"/>
        </w:rPr>
        <w:id w:val="182524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AB26D7" w14:textId="77777777" w:rsidR="0084473A" w:rsidRPr="0084473A" w:rsidRDefault="0084473A" w:rsidP="0084473A">
          <w:pPr>
            <w:pStyle w:val="Tartalomjegyzkcmsora"/>
            <w:pageBreakBefore/>
            <w:numPr>
              <w:ilvl w:val="0"/>
              <w:numId w:val="0"/>
            </w:numPr>
            <w:spacing w:line="480" w:lineRule="auto"/>
            <w:ind w:left="431" w:hanging="431"/>
            <w:rPr>
              <w:rFonts w:ascii="Times New Roman" w:hAnsi="Times New Roman" w:cs="Times New Roman"/>
              <w:b/>
              <w:bCs/>
              <w:color w:val="833C0B" w:themeColor="accent2" w:themeShade="80"/>
            </w:rPr>
          </w:pPr>
          <w:r w:rsidRPr="0084473A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Tartalom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jegyzék</w:t>
          </w:r>
        </w:p>
        <w:p w14:paraId="57FDCBA3" w14:textId="77777777" w:rsidR="0084473A" w:rsidRDefault="0084473A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31566" w:history="1">
            <w:r w:rsidRPr="00F80F75">
              <w:rPr>
                <w:rStyle w:val="Hiperhivatkozs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F80F75">
              <w:rPr>
                <w:rStyle w:val="Hiperhivatkozs"/>
                <w:noProof/>
              </w:rPr>
              <w:t>Cím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_Toc210131566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A1BA2" w14:textId="77777777" w:rsidR="0084473A" w:rsidRDefault="005741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131567" w:history="1">
            <w:r w:rsidR="0084473A" w:rsidRPr="00F80F75">
              <w:rPr>
                <w:rStyle w:val="Hiperhivatkozs"/>
                <w:noProof/>
              </w:rPr>
              <w:t>1.1</w:t>
            </w:r>
            <w:r w:rsidR="0084473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4473A" w:rsidRPr="00F80F75">
              <w:rPr>
                <w:rStyle w:val="Hiperhivatkozs"/>
                <w:noProof/>
              </w:rPr>
              <w:t>Alcím 1</w:t>
            </w:r>
            <w:r w:rsidR="0084473A">
              <w:rPr>
                <w:noProof/>
                <w:webHidden/>
              </w:rPr>
              <w:tab/>
            </w:r>
            <w:r w:rsidR="0084473A">
              <w:rPr>
                <w:noProof/>
                <w:webHidden/>
              </w:rPr>
              <w:fldChar w:fldCharType="begin"/>
            </w:r>
            <w:r w:rsidR="0084473A">
              <w:rPr>
                <w:noProof/>
                <w:webHidden/>
              </w:rPr>
              <w:instrText xml:space="preserve"> PAGEREF _Toc210131567 \h </w:instrText>
            </w:r>
            <w:r w:rsidR="0084473A">
              <w:rPr>
                <w:noProof/>
                <w:webHidden/>
              </w:rPr>
            </w:r>
            <w:r w:rsidR="0084473A">
              <w:rPr>
                <w:noProof/>
                <w:webHidden/>
              </w:rPr>
              <w:fldChar w:fldCharType="separate"/>
            </w:r>
            <w:r w:rsidR="0084473A">
              <w:rPr>
                <w:noProof/>
                <w:webHidden/>
              </w:rPr>
              <w:t>3</w:t>
            </w:r>
            <w:r w:rsidR="0084473A">
              <w:rPr>
                <w:noProof/>
                <w:webHidden/>
              </w:rPr>
              <w:fldChar w:fldCharType="end"/>
            </w:r>
          </w:hyperlink>
        </w:p>
        <w:p w14:paraId="6D82F382" w14:textId="77777777" w:rsidR="0084473A" w:rsidRDefault="005741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131568" w:history="1">
            <w:r w:rsidR="0084473A" w:rsidRPr="00F80F75">
              <w:rPr>
                <w:rStyle w:val="Hiperhivatkozs"/>
                <w:noProof/>
              </w:rPr>
              <w:t>2</w:t>
            </w:r>
            <w:r w:rsidR="0084473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4473A" w:rsidRPr="00F80F75">
              <w:rPr>
                <w:rStyle w:val="Hiperhivatkozs"/>
                <w:noProof/>
              </w:rPr>
              <w:t>Cím 2</w:t>
            </w:r>
            <w:r w:rsidR="0084473A">
              <w:rPr>
                <w:noProof/>
                <w:webHidden/>
              </w:rPr>
              <w:tab/>
            </w:r>
            <w:r w:rsidR="0084473A">
              <w:rPr>
                <w:noProof/>
                <w:webHidden/>
              </w:rPr>
              <w:fldChar w:fldCharType="begin"/>
            </w:r>
            <w:r w:rsidR="0084473A">
              <w:rPr>
                <w:noProof/>
                <w:webHidden/>
              </w:rPr>
              <w:instrText xml:space="preserve"> PAGEREF _Toc210131568 \h </w:instrText>
            </w:r>
            <w:r w:rsidR="0084473A">
              <w:rPr>
                <w:noProof/>
                <w:webHidden/>
              </w:rPr>
            </w:r>
            <w:r w:rsidR="0084473A">
              <w:rPr>
                <w:noProof/>
                <w:webHidden/>
              </w:rPr>
              <w:fldChar w:fldCharType="separate"/>
            </w:r>
            <w:r w:rsidR="0084473A">
              <w:rPr>
                <w:noProof/>
                <w:webHidden/>
              </w:rPr>
              <w:t>4</w:t>
            </w:r>
            <w:r w:rsidR="0084473A">
              <w:rPr>
                <w:noProof/>
                <w:webHidden/>
              </w:rPr>
              <w:fldChar w:fldCharType="end"/>
            </w:r>
          </w:hyperlink>
        </w:p>
        <w:p w14:paraId="53C4C460" w14:textId="77777777" w:rsidR="0084473A" w:rsidRDefault="005741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131569" w:history="1">
            <w:r w:rsidR="0084473A" w:rsidRPr="00F80F75">
              <w:rPr>
                <w:rStyle w:val="Hiperhivatkozs"/>
                <w:noProof/>
              </w:rPr>
              <w:t>2.1</w:t>
            </w:r>
            <w:r w:rsidR="0084473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4473A" w:rsidRPr="00F80F75">
              <w:rPr>
                <w:rStyle w:val="Hiperhivatkozs"/>
                <w:noProof/>
              </w:rPr>
              <w:t>Alcím 2</w:t>
            </w:r>
            <w:r w:rsidR="0084473A">
              <w:rPr>
                <w:noProof/>
                <w:webHidden/>
              </w:rPr>
              <w:tab/>
            </w:r>
            <w:r w:rsidR="0084473A">
              <w:rPr>
                <w:noProof/>
                <w:webHidden/>
              </w:rPr>
              <w:fldChar w:fldCharType="begin"/>
            </w:r>
            <w:r w:rsidR="0084473A">
              <w:rPr>
                <w:noProof/>
                <w:webHidden/>
              </w:rPr>
              <w:instrText xml:space="preserve"> PAGEREF _Toc210131569 \h </w:instrText>
            </w:r>
            <w:r w:rsidR="0084473A">
              <w:rPr>
                <w:noProof/>
                <w:webHidden/>
              </w:rPr>
            </w:r>
            <w:r w:rsidR="0084473A">
              <w:rPr>
                <w:noProof/>
                <w:webHidden/>
              </w:rPr>
              <w:fldChar w:fldCharType="separate"/>
            </w:r>
            <w:r w:rsidR="0084473A">
              <w:rPr>
                <w:noProof/>
                <w:webHidden/>
              </w:rPr>
              <w:t>4</w:t>
            </w:r>
            <w:r w:rsidR="0084473A">
              <w:rPr>
                <w:noProof/>
                <w:webHidden/>
              </w:rPr>
              <w:fldChar w:fldCharType="end"/>
            </w:r>
          </w:hyperlink>
        </w:p>
        <w:p w14:paraId="3EAE8458" w14:textId="77777777" w:rsidR="0084473A" w:rsidRDefault="00574101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131570" w:history="1">
            <w:r w:rsidR="0084473A" w:rsidRPr="00F80F75">
              <w:rPr>
                <w:rStyle w:val="Hiperhivatkozs"/>
                <w:noProof/>
              </w:rPr>
              <w:t>3</w:t>
            </w:r>
            <w:r w:rsidR="0084473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4473A" w:rsidRPr="00F80F75">
              <w:rPr>
                <w:rStyle w:val="Hiperhivatkozs"/>
                <w:noProof/>
              </w:rPr>
              <w:t>Cím 3</w:t>
            </w:r>
            <w:r w:rsidR="0084473A">
              <w:rPr>
                <w:noProof/>
                <w:webHidden/>
              </w:rPr>
              <w:tab/>
            </w:r>
            <w:r w:rsidR="0084473A">
              <w:rPr>
                <w:noProof/>
                <w:webHidden/>
              </w:rPr>
              <w:fldChar w:fldCharType="begin"/>
            </w:r>
            <w:r w:rsidR="0084473A">
              <w:rPr>
                <w:noProof/>
                <w:webHidden/>
              </w:rPr>
              <w:instrText xml:space="preserve"> PAGEREF _Toc210131570 \h </w:instrText>
            </w:r>
            <w:r w:rsidR="0084473A">
              <w:rPr>
                <w:noProof/>
                <w:webHidden/>
              </w:rPr>
            </w:r>
            <w:r w:rsidR="0084473A">
              <w:rPr>
                <w:noProof/>
                <w:webHidden/>
              </w:rPr>
              <w:fldChar w:fldCharType="separate"/>
            </w:r>
            <w:r w:rsidR="0084473A">
              <w:rPr>
                <w:noProof/>
                <w:webHidden/>
              </w:rPr>
              <w:t>5</w:t>
            </w:r>
            <w:r w:rsidR="0084473A">
              <w:rPr>
                <w:noProof/>
                <w:webHidden/>
              </w:rPr>
              <w:fldChar w:fldCharType="end"/>
            </w:r>
          </w:hyperlink>
        </w:p>
        <w:p w14:paraId="48180C45" w14:textId="77777777" w:rsidR="0084473A" w:rsidRDefault="00574101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131571" w:history="1">
            <w:r w:rsidR="0084473A" w:rsidRPr="00F80F75">
              <w:rPr>
                <w:rStyle w:val="Hiperhivatkozs"/>
                <w:noProof/>
              </w:rPr>
              <w:t>3.1</w:t>
            </w:r>
            <w:r w:rsidR="0084473A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4473A" w:rsidRPr="00F80F75">
              <w:rPr>
                <w:rStyle w:val="Hiperhivatkozs"/>
                <w:noProof/>
              </w:rPr>
              <w:t>Alcím 3</w:t>
            </w:r>
            <w:r w:rsidR="0084473A">
              <w:rPr>
                <w:noProof/>
                <w:webHidden/>
              </w:rPr>
              <w:tab/>
            </w:r>
            <w:r w:rsidR="0084473A">
              <w:rPr>
                <w:noProof/>
                <w:webHidden/>
              </w:rPr>
              <w:fldChar w:fldCharType="begin"/>
            </w:r>
            <w:r w:rsidR="0084473A">
              <w:rPr>
                <w:noProof/>
                <w:webHidden/>
              </w:rPr>
              <w:instrText xml:space="preserve"> PAGEREF _Toc210131571 \h </w:instrText>
            </w:r>
            <w:r w:rsidR="0084473A">
              <w:rPr>
                <w:noProof/>
                <w:webHidden/>
              </w:rPr>
            </w:r>
            <w:r w:rsidR="0084473A">
              <w:rPr>
                <w:noProof/>
                <w:webHidden/>
              </w:rPr>
              <w:fldChar w:fldCharType="separate"/>
            </w:r>
            <w:r w:rsidR="0084473A">
              <w:rPr>
                <w:noProof/>
                <w:webHidden/>
              </w:rPr>
              <w:t>5</w:t>
            </w:r>
            <w:r w:rsidR="0084473A">
              <w:rPr>
                <w:noProof/>
                <w:webHidden/>
              </w:rPr>
              <w:fldChar w:fldCharType="end"/>
            </w:r>
          </w:hyperlink>
        </w:p>
        <w:p w14:paraId="5D9B86E9" w14:textId="77777777" w:rsidR="0084473A" w:rsidRPr="0084473A" w:rsidRDefault="0084473A" w:rsidP="0084473A">
          <w:r>
            <w:rPr>
              <w:b/>
              <w:bCs/>
            </w:rPr>
            <w:fldChar w:fldCharType="end"/>
          </w:r>
        </w:p>
      </w:sdtContent>
    </w:sdt>
    <w:p w14:paraId="32937C4D" w14:textId="5D603543" w:rsidR="00CA29DA" w:rsidRDefault="003136BF" w:rsidP="00CA29DA">
      <w:pPr>
        <w:pStyle w:val="Stlus1"/>
      </w:pPr>
      <w:bookmarkStart w:id="0" w:name="_Toc210131566"/>
      <w:r>
        <w:lastRenderedPageBreak/>
        <w:t>Cí</w:t>
      </w:r>
      <w:r w:rsidR="00CA29DA">
        <w:t>m 1</w:t>
      </w:r>
      <w:bookmarkEnd w:id="0"/>
    </w:p>
    <w:p w14:paraId="10BE0FB5" w14:textId="4B9D55D8" w:rsidR="003136BF" w:rsidRDefault="00EF315A" w:rsidP="00EF315A">
      <w:pPr>
        <w:pStyle w:val="Stlus2"/>
      </w:pPr>
      <w:r>
        <w:t>Minimális rendszerkövetelmény</w:t>
      </w:r>
    </w:p>
    <w:p w14:paraId="6DF32BAA" w14:textId="24DEFDB0" w:rsidR="00EF315A" w:rsidRDefault="00EF315A" w:rsidP="00EF315A"/>
    <w:p w14:paraId="19B71631" w14:textId="1FDB13B2" w:rsidR="00EF315A" w:rsidRDefault="00EF315A" w:rsidP="00EF315A"/>
    <w:p w14:paraId="729C3D1D" w14:textId="30278F65" w:rsidR="00EF315A" w:rsidRDefault="00EF315A" w:rsidP="00EF315A">
      <w:pPr>
        <w:pStyle w:val="Stlus2"/>
      </w:pPr>
      <w:r>
        <w:t>Oldal jogosultságok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F315A" w14:paraId="404872C7" w14:textId="77777777" w:rsidTr="00EF315A">
        <w:tc>
          <w:tcPr>
            <w:tcW w:w="3020" w:type="dxa"/>
          </w:tcPr>
          <w:p w14:paraId="706B3192" w14:textId="660157E4" w:rsidR="00EF315A" w:rsidRDefault="00EF315A" w:rsidP="00EF315A">
            <w:r>
              <w:t>Látogató</w:t>
            </w:r>
          </w:p>
        </w:tc>
        <w:tc>
          <w:tcPr>
            <w:tcW w:w="3021" w:type="dxa"/>
          </w:tcPr>
          <w:p w14:paraId="5B59A65F" w14:textId="5E48A376" w:rsidR="00EF315A" w:rsidRDefault="00EF315A" w:rsidP="00EF315A">
            <w:r>
              <w:t>Regisztrált felhasználó</w:t>
            </w:r>
          </w:p>
        </w:tc>
        <w:tc>
          <w:tcPr>
            <w:tcW w:w="3021" w:type="dxa"/>
          </w:tcPr>
          <w:p w14:paraId="19507FED" w14:textId="712048FF" w:rsidR="00EF315A" w:rsidRDefault="00EF315A" w:rsidP="00EF315A">
            <w:r>
              <w:t>Adminisztrátor</w:t>
            </w:r>
          </w:p>
        </w:tc>
      </w:tr>
      <w:tr w:rsidR="00EF315A" w14:paraId="78A721E4" w14:textId="77777777" w:rsidTr="00EF315A">
        <w:tc>
          <w:tcPr>
            <w:tcW w:w="3020" w:type="dxa"/>
          </w:tcPr>
          <w:p w14:paraId="3668014E" w14:textId="0C2D5042" w:rsidR="00EF315A" w:rsidRDefault="00EF315A" w:rsidP="00EF315A">
            <w:r>
              <w:t>Áruház megtekintése</w:t>
            </w:r>
          </w:p>
        </w:tc>
        <w:tc>
          <w:tcPr>
            <w:tcW w:w="3021" w:type="dxa"/>
          </w:tcPr>
          <w:p w14:paraId="4F06CBFA" w14:textId="2720730D" w:rsidR="00EF315A" w:rsidRDefault="00EF315A" w:rsidP="00EF315A">
            <w:r>
              <w:t>Belépés</w:t>
            </w:r>
          </w:p>
        </w:tc>
        <w:tc>
          <w:tcPr>
            <w:tcW w:w="3021" w:type="dxa"/>
          </w:tcPr>
          <w:p w14:paraId="52CC09F7" w14:textId="0DB2B99F" w:rsidR="00EF315A" w:rsidRDefault="00914260" w:rsidP="00EF315A">
            <w:r>
              <w:t>Termkékek hozzáadása</w:t>
            </w:r>
          </w:p>
        </w:tc>
      </w:tr>
      <w:tr w:rsidR="00EF315A" w14:paraId="5D8F1D76" w14:textId="77777777" w:rsidTr="00EF315A">
        <w:tc>
          <w:tcPr>
            <w:tcW w:w="3020" w:type="dxa"/>
          </w:tcPr>
          <w:p w14:paraId="3ECC2DE0" w14:textId="260E5548" w:rsidR="00EF315A" w:rsidRDefault="00EF315A" w:rsidP="00EF315A">
            <w:r>
              <w:t>Termék(ek) rendelése</w:t>
            </w:r>
          </w:p>
        </w:tc>
        <w:tc>
          <w:tcPr>
            <w:tcW w:w="3021" w:type="dxa"/>
          </w:tcPr>
          <w:p w14:paraId="3A08C291" w14:textId="5E6ED71E" w:rsidR="00EF315A" w:rsidRDefault="00EF315A" w:rsidP="00EF315A">
            <w:r>
              <w:t>Adatok elmentése rendeléskor</w:t>
            </w:r>
          </w:p>
        </w:tc>
        <w:tc>
          <w:tcPr>
            <w:tcW w:w="3021" w:type="dxa"/>
          </w:tcPr>
          <w:p w14:paraId="7D1D067E" w14:textId="375B7825" w:rsidR="00EF315A" w:rsidRDefault="00914260" w:rsidP="00EF315A">
            <w:r>
              <w:t>Posztok hozzáadása és felügyelete</w:t>
            </w:r>
          </w:p>
        </w:tc>
      </w:tr>
      <w:tr w:rsidR="00EF315A" w14:paraId="2A31AE6C" w14:textId="77777777" w:rsidTr="00EF315A">
        <w:tc>
          <w:tcPr>
            <w:tcW w:w="3020" w:type="dxa"/>
          </w:tcPr>
          <w:p w14:paraId="566A244A" w14:textId="60DD72B3" w:rsidR="00EF315A" w:rsidRDefault="00EF315A" w:rsidP="00EF315A">
            <w:r>
              <w:t>Posztok megtekintése</w:t>
            </w:r>
          </w:p>
        </w:tc>
        <w:tc>
          <w:tcPr>
            <w:tcW w:w="3021" w:type="dxa"/>
          </w:tcPr>
          <w:p w14:paraId="40FEFE5A" w14:textId="619705D6" w:rsidR="00EF315A" w:rsidRDefault="00EF315A" w:rsidP="00EF315A">
            <w:r>
              <w:t>Új poszt írása</w:t>
            </w:r>
            <w:r w:rsidR="00914260">
              <w:t xml:space="preserve"> és a saját posztjai módosítása</w:t>
            </w:r>
          </w:p>
        </w:tc>
        <w:tc>
          <w:tcPr>
            <w:tcW w:w="3021" w:type="dxa"/>
          </w:tcPr>
          <w:p w14:paraId="1170A9E0" w14:textId="2F9E6C85" w:rsidR="00EF315A" w:rsidRDefault="00914260" w:rsidP="00EF315A">
            <w:r>
              <w:t>Felhasználók jogainak módosítása</w:t>
            </w:r>
          </w:p>
        </w:tc>
      </w:tr>
      <w:tr w:rsidR="00EF315A" w14:paraId="3ACA012F" w14:textId="77777777" w:rsidTr="00EF315A">
        <w:tc>
          <w:tcPr>
            <w:tcW w:w="3020" w:type="dxa"/>
          </w:tcPr>
          <w:p w14:paraId="4EFD39FA" w14:textId="7D063E87" w:rsidR="00EF315A" w:rsidRDefault="00EF315A" w:rsidP="00EF315A">
            <w:r>
              <w:t>Regisztrálás</w:t>
            </w:r>
          </w:p>
        </w:tc>
        <w:tc>
          <w:tcPr>
            <w:tcW w:w="3021" w:type="dxa"/>
          </w:tcPr>
          <w:p w14:paraId="63A6165E" w14:textId="75A84C79" w:rsidR="00EF315A" w:rsidRDefault="00EF315A" w:rsidP="00EF315A">
            <w:r>
              <w:t>Kommentelés</w:t>
            </w:r>
          </w:p>
        </w:tc>
        <w:tc>
          <w:tcPr>
            <w:tcW w:w="3021" w:type="dxa"/>
          </w:tcPr>
          <w:p w14:paraId="75B4F939" w14:textId="116A2943" w:rsidR="00EF315A" w:rsidRDefault="00914260" w:rsidP="00EF315A">
            <w:r>
              <w:t>Statisztikák megtekintése</w:t>
            </w:r>
          </w:p>
        </w:tc>
      </w:tr>
      <w:tr w:rsidR="00EF315A" w14:paraId="205C9067" w14:textId="77777777" w:rsidTr="00EF315A">
        <w:tc>
          <w:tcPr>
            <w:tcW w:w="3020" w:type="dxa"/>
          </w:tcPr>
          <w:p w14:paraId="41AE949E" w14:textId="77777777" w:rsidR="00EF315A" w:rsidRDefault="00EF315A" w:rsidP="00EF315A"/>
        </w:tc>
        <w:tc>
          <w:tcPr>
            <w:tcW w:w="3021" w:type="dxa"/>
          </w:tcPr>
          <w:p w14:paraId="618836EE" w14:textId="5B41B931" w:rsidR="00EF315A" w:rsidRDefault="00EF315A" w:rsidP="00EF315A">
            <w:r>
              <w:t xml:space="preserve">Termékek </w:t>
            </w:r>
            <w:r w:rsidR="00914260">
              <w:t>elmentése kedvencekbe</w:t>
            </w:r>
          </w:p>
        </w:tc>
        <w:tc>
          <w:tcPr>
            <w:tcW w:w="3021" w:type="dxa"/>
          </w:tcPr>
          <w:p w14:paraId="41B037E1" w14:textId="77777777" w:rsidR="00EF315A" w:rsidRDefault="00EF315A" w:rsidP="00EF315A"/>
        </w:tc>
      </w:tr>
    </w:tbl>
    <w:p w14:paraId="48CD057E" w14:textId="42C385D5" w:rsidR="00EF315A" w:rsidRDefault="00EF315A" w:rsidP="00EF315A"/>
    <w:p w14:paraId="61F21DEF" w14:textId="6A70DC58" w:rsidR="00914260" w:rsidRDefault="00914260" w:rsidP="00914260">
      <w:pPr>
        <w:pStyle w:val="Listaszerbekezds"/>
        <w:numPr>
          <w:ilvl w:val="0"/>
          <w:numId w:val="13"/>
        </w:numPr>
      </w:pPr>
      <w:r>
        <w:t>Regisztráció</w:t>
      </w:r>
    </w:p>
    <w:p w14:paraId="06C21A9A" w14:textId="502C581F" w:rsidR="00914260" w:rsidRDefault="00914260" w:rsidP="00914260">
      <w:pPr>
        <w:pStyle w:val="Listaszerbekezds"/>
        <w:numPr>
          <w:ilvl w:val="0"/>
          <w:numId w:val="13"/>
        </w:numPr>
      </w:pPr>
      <w:r>
        <w:t>Bejelentkezés</w:t>
      </w:r>
    </w:p>
    <w:p w14:paraId="503D7407" w14:textId="0E686650" w:rsidR="00914260" w:rsidRDefault="00914260" w:rsidP="00914260">
      <w:pPr>
        <w:pStyle w:val="Listaszerbekezds"/>
        <w:numPr>
          <w:ilvl w:val="0"/>
          <w:numId w:val="13"/>
        </w:numPr>
      </w:pPr>
      <w:r>
        <w:t>Profil oldal</w:t>
      </w:r>
    </w:p>
    <w:p w14:paraId="5629B15A" w14:textId="2A0E4E42" w:rsidR="00914260" w:rsidRDefault="00914260" w:rsidP="00914260">
      <w:pPr>
        <w:pStyle w:val="Listaszerbekezds"/>
        <w:numPr>
          <w:ilvl w:val="0"/>
          <w:numId w:val="13"/>
        </w:numPr>
      </w:pPr>
      <w:r>
        <w:t>Admin felület</w:t>
      </w:r>
    </w:p>
    <w:p w14:paraId="01DD12D8" w14:textId="3EA45FC9" w:rsidR="00914260" w:rsidRDefault="00914260" w:rsidP="00914260">
      <w:pPr>
        <w:pStyle w:val="Listaszerbekezds"/>
        <w:numPr>
          <w:ilvl w:val="0"/>
          <w:numId w:val="13"/>
        </w:numPr>
      </w:pPr>
      <w:r>
        <w:t>Termékek</w:t>
      </w:r>
    </w:p>
    <w:p w14:paraId="42FB86CC" w14:textId="4E3E2DE0" w:rsidR="00914260" w:rsidRDefault="00914260" w:rsidP="00914260">
      <w:pPr>
        <w:pStyle w:val="Listaszerbekezds"/>
        <w:numPr>
          <w:ilvl w:val="0"/>
          <w:numId w:val="13"/>
        </w:numPr>
      </w:pPr>
      <w:r>
        <w:t>Rendelés és fizetés</w:t>
      </w:r>
    </w:p>
    <w:p w14:paraId="6EE87531" w14:textId="13A87126" w:rsidR="00914260" w:rsidRDefault="00914260" w:rsidP="00914260">
      <w:pPr>
        <w:pStyle w:val="Listaszerbekezds"/>
        <w:numPr>
          <w:ilvl w:val="0"/>
          <w:numId w:val="13"/>
        </w:numPr>
      </w:pPr>
      <w:r>
        <w:t>Blog mind és egyéni</w:t>
      </w:r>
    </w:p>
    <w:p w14:paraId="4009749B" w14:textId="036A6273" w:rsidR="00914260" w:rsidRDefault="00914260" w:rsidP="00914260">
      <w:pPr>
        <w:pStyle w:val="Listaszerbekezds"/>
        <w:numPr>
          <w:ilvl w:val="0"/>
          <w:numId w:val="13"/>
        </w:numPr>
      </w:pPr>
      <w:r>
        <w:t>Mintakészítő</w:t>
      </w:r>
    </w:p>
    <w:p w14:paraId="234F7A7F" w14:textId="5860D026" w:rsidR="00914260" w:rsidRDefault="00914260" w:rsidP="00914260"/>
    <w:p w14:paraId="151E18A6" w14:textId="7C59096D" w:rsidR="00914260" w:rsidRDefault="00914260" w:rsidP="00914260">
      <w:pPr>
        <w:pStyle w:val="Stlus2"/>
      </w:pPr>
      <w:r>
        <w:t>Regisztráció</w:t>
      </w:r>
    </w:p>
    <w:p w14:paraId="7ECB8E35" w14:textId="5FFCDD04" w:rsidR="00914260" w:rsidRDefault="00914260" w:rsidP="00914260"/>
    <w:p w14:paraId="02B7C25E" w14:textId="5EA83071" w:rsidR="005D271E" w:rsidRDefault="005D271E" w:rsidP="00914260"/>
    <w:p w14:paraId="755743E7" w14:textId="3BC1D53E" w:rsidR="005D271E" w:rsidRDefault="005D271E" w:rsidP="005D271E">
      <w:pPr>
        <w:pStyle w:val="Stlus2"/>
      </w:pPr>
      <w:r>
        <w:t>Belépés</w:t>
      </w:r>
    </w:p>
    <w:p w14:paraId="161E9147" w14:textId="2DB81DE5" w:rsidR="005D271E" w:rsidRDefault="005D271E" w:rsidP="005D271E"/>
    <w:p w14:paraId="0B5FB083" w14:textId="549EC4E1" w:rsidR="005D271E" w:rsidRDefault="005D271E" w:rsidP="005D271E">
      <w:pPr>
        <w:pStyle w:val="Stlus2"/>
      </w:pPr>
      <w:r>
        <w:t>Profil oldal</w:t>
      </w:r>
    </w:p>
    <w:p w14:paraId="69F3D1B7" w14:textId="2870E5DE" w:rsidR="005D271E" w:rsidRDefault="005D271E" w:rsidP="005D271E"/>
    <w:p w14:paraId="0E2F2CB9" w14:textId="7D54F62B" w:rsidR="005D271E" w:rsidRDefault="005D271E" w:rsidP="005D271E">
      <w:pPr>
        <w:pStyle w:val="Stlus3"/>
      </w:pPr>
      <w:r>
        <w:t>Poszt hozzáadása és szerkesztése</w:t>
      </w:r>
    </w:p>
    <w:p w14:paraId="3F74DB70" w14:textId="01132F6F" w:rsidR="005D271E" w:rsidRDefault="005D271E" w:rsidP="005D271E"/>
    <w:p w14:paraId="580F5D56" w14:textId="5E523E5A" w:rsidR="005D271E" w:rsidRDefault="005D271E" w:rsidP="005D271E">
      <w:pPr>
        <w:pStyle w:val="Stlus2"/>
      </w:pPr>
      <w:r>
        <w:lastRenderedPageBreak/>
        <w:t>Adminisztrációs felület</w:t>
      </w:r>
    </w:p>
    <w:p w14:paraId="142EED8C" w14:textId="675BC815" w:rsidR="005D271E" w:rsidRDefault="005D271E" w:rsidP="005D271E"/>
    <w:p w14:paraId="4717BE9F" w14:textId="32B9A97B" w:rsidR="005D271E" w:rsidRDefault="005D271E" w:rsidP="005D271E">
      <w:pPr>
        <w:pStyle w:val="Stlus2"/>
      </w:pPr>
      <w:r>
        <w:t>Áruház</w:t>
      </w:r>
    </w:p>
    <w:p w14:paraId="17A7ABCD" w14:textId="1676A254" w:rsidR="005D271E" w:rsidRDefault="005D271E" w:rsidP="005D271E"/>
    <w:p w14:paraId="603E3599" w14:textId="19CFD67C" w:rsidR="005D271E" w:rsidRDefault="005D271E" w:rsidP="005D271E">
      <w:pPr>
        <w:pStyle w:val="Stlus3"/>
      </w:pPr>
      <w:r>
        <w:t>Termék(ek) rendelése</w:t>
      </w:r>
    </w:p>
    <w:p w14:paraId="556411E9" w14:textId="7B1000B1" w:rsidR="005D271E" w:rsidRDefault="005D271E" w:rsidP="005D271E"/>
    <w:p w14:paraId="2FF77978" w14:textId="0FF7AFA8" w:rsidR="005D271E" w:rsidRDefault="005D271E" w:rsidP="005D271E">
      <w:pPr>
        <w:pStyle w:val="Stlus3"/>
      </w:pPr>
      <w:r>
        <w:t>Fizetés</w:t>
      </w:r>
    </w:p>
    <w:p w14:paraId="2C1A84BE" w14:textId="10633628" w:rsidR="005D271E" w:rsidRDefault="005D271E" w:rsidP="005D271E"/>
    <w:p w14:paraId="49215ACC" w14:textId="2D2DA080" w:rsidR="005D271E" w:rsidRDefault="005D271E" w:rsidP="005D271E">
      <w:pPr>
        <w:pStyle w:val="Stlus2"/>
      </w:pPr>
      <w:r>
        <w:t>Blog</w:t>
      </w:r>
    </w:p>
    <w:p w14:paraId="4A730892" w14:textId="3A1C9A1D" w:rsidR="005D271E" w:rsidRDefault="005D271E" w:rsidP="005D271E"/>
    <w:p w14:paraId="7651128A" w14:textId="59471B82" w:rsidR="005D271E" w:rsidRDefault="005D271E" w:rsidP="005D271E">
      <w:pPr>
        <w:pStyle w:val="Stlus3"/>
      </w:pPr>
      <w:r>
        <w:t>Poszt megjelenítése</w:t>
      </w:r>
    </w:p>
    <w:p w14:paraId="17F73A79" w14:textId="028AEB2F" w:rsidR="005D271E" w:rsidRDefault="005D271E" w:rsidP="005D271E"/>
    <w:p w14:paraId="266D1888" w14:textId="2C2686A5" w:rsidR="005D271E" w:rsidRDefault="005D271E" w:rsidP="005D271E">
      <w:pPr>
        <w:pStyle w:val="Stlus3"/>
      </w:pPr>
      <w:r>
        <w:t>Kommentelés</w:t>
      </w:r>
    </w:p>
    <w:p w14:paraId="5D08387D" w14:textId="1F6BF75E" w:rsidR="005D271E" w:rsidRDefault="005D271E" w:rsidP="005D271E"/>
    <w:p w14:paraId="0BFD9077" w14:textId="51659F38" w:rsidR="005D271E" w:rsidRDefault="005D271E" w:rsidP="005D271E">
      <w:pPr>
        <w:pStyle w:val="Stlus2"/>
      </w:pPr>
    </w:p>
    <w:p w14:paraId="429A1530" w14:textId="2C2BB738" w:rsidR="00EF6D13" w:rsidRDefault="00EF6D13" w:rsidP="00EF6D13"/>
    <w:p w14:paraId="24209E96" w14:textId="12709FA9" w:rsidR="00EF6D13" w:rsidRDefault="00EF6D13" w:rsidP="00EF6D13"/>
    <w:p w14:paraId="1D6D37A9" w14:textId="2AC4A267" w:rsidR="00EF6D13" w:rsidRDefault="00EF6D13" w:rsidP="00EF6D13">
      <w:r w:rsidRPr="00EF6D13">
        <w:drawing>
          <wp:inline distT="0" distB="0" distL="0" distR="0" wp14:anchorId="44F0ABC3" wp14:editId="5103DBF1">
            <wp:extent cx="5760720" cy="2667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2534" w14:textId="77777777" w:rsidR="00EF6D13" w:rsidRDefault="00EF6D13" w:rsidP="00EF6D13"/>
    <w:p w14:paraId="46AFCBDC" w14:textId="647D852C" w:rsidR="00EF6D13" w:rsidRDefault="00EF6D13" w:rsidP="00EF6D13">
      <w:r w:rsidRPr="00EF6D13">
        <w:lastRenderedPageBreak/>
        <w:drawing>
          <wp:inline distT="0" distB="0" distL="0" distR="0" wp14:anchorId="50721CF5" wp14:editId="586BA567">
            <wp:extent cx="5760720" cy="26549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CAD" w14:textId="04828044" w:rsidR="00EF6D13" w:rsidRDefault="00EF6D13" w:rsidP="00EF6D13"/>
    <w:p w14:paraId="1D7F7112" w14:textId="3B6B68B7" w:rsidR="00EF6D13" w:rsidRDefault="00EF6D13" w:rsidP="00EF6D13">
      <w:r w:rsidRPr="00EF6D13">
        <w:drawing>
          <wp:inline distT="0" distB="0" distL="0" distR="0" wp14:anchorId="7EF4F0FB" wp14:editId="433AA226">
            <wp:extent cx="5760720" cy="32385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1750" w14:textId="51F7D1DE" w:rsidR="00EF6D13" w:rsidRDefault="00EF6D13" w:rsidP="00EF6D13"/>
    <w:p w14:paraId="2B3B1574" w14:textId="428811AD" w:rsidR="00EF6D13" w:rsidRDefault="00EF6D13" w:rsidP="00EF6D13">
      <w:r w:rsidRPr="00EF6D13">
        <w:lastRenderedPageBreak/>
        <w:drawing>
          <wp:inline distT="0" distB="0" distL="0" distR="0" wp14:anchorId="2EA7E5ED" wp14:editId="407779CA">
            <wp:extent cx="5760720" cy="269557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E4C6" w14:textId="6CA010D8" w:rsidR="00EF6D13" w:rsidRDefault="00EF6D13" w:rsidP="00EF6D13"/>
    <w:p w14:paraId="53B31CC3" w14:textId="579E9AEA" w:rsidR="00EF6D13" w:rsidRDefault="00EF6D13" w:rsidP="00EF6D13">
      <w:r w:rsidRPr="00EF6D13">
        <w:drawing>
          <wp:inline distT="0" distB="0" distL="0" distR="0" wp14:anchorId="102DB4EB" wp14:editId="4482590A">
            <wp:extent cx="2991267" cy="3067478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EB61" w14:textId="02602072" w:rsidR="00EF6D13" w:rsidRDefault="00EF6D13" w:rsidP="00EF6D13"/>
    <w:p w14:paraId="3CC979C0" w14:textId="05C156F3" w:rsidR="00EF6D13" w:rsidRDefault="00EF6D13" w:rsidP="00EF6D13">
      <w:r w:rsidRPr="00EF6D13">
        <w:lastRenderedPageBreak/>
        <w:drawing>
          <wp:inline distT="0" distB="0" distL="0" distR="0" wp14:anchorId="7225D9BB" wp14:editId="311ECD93">
            <wp:extent cx="3019846" cy="3277057"/>
            <wp:effectExtent l="0" t="0" r="952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53E2" w14:textId="52328885" w:rsidR="00EF6D13" w:rsidRDefault="00EF6D13" w:rsidP="00EF6D13"/>
    <w:p w14:paraId="77AC3180" w14:textId="7513E5CB" w:rsidR="00EF6D13" w:rsidRDefault="00EF6D13" w:rsidP="00EF6D13">
      <w:r w:rsidRPr="00EF6D13">
        <w:lastRenderedPageBreak/>
        <w:drawing>
          <wp:inline distT="0" distB="0" distL="0" distR="0" wp14:anchorId="00E3206A" wp14:editId="245F3F80">
            <wp:extent cx="5430008" cy="6716062"/>
            <wp:effectExtent l="0" t="0" r="0" b="889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8F5A" w14:textId="3B4AACB7" w:rsidR="00EF6D13" w:rsidRDefault="00EF6D13" w:rsidP="00EF6D13"/>
    <w:p w14:paraId="3AD0B223" w14:textId="45D088A5" w:rsidR="00EF6D13" w:rsidRPr="00EF6D13" w:rsidRDefault="00EF6D13" w:rsidP="00EF6D13">
      <w:r w:rsidRPr="00EF6D13">
        <w:lastRenderedPageBreak/>
        <w:drawing>
          <wp:inline distT="0" distB="0" distL="0" distR="0" wp14:anchorId="6C17000D" wp14:editId="4969D1F5">
            <wp:extent cx="2457793" cy="7573432"/>
            <wp:effectExtent l="0" t="0" r="0" b="889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D13" w:rsidRPr="00EF6D13" w:rsidSect="002167D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B8FE7" w14:textId="77777777" w:rsidR="00574101" w:rsidRDefault="00574101" w:rsidP="002167D8">
      <w:pPr>
        <w:spacing w:after="0" w:line="240" w:lineRule="auto"/>
      </w:pPr>
      <w:r>
        <w:separator/>
      </w:r>
    </w:p>
  </w:endnote>
  <w:endnote w:type="continuationSeparator" w:id="0">
    <w:p w14:paraId="187274D3" w14:textId="77777777" w:rsidR="00574101" w:rsidRDefault="00574101" w:rsidP="0021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B17F2" w14:textId="77777777" w:rsidR="00125D6C" w:rsidRDefault="00125D6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168246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DEFE2B7" w14:textId="77777777" w:rsidR="002167D8" w:rsidRDefault="002167D8" w:rsidP="00125D6C">
            <w:pPr>
              <w:pStyle w:val="llb"/>
              <w:pBdr>
                <w:top w:val="single" w:sz="4" w:space="1" w:color="auto"/>
              </w:pBdr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D97C58" w14:textId="77777777" w:rsidR="002167D8" w:rsidRDefault="002167D8" w:rsidP="00125D6C">
    <w:pPr>
      <w:pStyle w:val="llb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3EF50" w14:textId="77777777" w:rsidR="00125D6C" w:rsidRDefault="00125D6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D7694" w14:textId="77777777" w:rsidR="00574101" w:rsidRDefault="00574101" w:rsidP="002167D8">
      <w:pPr>
        <w:spacing w:after="0" w:line="240" w:lineRule="auto"/>
      </w:pPr>
      <w:r>
        <w:separator/>
      </w:r>
    </w:p>
  </w:footnote>
  <w:footnote w:type="continuationSeparator" w:id="0">
    <w:p w14:paraId="42C49F54" w14:textId="77777777" w:rsidR="00574101" w:rsidRDefault="00574101" w:rsidP="0021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603DA" w14:textId="77777777" w:rsidR="00125D6C" w:rsidRDefault="00125D6C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1131F" w14:textId="77777777" w:rsidR="002167D8" w:rsidRDefault="002167D8" w:rsidP="00125D6C">
    <w:pPr>
      <w:pStyle w:val="lfej"/>
      <w:pBdr>
        <w:bottom w:val="single" w:sz="4" w:space="1" w:color="auto"/>
      </w:pBdr>
    </w:pPr>
    <w:r>
      <w:rPr>
        <w:rFonts w:cs="Times New Roman"/>
        <w:noProof/>
      </w:rPr>
      <w:drawing>
        <wp:inline distT="0" distB="0" distL="0" distR="0" wp14:anchorId="0615B28E" wp14:editId="096FA4C4">
          <wp:extent cx="371475" cy="368713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441" cy="37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Dokumentáció fajtája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D4A3C" w14:textId="77777777" w:rsidR="00125D6C" w:rsidRDefault="00125D6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26D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4735151"/>
    <w:multiLevelType w:val="hybridMultilevel"/>
    <w:tmpl w:val="8EFCED8E"/>
    <w:lvl w:ilvl="0" w:tplc="0A744F0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3016B"/>
    <w:multiLevelType w:val="hybridMultilevel"/>
    <w:tmpl w:val="4A3E97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F46B3"/>
    <w:multiLevelType w:val="hybridMultilevel"/>
    <w:tmpl w:val="02A006E6"/>
    <w:lvl w:ilvl="0" w:tplc="F3767C7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B1F97"/>
    <w:multiLevelType w:val="multilevel"/>
    <w:tmpl w:val="C618257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C106F06"/>
    <w:multiLevelType w:val="hybridMultilevel"/>
    <w:tmpl w:val="B46AE228"/>
    <w:lvl w:ilvl="0" w:tplc="A7E0D1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65056"/>
    <w:multiLevelType w:val="multilevel"/>
    <w:tmpl w:val="00C28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85E459D"/>
    <w:multiLevelType w:val="hybridMultilevel"/>
    <w:tmpl w:val="02921AD2"/>
    <w:lvl w:ilvl="0" w:tplc="42C87D5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A620E94"/>
    <w:multiLevelType w:val="hybridMultilevel"/>
    <w:tmpl w:val="27CC149C"/>
    <w:lvl w:ilvl="0" w:tplc="1D00DB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626D1"/>
    <w:multiLevelType w:val="multilevel"/>
    <w:tmpl w:val="C2249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E951576"/>
    <w:multiLevelType w:val="multilevel"/>
    <w:tmpl w:val="64322B06"/>
    <w:lvl w:ilvl="0">
      <w:start w:val="1"/>
      <w:numFmt w:val="decimal"/>
      <w:pStyle w:val="Stlu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lu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lu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65E5085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9"/>
  </w:num>
  <w:num w:numId="5">
    <w:abstractNumId w:val="0"/>
  </w:num>
  <w:num w:numId="6">
    <w:abstractNumId w:val="4"/>
  </w:num>
  <w:num w:numId="7">
    <w:abstractNumId w:val="6"/>
  </w:num>
  <w:num w:numId="8">
    <w:abstractNumId w:val="5"/>
  </w:num>
  <w:num w:numId="9">
    <w:abstractNumId w:val="7"/>
  </w:num>
  <w:num w:numId="10">
    <w:abstractNumId w:val="10"/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B7"/>
    <w:rsid w:val="00094862"/>
    <w:rsid w:val="00125D6C"/>
    <w:rsid w:val="002167D8"/>
    <w:rsid w:val="002841AF"/>
    <w:rsid w:val="003136BF"/>
    <w:rsid w:val="003B6E91"/>
    <w:rsid w:val="004807B7"/>
    <w:rsid w:val="00574101"/>
    <w:rsid w:val="005823B4"/>
    <w:rsid w:val="005D271E"/>
    <w:rsid w:val="005F07DF"/>
    <w:rsid w:val="00732BBC"/>
    <w:rsid w:val="00784D8A"/>
    <w:rsid w:val="0084473A"/>
    <w:rsid w:val="00845234"/>
    <w:rsid w:val="008F2EB7"/>
    <w:rsid w:val="00914260"/>
    <w:rsid w:val="00936C73"/>
    <w:rsid w:val="009C68A3"/>
    <w:rsid w:val="00AE3027"/>
    <w:rsid w:val="00AF368D"/>
    <w:rsid w:val="00CA29DA"/>
    <w:rsid w:val="00E30214"/>
    <w:rsid w:val="00EF315A"/>
    <w:rsid w:val="00EF6D13"/>
    <w:rsid w:val="00F3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304EDF"/>
  <w15:chartTrackingRefBased/>
  <w15:docId w15:val="{2FDF3BCD-FAE3-4DEC-B7FF-73A092FF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823B4"/>
    <w:pPr>
      <w:jc w:val="both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2167D8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67D8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67D8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027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027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027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027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027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027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7D8"/>
    <w:rPr>
      <w:rFonts w:ascii="Times New Roman" w:hAnsi="Times New Roman"/>
      <w:sz w:val="26"/>
    </w:rPr>
  </w:style>
  <w:style w:type="paragraph" w:styleId="llb">
    <w:name w:val="footer"/>
    <w:basedOn w:val="Norml"/>
    <w:link w:val="llb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7D8"/>
    <w:rPr>
      <w:rFonts w:ascii="Times New Roman" w:hAnsi="Times New Roman"/>
      <w:sz w:val="26"/>
    </w:rPr>
  </w:style>
  <w:style w:type="character" w:customStyle="1" w:styleId="Cmsor1Char">
    <w:name w:val="Címsor 1 Char"/>
    <w:basedOn w:val="Bekezdsalapbettpusa"/>
    <w:link w:val="Cmsor1"/>
    <w:uiPriority w:val="9"/>
    <w:rsid w:val="00216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lus1">
    <w:name w:val="Stílus 1"/>
    <w:basedOn w:val="Cmsor1"/>
    <w:next w:val="Norml"/>
    <w:link w:val="Stlus1Char"/>
    <w:autoRedefine/>
    <w:qFormat/>
    <w:rsid w:val="005823B4"/>
    <w:pPr>
      <w:pageBreakBefore/>
      <w:numPr>
        <w:numId w:val="10"/>
      </w:numPr>
      <w:spacing w:after="240"/>
      <w:ind w:left="431" w:hanging="431"/>
    </w:pPr>
    <w:rPr>
      <w:rFonts w:ascii="Times New Roman" w:hAnsi="Times New Roman"/>
      <w:b/>
      <w:color w:val="833C0B" w:themeColor="accent2" w:themeShade="80"/>
      <w:sz w:val="36"/>
    </w:rPr>
  </w:style>
  <w:style w:type="paragraph" w:customStyle="1" w:styleId="Stlus2">
    <w:name w:val="Stílus 2"/>
    <w:basedOn w:val="Cmsor2"/>
    <w:next w:val="Norml"/>
    <w:link w:val="Stlus2Char"/>
    <w:autoRedefine/>
    <w:qFormat/>
    <w:rsid w:val="005823B4"/>
    <w:pPr>
      <w:numPr>
        <w:numId w:val="10"/>
      </w:numPr>
      <w:spacing w:after="120"/>
      <w:ind w:left="578" w:hanging="578"/>
    </w:pPr>
    <w:rPr>
      <w:rFonts w:ascii="Times New Roman" w:hAnsi="Times New Roman"/>
      <w:color w:val="963F0E"/>
      <w:sz w:val="32"/>
    </w:rPr>
  </w:style>
  <w:style w:type="character" w:customStyle="1" w:styleId="Stlus1Char">
    <w:name w:val="Stílus 1 Char"/>
    <w:basedOn w:val="Cmsor1Char"/>
    <w:link w:val="Stlus1"/>
    <w:rsid w:val="005823B4"/>
    <w:rPr>
      <w:rFonts w:ascii="Times New Roman" w:eastAsiaTheme="majorEastAsia" w:hAnsi="Times New Roman" w:cstheme="majorBidi"/>
      <w:b/>
      <w:color w:val="833C0B" w:themeColor="accent2" w:themeShade="80"/>
      <w:sz w:val="36"/>
      <w:szCs w:val="32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CA29DA"/>
    <w:pPr>
      <w:numPr>
        <w:numId w:val="10"/>
      </w:numPr>
    </w:pPr>
    <w:rPr>
      <w:rFonts w:ascii="Times New Roman" w:hAnsi="Times New Roman"/>
      <w:color w:val="B34B11"/>
      <w:sz w:val="28"/>
    </w:rPr>
  </w:style>
  <w:style w:type="character" w:customStyle="1" w:styleId="Stlus2Char">
    <w:name w:val="Stílus 2 Char"/>
    <w:basedOn w:val="Stlus1Char"/>
    <w:link w:val="Stlus2"/>
    <w:rsid w:val="005823B4"/>
    <w:rPr>
      <w:rFonts w:ascii="Times New Roman" w:eastAsiaTheme="majorEastAsia" w:hAnsi="Times New Roman" w:cstheme="majorBidi"/>
      <w:b w:val="0"/>
      <w:color w:val="963F0E"/>
      <w:sz w:val="32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6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167D8"/>
    <w:pPr>
      <w:outlineLvl w:val="9"/>
    </w:pPr>
    <w:rPr>
      <w:lang w:eastAsia="hu-HU"/>
    </w:rPr>
  </w:style>
  <w:style w:type="character" w:customStyle="1" w:styleId="Stlus3Char">
    <w:name w:val="Stílus 3 Char"/>
    <w:basedOn w:val="Stlus2Char"/>
    <w:link w:val="Stlus3"/>
    <w:rsid w:val="00AE3027"/>
    <w:rPr>
      <w:rFonts w:ascii="Times New Roman" w:eastAsiaTheme="majorEastAsia" w:hAnsi="Times New Roman" w:cstheme="majorBidi"/>
      <w:b w:val="0"/>
      <w:color w:val="B34B11"/>
      <w:sz w:val="28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2167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167D8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2167D8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AE3027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02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027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027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027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0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0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E3027"/>
    <w:pPr>
      <w:ind w:left="720"/>
      <w:contextualSpacing/>
    </w:pPr>
  </w:style>
  <w:style w:type="table" w:styleId="Rcsostblzat">
    <w:name w:val="Table Grid"/>
    <w:basedOn w:val="Normltblzat"/>
    <w:uiPriority w:val="39"/>
    <w:rsid w:val="00EF3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EF31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vacsEdit\Documents\13_S1_4_vizsgaremek\F&#225;jlok\Felhaszn&#225;l&#243;i%20dokument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27B99-72D4-438E-9D2D-770FE1302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Felhasználói dokumentáció.dotx</Template>
  <TotalTime>0</TotalTime>
  <Pages>9</Pages>
  <Words>170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Edit</dc:creator>
  <cp:keywords/>
  <dc:description/>
  <cp:lastModifiedBy>Kovács Edit</cp:lastModifiedBy>
  <cp:revision>3</cp:revision>
  <dcterms:created xsi:type="dcterms:W3CDTF">2026-03-17T10:34:00Z</dcterms:created>
  <dcterms:modified xsi:type="dcterms:W3CDTF">2026-03-24T12:09:00Z</dcterms:modified>
</cp:coreProperties>
</file>